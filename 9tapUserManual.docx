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99FBFD" w14:textId="77777777" w:rsidR="005F6105" w:rsidRPr="00277B76" w:rsidRDefault="005F6105" w:rsidP="00277B76">
      <w:pPr>
        <w:pStyle w:val="PartTitle"/>
        <w:framePr w:wrap="notBeside"/>
      </w:pPr>
      <w:r w:rsidRPr="00277B76">
        <w:t>Volume</w:t>
      </w:r>
    </w:p>
    <w:p w14:paraId="52650734" w14:textId="77777777" w:rsidR="005F6105" w:rsidRDefault="003123EE">
      <w:pPr>
        <w:pStyle w:val="PartLabel"/>
        <w:framePr w:wrap="notBeside"/>
      </w:pPr>
      <w:r>
        <w:t>1</w:t>
      </w:r>
    </w:p>
    <w:p w14:paraId="08D23E1F" w14:textId="77777777" w:rsidR="005F6105" w:rsidRDefault="00D24C25">
      <w:pPr>
        <w:pStyle w:val="CompanyName"/>
      </w:pPr>
      <w:r>
        <w:t>9-</w:t>
      </w:r>
      <w:r w:rsidR="003123EE">
        <w:t>TAP TOUR</w:t>
      </w:r>
    </w:p>
    <w:p w14:paraId="04A5D1C7" w14:textId="77777777" w:rsidR="005F6105" w:rsidRDefault="005F6105">
      <w:pPr>
        <w:pStyle w:val="SubtitleCover"/>
      </w:pPr>
    </w:p>
    <w:p w14:paraId="686D80B4" w14:textId="77777777" w:rsidR="005F6105" w:rsidRDefault="003123EE">
      <w:pPr>
        <w:pStyle w:val="TitleCover"/>
        <w:sectPr w:rsidR="005F6105" w:rsidSect="000438BE">
          <w:footerReference w:type="default" r:id="rId8"/>
          <w:headerReference w:type="first" r:id="rId9"/>
          <w:pgSz w:w="12240" w:h="15840" w:code="1"/>
          <w:pgMar w:top="960" w:right="960" w:bottom="1440" w:left="960" w:header="0" w:footer="0" w:gutter="0"/>
          <w:pgNumType w:start="0"/>
          <w:cols w:space="720"/>
          <w:docGrid w:linePitch="218"/>
        </w:sectPr>
      </w:pPr>
      <w:r>
        <w:rPr>
          <w:spacing w:val="-180"/>
        </w:rPr>
        <w:t>Use</w:t>
      </w:r>
      <w:r w:rsidR="00ED426C">
        <w:rPr>
          <w:spacing w:val="-180"/>
        </w:rPr>
        <w:t xml:space="preserve">r </w:t>
      </w:r>
      <w:r>
        <w:rPr>
          <w:spacing w:val="-180"/>
        </w:rPr>
        <w:t>Manual</w:t>
      </w:r>
    </w:p>
    <w:p w14:paraId="4BEF692F" w14:textId="77777777" w:rsidR="005F6105" w:rsidRDefault="003D430E">
      <w:pPr>
        <w:pStyle w:val="Subtitle"/>
      </w:pPr>
      <w:r>
        <w:lastRenderedPageBreak/>
        <w:t>9</w:t>
      </w:r>
      <w:r w:rsidR="000266E8">
        <w:t>-</w:t>
      </w:r>
      <w:r>
        <w:t>tap tour</w:t>
      </w:r>
    </w:p>
    <w:p w14:paraId="3AA30A37" w14:textId="77777777" w:rsidR="005F6105" w:rsidRDefault="003D430E">
      <w:pPr>
        <w:pStyle w:val="Title"/>
      </w:pPr>
      <w:r>
        <w:t>User Manual</w:t>
      </w:r>
    </w:p>
    <w:p w14:paraId="1BCBA72A" w14:textId="77777777" w:rsidR="003D430E" w:rsidRDefault="003D430E" w:rsidP="003D430E">
      <w:pPr>
        <w:pStyle w:val="ReturnAddress"/>
      </w:pPr>
      <w:r>
        <w:sym w:font="Symbol" w:char="F0E3"/>
      </w:r>
      <w:r>
        <w:t xml:space="preserve"> 9</w:t>
      </w:r>
      <w:r w:rsidR="000266E8">
        <w:t>-</w:t>
      </w:r>
      <w:r>
        <w:t>Tap Tour</w:t>
      </w:r>
    </w:p>
    <w:p w14:paraId="6ED8BF29" w14:textId="77777777" w:rsidR="003D430E" w:rsidRDefault="009C0430" w:rsidP="003D430E">
      <w:pPr>
        <w:pStyle w:val="ReturnAddress"/>
      </w:pPr>
      <w:r>
        <w:t>PO Box 931</w:t>
      </w:r>
    </w:p>
    <w:p w14:paraId="0C2A7DFC" w14:textId="77777777" w:rsidR="003D430E" w:rsidRDefault="009C0430" w:rsidP="003D430E">
      <w:pPr>
        <w:pStyle w:val="ReturnAddress"/>
      </w:pPr>
      <w:r>
        <w:t>Sumner, WA  98390</w:t>
      </w:r>
    </w:p>
    <w:p w14:paraId="552FEA36" w14:textId="77777777" w:rsidR="003D430E" w:rsidRDefault="003D430E" w:rsidP="003D430E">
      <w:pPr>
        <w:pStyle w:val="ReturnAddress"/>
      </w:pPr>
      <w:r>
        <w:t xml:space="preserve">Phone </w:t>
      </w:r>
      <w:r w:rsidR="001B4EF3">
        <w:t>253.</w:t>
      </w:r>
      <w:r w:rsidR="009C0430">
        <w:t>987.7975</w:t>
      </w:r>
    </w:p>
    <w:p w14:paraId="2A390644" w14:textId="77777777" w:rsidR="00E94115" w:rsidRDefault="009C2EA2" w:rsidP="003D430E">
      <w:pPr>
        <w:pStyle w:val="ReturnAddress"/>
        <w:rPr>
          <w:spacing w:val="0"/>
        </w:rPr>
      </w:pPr>
      <w:r>
        <w:t>Email: rob1@9taptour.com</w:t>
      </w:r>
    </w:p>
    <w:p w14:paraId="68B220B6" w14:textId="77777777" w:rsidR="00687308" w:rsidRDefault="00687308"/>
    <w:p w14:paraId="149DE74C" w14:textId="77777777" w:rsidR="009C2EA2" w:rsidRDefault="009C2EA2">
      <w:pPr>
        <w:sectPr w:rsidR="009C2EA2" w:rsidSect="000438BE">
          <w:footerReference w:type="first" r:id="rId10"/>
          <w:pgSz w:w="12240" w:h="15840" w:code="1"/>
          <w:pgMar w:top="1800" w:right="1195" w:bottom="1440" w:left="1195" w:header="965" w:footer="965" w:gutter="0"/>
          <w:pgNumType w:fmt="lowerRoman" w:start="1"/>
          <w:cols w:space="720"/>
          <w:titlePg/>
        </w:sectPr>
      </w:pPr>
    </w:p>
    <w:p w14:paraId="08BF07C9" w14:textId="77777777" w:rsidR="005F6105" w:rsidRDefault="005F6105">
      <w:pPr>
        <w:sectPr w:rsidR="005F6105" w:rsidSect="007A3843">
          <w:pgSz w:w="12240" w:h="15840" w:code="1"/>
          <w:pgMar w:top="1800" w:right="1200" w:bottom="1440" w:left="1200" w:header="960" w:footer="960" w:gutter="0"/>
          <w:pgNumType w:fmt="lowerRoman" w:start="1"/>
          <w:cols w:space="720"/>
          <w:titlePg/>
        </w:sectPr>
      </w:pPr>
    </w:p>
    <w:sdt>
      <w:sdtPr>
        <w:rPr>
          <w:rFonts w:ascii="Garamond" w:eastAsia="Times New Roman" w:hAnsi="Garamond" w:cs="Times New Roman"/>
          <w:color w:val="auto"/>
          <w:sz w:val="16"/>
          <w:szCs w:val="20"/>
        </w:rPr>
        <w:id w:val="1842428249"/>
        <w:docPartObj>
          <w:docPartGallery w:val="Table of Contents"/>
          <w:docPartUnique/>
        </w:docPartObj>
      </w:sdtPr>
      <w:sdtEndPr>
        <w:rPr>
          <w:b/>
          <w:bCs/>
          <w:noProof/>
        </w:rPr>
      </w:sdtEndPr>
      <w:sdtContent>
        <w:p w14:paraId="239A4DD6" w14:textId="77777777" w:rsidR="00C46293" w:rsidRPr="009C2EA2" w:rsidRDefault="009C2EA2">
          <w:pPr>
            <w:pStyle w:val="TOCHeading"/>
            <w:rPr>
              <w:rFonts w:ascii="Arial Black" w:hAnsi="Arial Black"/>
              <w:color w:val="808080" w:themeColor="background1" w:themeShade="80"/>
              <w:sz w:val="48"/>
              <w:szCs w:val="48"/>
            </w:rPr>
          </w:pPr>
          <w:r w:rsidRPr="009C2EA2">
            <w:rPr>
              <w:rFonts w:ascii="Arial Black" w:hAnsi="Arial Black"/>
              <w:color w:val="808080" w:themeColor="background1" w:themeShade="80"/>
              <w:spacing w:val="-100"/>
              <w:sz w:val="48"/>
              <w:szCs w:val="48"/>
            </w:rPr>
            <w:t>T</w:t>
          </w:r>
          <w:r w:rsidRPr="009C2EA2">
            <w:rPr>
              <w:rFonts w:ascii="Arial Black" w:hAnsi="Arial Black"/>
              <w:color w:val="808080" w:themeColor="background1" w:themeShade="80"/>
              <w:sz w:val="48"/>
              <w:szCs w:val="48"/>
            </w:rPr>
            <w:t>able of Contents</w:t>
          </w:r>
        </w:p>
        <w:p w14:paraId="71A8DDD6" w14:textId="77777777" w:rsidR="00833A52" w:rsidRDefault="00C46293">
          <w:pPr>
            <w:pStyle w:val="TOC1"/>
            <w:tabs>
              <w:tab w:val="right" w:leader="dot" w:pos="791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09165828" w:history="1">
            <w:r w:rsidR="00833A52" w:rsidRPr="0066640E">
              <w:rPr>
                <w:rStyle w:val="Hyperlink"/>
                <w:noProof/>
              </w:rPr>
              <w:t>About 9 Tap Tour INC</w:t>
            </w:r>
            <w:r w:rsidR="00833A52">
              <w:rPr>
                <w:noProof/>
                <w:webHidden/>
              </w:rPr>
              <w:tab/>
            </w:r>
            <w:r w:rsidR="00833A52">
              <w:rPr>
                <w:noProof/>
                <w:webHidden/>
              </w:rPr>
              <w:fldChar w:fldCharType="begin"/>
            </w:r>
            <w:r w:rsidR="00833A52">
              <w:rPr>
                <w:noProof/>
                <w:webHidden/>
              </w:rPr>
              <w:instrText xml:space="preserve"> PAGEREF _Toc509165828 \h </w:instrText>
            </w:r>
            <w:r w:rsidR="00833A52">
              <w:rPr>
                <w:noProof/>
                <w:webHidden/>
              </w:rPr>
            </w:r>
            <w:r w:rsidR="00833A52">
              <w:rPr>
                <w:noProof/>
                <w:webHidden/>
              </w:rPr>
              <w:fldChar w:fldCharType="separate"/>
            </w:r>
            <w:r w:rsidR="009A74B2">
              <w:rPr>
                <w:noProof/>
                <w:webHidden/>
              </w:rPr>
              <w:t>4</w:t>
            </w:r>
            <w:r w:rsidR="00833A52">
              <w:rPr>
                <w:noProof/>
                <w:webHidden/>
              </w:rPr>
              <w:fldChar w:fldCharType="end"/>
            </w:r>
          </w:hyperlink>
        </w:p>
        <w:p w14:paraId="76534570" w14:textId="77777777" w:rsidR="00833A52" w:rsidRDefault="002613AF">
          <w:pPr>
            <w:pStyle w:val="TOC2"/>
            <w:rPr>
              <w:rFonts w:asciiTheme="minorHAnsi" w:eastAsiaTheme="minorEastAsia" w:hAnsiTheme="minorHAnsi" w:cstheme="minorBidi"/>
              <w:noProof/>
              <w:sz w:val="22"/>
              <w:szCs w:val="22"/>
            </w:rPr>
          </w:pPr>
          <w:hyperlink w:anchor="_Toc509165829" w:history="1">
            <w:r w:rsidR="00833A52" w:rsidRPr="0066640E">
              <w:rPr>
                <w:rStyle w:val="Hyperlink"/>
                <w:noProof/>
              </w:rPr>
              <w:t>Dedication:</w:t>
            </w:r>
            <w:r w:rsidR="00833A52">
              <w:rPr>
                <w:noProof/>
                <w:webHidden/>
              </w:rPr>
              <w:tab/>
            </w:r>
            <w:r w:rsidR="00833A52">
              <w:rPr>
                <w:noProof/>
                <w:webHidden/>
              </w:rPr>
              <w:fldChar w:fldCharType="begin"/>
            </w:r>
            <w:r w:rsidR="00833A52">
              <w:rPr>
                <w:noProof/>
                <w:webHidden/>
              </w:rPr>
              <w:instrText xml:space="preserve"> PAGEREF _Toc509165829 \h </w:instrText>
            </w:r>
            <w:r w:rsidR="00833A52">
              <w:rPr>
                <w:noProof/>
                <w:webHidden/>
              </w:rPr>
            </w:r>
            <w:r w:rsidR="00833A52">
              <w:rPr>
                <w:noProof/>
                <w:webHidden/>
              </w:rPr>
              <w:fldChar w:fldCharType="separate"/>
            </w:r>
            <w:r w:rsidR="009A74B2">
              <w:rPr>
                <w:noProof/>
                <w:webHidden/>
              </w:rPr>
              <w:t>5</w:t>
            </w:r>
            <w:r w:rsidR="00833A52">
              <w:rPr>
                <w:noProof/>
                <w:webHidden/>
              </w:rPr>
              <w:fldChar w:fldCharType="end"/>
            </w:r>
          </w:hyperlink>
        </w:p>
        <w:p w14:paraId="739BCCB3" w14:textId="77777777" w:rsidR="00833A52" w:rsidRDefault="002613AF">
          <w:pPr>
            <w:pStyle w:val="TOC1"/>
            <w:tabs>
              <w:tab w:val="right" w:leader="dot" w:pos="7910"/>
            </w:tabs>
            <w:rPr>
              <w:rFonts w:asciiTheme="minorHAnsi" w:eastAsiaTheme="minorEastAsia" w:hAnsiTheme="minorHAnsi" w:cstheme="minorBidi"/>
              <w:noProof/>
              <w:sz w:val="22"/>
              <w:szCs w:val="22"/>
            </w:rPr>
          </w:pPr>
          <w:hyperlink w:anchor="_Toc509165830" w:history="1">
            <w:r w:rsidR="00833A52" w:rsidRPr="0066640E">
              <w:rPr>
                <w:rStyle w:val="Hyperlink"/>
                <w:noProof/>
              </w:rPr>
              <w:t>What is 9-Tap?</w:t>
            </w:r>
            <w:r w:rsidR="00833A52">
              <w:rPr>
                <w:noProof/>
                <w:webHidden/>
              </w:rPr>
              <w:tab/>
            </w:r>
            <w:r w:rsidR="00833A52">
              <w:rPr>
                <w:noProof/>
                <w:webHidden/>
              </w:rPr>
              <w:fldChar w:fldCharType="begin"/>
            </w:r>
            <w:r w:rsidR="00833A52">
              <w:rPr>
                <w:noProof/>
                <w:webHidden/>
              </w:rPr>
              <w:instrText xml:space="preserve"> PAGEREF _Toc509165830 \h </w:instrText>
            </w:r>
            <w:r w:rsidR="00833A52">
              <w:rPr>
                <w:noProof/>
                <w:webHidden/>
              </w:rPr>
            </w:r>
            <w:r w:rsidR="00833A52">
              <w:rPr>
                <w:noProof/>
                <w:webHidden/>
              </w:rPr>
              <w:fldChar w:fldCharType="separate"/>
            </w:r>
            <w:r w:rsidR="009A74B2">
              <w:rPr>
                <w:noProof/>
                <w:webHidden/>
              </w:rPr>
              <w:t>5</w:t>
            </w:r>
            <w:r w:rsidR="00833A52">
              <w:rPr>
                <w:noProof/>
                <w:webHidden/>
              </w:rPr>
              <w:fldChar w:fldCharType="end"/>
            </w:r>
          </w:hyperlink>
        </w:p>
        <w:p w14:paraId="3B08E856" w14:textId="77777777" w:rsidR="00833A52" w:rsidRDefault="002613AF">
          <w:pPr>
            <w:pStyle w:val="TOC2"/>
            <w:rPr>
              <w:rFonts w:asciiTheme="minorHAnsi" w:eastAsiaTheme="minorEastAsia" w:hAnsiTheme="minorHAnsi" w:cstheme="minorBidi"/>
              <w:noProof/>
              <w:sz w:val="22"/>
              <w:szCs w:val="22"/>
            </w:rPr>
          </w:pPr>
          <w:hyperlink w:anchor="_Toc509165831" w:history="1">
            <w:r w:rsidR="00833A52" w:rsidRPr="0066640E">
              <w:rPr>
                <w:rStyle w:val="Hyperlink"/>
                <w:noProof/>
              </w:rPr>
              <w:t>A good place to start</w:t>
            </w:r>
            <w:r w:rsidR="00833A52">
              <w:rPr>
                <w:noProof/>
                <w:webHidden/>
              </w:rPr>
              <w:tab/>
            </w:r>
            <w:r w:rsidR="00833A52">
              <w:rPr>
                <w:noProof/>
                <w:webHidden/>
              </w:rPr>
              <w:fldChar w:fldCharType="begin"/>
            </w:r>
            <w:r w:rsidR="00833A52">
              <w:rPr>
                <w:noProof/>
                <w:webHidden/>
              </w:rPr>
              <w:instrText xml:space="preserve"> PAGEREF _Toc509165831 \h </w:instrText>
            </w:r>
            <w:r w:rsidR="00833A52">
              <w:rPr>
                <w:noProof/>
                <w:webHidden/>
              </w:rPr>
            </w:r>
            <w:r w:rsidR="00833A52">
              <w:rPr>
                <w:noProof/>
                <w:webHidden/>
              </w:rPr>
              <w:fldChar w:fldCharType="separate"/>
            </w:r>
            <w:r w:rsidR="009A74B2">
              <w:rPr>
                <w:noProof/>
                <w:webHidden/>
              </w:rPr>
              <w:t>5</w:t>
            </w:r>
            <w:r w:rsidR="00833A52">
              <w:rPr>
                <w:noProof/>
                <w:webHidden/>
              </w:rPr>
              <w:fldChar w:fldCharType="end"/>
            </w:r>
          </w:hyperlink>
        </w:p>
        <w:p w14:paraId="5FC60814" w14:textId="77777777" w:rsidR="00833A52" w:rsidRDefault="002613AF">
          <w:pPr>
            <w:pStyle w:val="TOC3"/>
            <w:tabs>
              <w:tab w:val="right" w:leader="dot" w:pos="7910"/>
            </w:tabs>
            <w:rPr>
              <w:rFonts w:asciiTheme="minorHAnsi" w:eastAsiaTheme="minorEastAsia" w:hAnsiTheme="minorHAnsi" w:cstheme="minorBidi"/>
              <w:noProof/>
              <w:sz w:val="22"/>
              <w:szCs w:val="22"/>
            </w:rPr>
          </w:pPr>
          <w:hyperlink w:anchor="_Toc509165832" w:history="1">
            <w:r w:rsidR="00833A52" w:rsidRPr="0066640E">
              <w:rPr>
                <w:rStyle w:val="Hyperlink"/>
                <w:noProof/>
              </w:rPr>
              <w:t>Quick start guide</w:t>
            </w:r>
            <w:r w:rsidR="00833A52">
              <w:rPr>
                <w:noProof/>
                <w:webHidden/>
              </w:rPr>
              <w:tab/>
            </w:r>
            <w:r w:rsidR="00833A52">
              <w:rPr>
                <w:noProof/>
                <w:webHidden/>
              </w:rPr>
              <w:fldChar w:fldCharType="begin"/>
            </w:r>
            <w:r w:rsidR="00833A52">
              <w:rPr>
                <w:noProof/>
                <w:webHidden/>
              </w:rPr>
              <w:instrText xml:space="preserve"> PAGEREF _Toc509165832 \h </w:instrText>
            </w:r>
            <w:r w:rsidR="00833A52">
              <w:rPr>
                <w:noProof/>
                <w:webHidden/>
              </w:rPr>
            </w:r>
            <w:r w:rsidR="00833A52">
              <w:rPr>
                <w:noProof/>
                <w:webHidden/>
              </w:rPr>
              <w:fldChar w:fldCharType="separate"/>
            </w:r>
            <w:r w:rsidR="009A74B2">
              <w:rPr>
                <w:noProof/>
                <w:webHidden/>
              </w:rPr>
              <w:t>5</w:t>
            </w:r>
            <w:r w:rsidR="00833A52">
              <w:rPr>
                <w:noProof/>
                <w:webHidden/>
              </w:rPr>
              <w:fldChar w:fldCharType="end"/>
            </w:r>
          </w:hyperlink>
        </w:p>
        <w:p w14:paraId="4B30C321" w14:textId="77777777" w:rsidR="00833A52" w:rsidRDefault="002613AF">
          <w:pPr>
            <w:pStyle w:val="TOC3"/>
            <w:tabs>
              <w:tab w:val="right" w:leader="dot" w:pos="7910"/>
            </w:tabs>
            <w:rPr>
              <w:rFonts w:asciiTheme="minorHAnsi" w:eastAsiaTheme="minorEastAsia" w:hAnsiTheme="minorHAnsi" w:cstheme="minorBidi"/>
              <w:noProof/>
              <w:sz w:val="22"/>
              <w:szCs w:val="22"/>
            </w:rPr>
          </w:pPr>
          <w:hyperlink w:anchor="_Toc509165833" w:history="1">
            <w:r w:rsidR="00833A52" w:rsidRPr="0066640E">
              <w:rPr>
                <w:rStyle w:val="Hyperlink"/>
                <w:noProof/>
              </w:rPr>
              <w:t>Troubleshooting</w:t>
            </w:r>
            <w:r w:rsidR="00833A52">
              <w:rPr>
                <w:noProof/>
                <w:webHidden/>
              </w:rPr>
              <w:tab/>
            </w:r>
            <w:r w:rsidR="00833A52">
              <w:rPr>
                <w:noProof/>
                <w:webHidden/>
              </w:rPr>
              <w:fldChar w:fldCharType="begin"/>
            </w:r>
            <w:r w:rsidR="00833A52">
              <w:rPr>
                <w:noProof/>
                <w:webHidden/>
              </w:rPr>
              <w:instrText xml:space="preserve"> PAGEREF _Toc509165833 \h </w:instrText>
            </w:r>
            <w:r w:rsidR="00833A52">
              <w:rPr>
                <w:noProof/>
                <w:webHidden/>
              </w:rPr>
            </w:r>
            <w:r w:rsidR="00833A52">
              <w:rPr>
                <w:noProof/>
                <w:webHidden/>
              </w:rPr>
              <w:fldChar w:fldCharType="separate"/>
            </w:r>
            <w:r w:rsidR="009A74B2">
              <w:rPr>
                <w:noProof/>
                <w:webHidden/>
              </w:rPr>
              <w:t>5</w:t>
            </w:r>
            <w:r w:rsidR="00833A52">
              <w:rPr>
                <w:noProof/>
                <w:webHidden/>
              </w:rPr>
              <w:fldChar w:fldCharType="end"/>
            </w:r>
          </w:hyperlink>
        </w:p>
        <w:p w14:paraId="28BA96FE" w14:textId="77777777" w:rsidR="00833A52" w:rsidRDefault="002613AF">
          <w:pPr>
            <w:pStyle w:val="TOC2"/>
            <w:rPr>
              <w:rFonts w:asciiTheme="minorHAnsi" w:eastAsiaTheme="minorEastAsia" w:hAnsiTheme="minorHAnsi" w:cstheme="minorBidi"/>
              <w:noProof/>
              <w:sz w:val="22"/>
              <w:szCs w:val="22"/>
            </w:rPr>
          </w:pPr>
          <w:hyperlink w:anchor="_Toc509165834" w:history="1">
            <w:r w:rsidR="00833A52" w:rsidRPr="0066640E">
              <w:rPr>
                <w:rStyle w:val="Hyperlink"/>
                <w:noProof/>
              </w:rPr>
              <w:t>Menus Guide</w:t>
            </w:r>
            <w:r w:rsidR="00833A52">
              <w:rPr>
                <w:noProof/>
                <w:webHidden/>
              </w:rPr>
              <w:tab/>
            </w:r>
            <w:r w:rsidR="00833A52">
              <w:rPr>
                <w:noProof/>
                <w:webHidden/>
              </w:rPr>
              <w:fldChar w:fldCharType="begin"/>
            </w:r>
            <w:r w:rsidR="00833A52">
              <w:rPr>
                <w:noProof/>
                <w:webHidden/>
              </w:rPr>
              <w:instrText xml:space="preserve"> PAGEREF _Toc509165834 \h </w:instrText>
            </w:r>
            <w:r w:rsidR="00833A52">
              <w:rPr>
                <w:noProof/>
                <w:webHidden/>
              </w:rPr>
            </w:r>
            <w:r w:rsidR="00833A52">
              <w:rPr>
                <w:noProof/>
                <w:webHidden/>
              </w:rPr>
              <w:fldChar w:fldCharType="separate"/>
            </w:r>
            <w:r w:rsidR="009A74B2">
              <w:rPr>
                <w:noProof/>
                <w:webHidden/>
              </w:rPr>
              <w:t>5</w:t>
            </w:r>
            <w:r w:rsidR="00833A52">
              <w:rPr>
                <w:noProof/>
                <w:webHidden/>
              </w:rPr>
              <w:fldChar w:fldCharType="end"/>
            </w:r>
          </w:hyperlink>
        </w:p>
        <w:p w14:paraId="193F4520" w14:textId="77777777" w:rsidR="00833A52" w:rsidRDefault="002613AF">
          <w:pPr>
            <w:pStyle w:val="TOC1"/>
            <w:tabs>
              <w:tab w:val="right" w:leader="dot" w:pos="7910"/>
            </w:tabs>
            <w:rPr>
              <w:rFonts w:asciiTheme="minorHAnsi" w:eastAsiaTheme="minorEastAsia" w:hAnsiTheme="minorHAnsi" w:cstheme="minorBidi"/>
              <w:noProof/>
              <w:sz w:val="22"/>
              <w:szCs w:val="22"/>
            </w:rPr>
          </w:pPr>
          <w:hyperlink w:anchor="_Toc509165835" w:history="1">
            <w:r w:rsidR="00833A52" w:rsidRPr="0066640E">
              <w:rPr>
                <w:rStyle w:val="Hyperlink"/>
                <w:noProof/>
              </w:rPr>
              <w:t>Quick Start Guide</w:t>
            </w:r>
            <w:r w:rsidR="00833A52">
              <w:rPr>
                <w:noProof/>
                <w:webHidden/>
              </w:rPr>
              <w:tab/>
            </w:r>
            <w:r w:rsidR="00833A52">
              <w:rPr>
                <w:noProof/>
                <w:webHidden/>
              </w:rPr>
              <w:fldChar w:fldCharType="begin"/>
            </w:r>
            <w:r w:rsidR="00833A52">
              <w:rPr>
                <w:noProof/>
                <w:webHidden/>
              </w:rPr>
              <w:instrText xml:space="preserve"> PAGEREF _Toc509165835 \h </w:instrText>
            </w:r>
            <w:r w:rsidR="00833A52">
              <w:rPr>
                <w:noProof/>
                <w:webHidden/>
              </w:rPr>
            </w:r>
            <w:r w:rsidR="00833A52">
              <w:rPr>
                <w:noProof/>
                <w:webHidden/>
              </w:rPr>
              <w:fldChar w:fldCharType="separate"/>
            </w:r>
            <w:r w:rsidR="009A74B2">
              <w:rPr>
                <w:noProof/>
                <w:webHidden/>
              </w:rPr>
              <w:t>7</w:t>
            </w:r>
            <w:r w:rsidR="00833A52">
              <w:rPr>
                <w:noProof/>
                <w:webHidden/>
              </w:rPr>
              <w:fldChar w:fldCharType="end"/>
            </w:r>
          </w:hyperlink>
        </w:p>
        <w:p w14:paraId="2B4B8E9B" w14:textId="77777777" w:rsidR="00833A52" w:rsidRDefault="002613AF">
          <w:pPr>
            <w:pStyle w:val="TOC2"/>
            <w:rPr>
              <w:rFonts w:asciiTheme="minorHAnsi" w:eastAsiaTheme="minorEastAsia" w:hAnsiTheme="minorHAnsi" w:cstheme="minorBidi"/>
              <w:noProof/>
              <w:sz w:val="22"/>
              <w:szCs w:val="22"/>
            </w:rPr>
          </w:pPr>
          <w:hyperlink w:anchor="_Toc509165836" w:history="1">
            <w:r w:rsidR="00833A52" w:rsidRPr="0066640E">
              <w:rPr>
                <w:rStyle w:val="Hyperlink"/>
                <w:noProof/>
              </w:rPr>
              <w:t>What are the system requirements to run 9-Tap?</w:t>
            </w:r>
            <w:r w:rsidR="00833A52">
              <w:rPr>
                <w:noProof/>
                <w:webHidden/>
              </w:rPr>
              <w:tab/>
            </w:r>
            <w:r w:rsidR="00833A52">
              <w:rPr>
                <w:noProof/>
                <w:webHidden/>
              </w:rPr>
              <w:fldChar w:fldCharType="begin"/>
            </w:r>
            <w:r w:rsidR="00833A52">
              <w:rPr>
                <w:noProof/>
                <w:webHidden/>
              </w:rPr>
              <w:instrText xml:space="preserve"> PAGEREF _Toc509165836 \h </w:instrText>
            </w:r>
            <w:r w:rsidR="00833A52">
              <w:rPr>
                <w:noProof/>
                <w:webHidden/>
              </w:rPr>
            </w:r>
            <w:r w:rsidR="00833A52">
              <w:rPr>
                <w:noProof/>
                <w:webHidden/>
              </w:rPr>
              <w:fldChar w:fldCharType="separate"/>
            </w:r>
            <w:r w:rsidR="009A74B2">
              <w:rPr>
                <w:noProof/>
                <w:webHidden/>
              </w:rPr>
              <w:t>7</w:t>
            </w:r>
            <w:r w:rsidR="00833A52">
              <w:rPr>
                <w:noProof/>
                <w:webHidden/>
              </w:rPr>
              <w:fldChar w:fldCharType="end"/>
            </w:r>
          </w:hyperlink>
        </w:p>
        <w:p w14:paraId="0CAA89B5" w14:textId="77777777" w:rsidR="00833A52" w:rsidRDefault="002613AF">
          <w:pPr>
            <w:pStyle w:val="TOC2"/>
            <w:rPr>
              <w:rFonts w:asciiTheme="minorHAnsi" w:eastAsiaTheme="minorEastAsia" w:hAnsiTheme="minorHAnsi" w:cstheme="minorBidi"/>
              <w:noProof/>
              <w:sz w:val="22"/>
              <w:szCs w:val="22"/>
            </w:rPr>
          </w:pPr>
          <w:hyperlink w:anchor="_Toc509165837" w:history="1">
            <w:r w:rsidR="00833A52" w:rsidRPr="0066640E">
              <w:rPr>
                <w:rStyle w:val="Hyperlink"/>
                <w:noProof/>
              </w:rPr>
              <w:t>How do I install 9-Tap?</w:t>
            </w:r>
            <w:r w:rsidR="00833A52">
              <w:rPr>
                <w:noProof/>
                <w:webHidden/>
              </w:rPr>
              <w:tab/>
            </w:r>
            <w:r w:rsidR="00833A52">
              <w:rPr>
                <w:noProof/>
                <w:webHidden/>
              </w:rPr>
              <w:fldChar w:fldCharType="begin"/>
            </w:r>
            <w:r w:rsidR="00833A52">
              <w:rPr>
                <w:noProof/>
                <w:webHidden/>
              </w:rPr>
              <w:instrText xml:space="preserve"> PAGEREF _Toc509165837 \h </w:instrText>
            </w:r>
            <w:r w:rsidR="00833A52">
              <w:rPr>
                <w:noProof/>
                <w:webHidden/>
              </w:rPr>
            </w:r>
            <w:r w:rsidR="00833A52">
              <w:rPr>
                <w:noProof/>
                <w:webHidden/>
              </w:rPr>
              <w:fldChar w:fldCharType="separate"/>
            </w:r>
            <w:r w:rsidR="009A74B2">
              <w:rPr>
                <w:noProof/>
                <w:webHidden/>
              </w:rPr>
              <w:t>7</w:t>
            </w:r>
            <w:r w:rsidR="00833A52">
              <w:rPr>
                <w:noProof/>
                <w:webHidden/>
              </w:rPr>
              <w:fldChar w:fldCharType="end"/>
            </w:r>
          </w:hyperlink>
        </w:p>
        <w:p w14:paraId="05719D7B" w14:textId="77777777" w:rsidR="00833A52" w:rsidRDefault="002613AF">
          <w:pPr>
            <w:pStyle w:val="TOC2"/>
            <w:rPr>
              <w:rFonts w:asciiTheme="minorHAnsi" w:eastAsiaTheme="minorEastAsia" w:hAnsiTheme="minorHAnsi" w:cstheme="minorBidi"/>
              <w:noProof/>
              <w:sz w:val="22"/>
              <w:szCs w:val="22"/>
            </w:rPr>
          </w:pPr>
          <w:hyperlink w:anchor="_Toc509165838" w:history="1">
            <w:r w:rsidR="00833A52" w:rsidRPr="0066640E">
              <w:rPr>
                <w:rStyle w:val="Hyperlink"/>
                <w:noProof/>
              </w:rPr>
              <w:t>How do I Launch 9-Tap?</w:t>
            </w:r>
            <w:r w:rsidR="00833A52">
              <w:rPr>
                <w:noProof/>
                <w:webHidden/>
              </w:rPr>
              <w:tab/>
            </w:r>
            <w:r w:rsidR="00833A52">
              <w:rPr>
                <w:noProof/>
                <w:webHidden/>
              </w:rPr>
              <w:fldChar w:fldCharType="begin"/>
            </w:r>
            <w:r w:rsidR="00833A52">
              <w:rPr>
                <w:noProof/>
                <w:webHidden/>
              </w:rPr>
              <w:instrText xml:space="preserve"> PAGEREF _Toc509165838 \h </w:instrText>
            </w:r>
            <w:r w:rsidR="00833A52">
              <w:rPr>
                <w:noProof/>
                <w:webHidden/>
              </w:rPr>
            </w:r>
            <w:r w:rsidR="00833A52">
              <w:rPr>
                <w:noProof/>
                <w:webHidden/>
              </w:rPr>
              <w:fldChar w:fldCharType="separate"/>
            </w:r>
            <w:r w:rsidR="009A74B2">
              <w:rPr>
                <w:noProof/>
                <w:webHidden/>
              </w:rPr>
              <w:t>8</w:t>
            </w:r>
            <w:r w:rsidR="00833A52">
              <w:rPr>
                <w:noProof/>
                <w:webHidden/>
              </w:rPr>
              <w:fldChar w:fldCharType="end"/>
            </w:r>
          </w:hyperlink>
        </w:p>
        <w:p w14:paraId="72B3180D" w14:textId="77777777" w:rsidR="00833A52" w:rsidRDefault="002613AF">
          <w:pPr>
            <w:pStyle w:val="TOC2"/>
            <w:rPr>
              <w:rFonts w:asciiTheme="minorHAnsi" w:eastAsiaTheme="minorEastAsia" w:hAnsiTheme="minorHAnsi" w:cstheme="minorBidi"/>
              <w:noProof/>
              <w:sz w:val="22"/>
              <w:szCs w:val="22"/>
            </w:rPr>
          </w:pPr>
          <w:hyperlink w:anchor="_Toc509165839" w:history="1">
            <w:r w:rsidR="00833A52" w:rsidRPr="0066640E">
              <w:rPr>
                <w:rStyle w:val="Hyperlink"/>
                <w:noProof/>
              </w:rPr>
              <w:t>How do I import existing members?</w:t>
            </w:r>
            <w:r w:rsidR="00833A52">
              <w:rPr>
                <w:noProof/>
                <w:webHidden/>
              </w:rPr>
              <w:tab/>
            </w:r>
            <w:r w:rsidR="00833A52">
              <w:rPr>
                <w:noProof/>
                <w:webHidden/>
              </w:rPr>
              <w:fldChar w:fldCharType="begin"/>
            </w:r>
            <w:r w:rsidR="00833A52">
              <w:rPr>
                <w:noProof/>
                <w:webHidden/>
              </w:rPr>
              <w:instrText xml:space="preserve"> PAGEREF _Toc509165839 \h </w:instrText>
            </w:r>
            <w:r w:rsidR="00833A52">
              <w:rPr>
                <w:noProof/>
                <w:webHidden/>
              </w:rPr>
            </w:r>
            <w:r w:rsidR="00833A52">
              <w:rPr>
                <w:noProof/>
                <w:webHidden/>
              </w:rPr>
              <w:fldChar w:fldCharType="separate"/>
            </w:r>
            <w:r w:rsidR="009A74B2">
              <w:rPr>
                <w:noProof/>
                <w:webHidden/>
              </w:rPr>
              <w:t>9</w:t>
            </w:r>
            <w:r w:rsidR="00833A52">
              <w:rPr>
                <w:noProof/>
                <w:webHidden/>
              </w:rPr>
              <w:fldChar w:fldCharType="end"/>
            </w:r>
          </w:hyperlink>
        </w:p>
        <w:p w14:paraId="5BAE968B" w14:textId="77777777" w:rsidR="00833A52" w:rsidRDefault="002613AF">
          <w:pPr>
            <w:pStyle w:val="TOC2"/>
            <w:rPr>
              <w:rFonts w:asciiTheme="minorHAnsi" w:eastAsiaTheme="minorEastAsia" w:hAnsiTheme="minorHAnsi" w:cstheme="minorBidi"/>
              <w:noProof/>
              <w:sz w:val="22"/>
              <w:szCs w:val="22"/>
            </w:rPr>
          </w:pPr>
          <w:hyperlink w:anchor="_Toc509165840" w:history="1">
            <w:r w:rsidR="00833A52" w:rsidRPr="0066640E">
              <w:rPr>
                <w:rStyle w:val="Hyperlink"/>
                <w:noProof/>
              </w:rPr>
              <w:t>How do I enter a new player?</w:t>
            </w:r>
            <w:r w:rsidR="00833A52">
              <w:rPr>
                <w:noProof/>
                <w:webHidden/>
              </w:rPr>
              <w:tab/>
            </w:r>
            <w:r w:rsidR="00833A52">
              <w:rPr>
                <w:noProof/>
                <w:webHidden/>
              </w:rPr>
              <w:fldChar w:fldCharType="begin"/>
            </w:r>
            <w:r w:rsidR="00833A52">
              <w:rPr>
                <w:noProof/>
                <w:webHidden/>
              </w:rPr>
              <w:instrText xml:space="preserve"> PAGEREF _Toc509165840 \h </w:instrText>
            </w:r>
            <w:r w:rsidR="00833A52">
              <w:rPr>
                <w:noProof/>
                <w:webHidden/>
              </w:rPr>
            </w:r>
            <w:r w:rsidR="00833A52">
              <w:rPr>
                <w:noProof/>
                <w:webHidden/>
              </w:rPr>
              <w:fldChar w:fldCharType="separate"/>
            </w:r>
            <w:r w:rsidR="009A74B2">
              <w:rPr>
                <w:noProof/>
                <w:webHidden/>
              </w:rPr>
              <w:t>9</w:t>
            </w:r>
            <w:r w:rsidR="00833A52">
              <w:rPr>
                <w:noProof/>
                <w:webHidden/>
              </w:rPr>
              <w:fldChar w:fldCharType="end"/>
            </w:r>
          </w:hyperlink>
        </w:p>
        <w:p w14:paraId="53D23B05" w14:textId="77777777" w:rsidR="00833A52" w:rsidRDefault="002613AF">
          <w:pPr>
            <w:pStyle w:val="TOC2"/>
            <w:rPr>
              <w:rFonts w:asciiTheme="minorHAnsi" w:eastAsiaTheme="minorEastAsia" w:hAnsiTheme="minorHAnsi" w:cstheme="minorBidi"/>
              <w:noProof/>
              <w:sz w:val="22"/>
              <w:szCs w:val="22"/>
            </w:rPr>
          </w:pPr>
          <w:hyperlink w:anchor="_Toc509165841" w:history="1">
            <w:r w:rsidR="00833A52" w:rsidRPr="0066640E">
              <w:rPr>
                <w:rStyle w:val="Hyperlink"/>
                <w:noProof/>
              </w:rPr>
              <w:t>How do I create a tournament?</w:t>
            </w:r>
            <w:r w:rsidR="00833A52">
              <w:rPr>
                <w:noProof/>
                <w:webHidden/>
              </w:rPr>
              <w:tab/>
            </w:r>
            <w:r w:rsidR="00833A52">
              <w:rPr>
                <w:noProof/>
                <w:webHidden/>
              </w:rPr>
              <w:fldChar w:fldCharType="begin"/>
            </w:r>
            <w:r w:rsidR="00833A52">
              <w:rPr>
                <w:noProof/>
                <w:webHidden/>
              </w:rPr>
              <w:instrText xml:space="preserve"> PAGEREF _Toc509165841 \h </w:instrText>
            </w:r>
            <w:r w:rsidR="00833A52">
              <w:rPr>
                <w:noProof/>
                <w:webHidden/>
              </w:rPr>
            </w:r>
            <w:r w:rsidR="00833A52">
              <w:rPr>
                <w:noProof/>
                <w:webHidden/>
              </w:rPr>
              <w:fldChar w:fldCharType="separate"/>
            </w:r>
            <w:r w:rsidR="009A74B2">
              <w:rPr>
                <w:noProof/>
                <w:webHidden/>
              </w:rPr>
              <w:t>9</w:t>
            </w:r>
            <w:r w:rsidR="00833A52">
              <w:rPr>
                <w:noProof/>
                <w:webHidden/>
              </w:rPr>
              <w:fldChar w:fldCharType="end"/>
            </w:r>
          </w:hyperlink>
        </w:p>
        <w:p w14:paraId="432F1791" w14:textId="77777777" w:rsidR="00833A52" w:rsidRDefault="002613AF">
          <w:pPr>
            <w:pStyle w:val="TOC2"/>
            <w:rPr>
              <w:rFonts w:asciiTheme="minorHAnsi" w:eastAsiaTheme="minorEastAsia" w:hAnsiTheme="minorHAnsi" w:cstheme="minorBidi"/>
              <w:noProof/>
              <w:sz w:val="22"/>
              <w:szCs w:val="22"/>
            </w:rPr>
          </w:pPr>
          <w:hyperlink w:anchor="_Toc509165842" w:history="1">
            <w:r w:rsidR="00833A52" w:rsidRPr="0066640E">
              <w:rPr>
                <w:rStyle w:val="Hyperlink"/>
                <w:noProof/>
              </w:rPr>
              <w:t>How do I enter a bowler’s scores?</w:t>
            </w:r>
            <w:r w:rsidR="00833A52">
              <w:rPr>
                <w:noProof/>
                <w:webHidden/>
              </w:rPr>
              <w:tab/>
            </w:r>
            <w:r w:rsidR="00833A52">
              <w:rPr>
                <w:noProof/>
                <w:webHidden/>
              </w:rPr>
              <w:fldChar w:fldCharType="begin"/>
            </w:r>
            <w:r w:rsidR="00833A52">
              <w:rPr>
                <w:noProof/>
                <w:webHidden/>
              </w:rPr>
              <w:instrText xml:space="preserve"> PAGEREF _Toc509165842 \h </w:instrText>
            </w:r>
            <w:r w:rsidR="00833A52">
              <w:rPr>
                <w:noProof/>
                <w:webHidden/>
              </w:rPr>
            </w:r>
            <w:r w:rsidR="00833A52">
              <w:rPr>
                <w:noProof/>
                <w:webHidden/>
              </w:rPr>
              <w:fldChar w:fldCharType="separate"/>
            </w:r>
            <w:r w:rsidR="009A74B2">
              <w:rPr>
                <w:noProof/>
                <w:webHidden/>
              </w:rPr>
              <w:t>9</w:t>
            </w:r>
            <w:r w:rsidR="00833A52">
              <w:rPr>
                <w:noProof/>
                <w:webHidden/>
              </w:rPr>
              <w:fldChar w:fldCharType="end"/>
            </w:r>
          </w:hyperlink>
        </w:p>
        <w:p w14:paraId="00A7ECF9" w14:textId="77777777" w:rsidR="00833A52" w:rsidRDefault="002613AF">
          <w:pPr>
            <w:pStyle w:val="TOC1"/>
            <w:tabs>
              <w:tab w:val="right" w:leader="dot" w:pos="7910"/>
            </w:tabs>
            <w:rPr>
              <w:rFonts w:asciiTheme="minorHAnsi" w:eastAsiaTheme="minorEastAsia" w:hAnsiTheme="minorHAnsi" w:cstheme="minorBidi"/>
              <w:noProof/>
              <w:sz w:val="22"/>
              <w:szCs w:val="22"/>
            </w:rPr>
          </w:pPr>
          <w:hyperlink w:anchor="_Toc509165843" w:history="1">
            <w:r w:rsidR="00833A52" w:rsidRPr="0066640E">
              <w:rPr>
                <w:rStyle w:val="Hyperlink"/>
                <w:noProof/>
              </w:rPr>
              <w:t>Main Menu</w:t>
            </w:r>
            <w:r w:rsidR="00833A52">
              <w:rPr>
                <w:noProof/>
                <w:webHidden/>
              </w:rPr>
              <w:tab/>
            </w:r>
            <w:r w:rsidR="00833A52">
              <w:rPr>
                <w:noProof/>
                <w:webHidden/>
              </w:rPr>
              <w:fldChar w:fldCharType="begin"/>
            </w:r>
            <w:r w:rsidR="00833A52">
              <w:rPr>
                <w:noProof/>
                <w:webHidden/>
              </w:rPr>
              <w:instrText xml:space="preserve"> PAGEREF _Toc509165843 \h </w:instrText>
            </w:r>
            <w:r w:rsidR="00833A52">
              <w:rPr>
                <w:noProof/>
                <w:webHidden/>
              </w:rPr>
            </w:r>
            <w:r w:rsidR="00833A52">
              <w:rPr>
                <w:noProof/>
                <w:webHidden/>
              </w:rPr>
              <w:fldChar w:fldCharType="separate"/>
            </w:r>
            <w:r w:rsidR="009A74B2">
              <w:rPr>
                <w:noProof/>
                <w:webHidden/>
              </w:rPr>
              <w:t>11</w:t>
            </w:r>
            <w:r w:rsidR="00833A52">
              <w:rPr>
                <w:noProof/>
                <w:webHidden/>
              </w:rPr>
              <w:fldChar w:fldCharType="end"/>
            </w:r>
          </w:hyperlink>
        </w:p>
        <w:p w14:paraId="453AB106" w14:textId="77777777" w:rsidR="00833A52" w:rsidRDefault="002613AF">
          <w:pPr>
            <w:pStyle w:val="TOC1"/>
            <w:tabs>
              <w:tab w:val="right" w:leader="dot" w:pos="7910"/>
            </w:tabs>
            <w:rPr>
              <w:rFonts w:asciiTheme="minorHAnsi" w:eastAsiaTheme="minorEastAsia" w:hAnsiTheme="minorHAnsi" w:cstheme="minorBidi"/>
              <w:noProof/>
              <w:sz w:val="22"/>
              <w:szCs w:val="22"/>
            </w:rPr>
          </w:pPr>
          <w:hyperlink w:anchor="_Toc509165844" w:history="1">
            <w:r w:rsidR="00833A52" w:rsidRPr="0066640E">
              <w:rPr>
                <w:rStyle w:val="Hyperlink"/>
                <w:noProof/>
              </w:rPr>
              <w:t>Member Info</w:t>
            </w:r>
            <w:r w:rsidR="00833A52">
              <w:rPr>
                <w:noProof/>
                <w:webHidden/>
              </w:rPr>
              <w:tab/>
            </w:r>
            <w:r w:rsidR="00833A52">
              <w:rPr>
                <w:noProof/>
                <w:webHidden/>
              </w:rPr>
              <w:fldChar w:fldCharType="begin"/>
            </w:r>
            <w:r w:rsidR="00833A52">
              <w:rPr>
                <w:noProof/>
                <w:webHidden/>
              </w:rPr>
              <w:instrText xml:space="preserve"> PAGEREF _Toc509165844 \h </w:instrText>
            </w:r>
            <w:r w:rsidR="00833A52">
              <w:rPr>
                <w:noProof/>
                <w:webHidden/>
              </w:rPr>
            </w:r>
            <w:r w:rsidR="00833A52">
              <w:rPr>
                <w:noProof/>
                <w:webHidden/>
              </w:rPr>
              <w:fldChar w:fldCharType="separate"/>
            </w:r>
            <w:r w:rsidR="009A74B2">
              <w:rPr>
                <w:noProof/>
                <w:webHidden/>
              </w:rPr>
              <w:t>12</w:t>
            </w:r>
            <w:r w:rsidR="00833A52">
              <w:rPr>
                <w:noProof/>
                <w:webHidden/>
              </w:rPr>
              <w:fldChar w:fldCharType="end"/>
            </w:r>
          </w:hyperlink>
        </w:p>
        <w:p w14:paraId="77A5FF3B" w14:textId="77777777" w:rsidR="00833A52" w:rsidRDefault="002613AF">
          <w:pPr>
            <w:pStyle w:val="TOC3"/>
            <w:tabs>
              <w:tab w:val="right" w:leader="dot" w:pos="7910"/>
            </w:tabs>
            <w:rPr>
              <w:rFonts w:asciiTheme="minorHAnsi" w:eastAsiaTheme="minorEastAsia" w:hAnsiTheme="minorHAnsi" w:cstheme="minorBidi"/>
              <w:noProof/>
              <w:sz w:val="22"/>
              <w:szCs w:val="22"/>
            </w:rPr>
          </w:pPr>
          <w:hyperlink w:anchor="_Toc509165845" w:history="1">
            <w:r w:rsidR="00833A52" w:rsidRPr="0066640E">
              <w:rPr>
                <w:rStyle w:val="Hyperlink"/>
                <w:noProof/>
              </w:rPr>
              <w:t>Import Existing Member</w:t>
            </w:r>
            <w:r w:rsidR="00833A52">
              <w:rPr>
                <w:noProof/>
                <w:webHidden/>
              </w:rPr>
              <w:tab/>
            </w:r>
            <w:r w:rsidR="00833A52">
              <w:rPr>
                <w:noProof/>
                <w:webHidden/>
              </w:rPr>
              <w:fldChar w:fldCharType="begin"/>
            </w:r>
            <w:r w:rsidR="00833A52">
              <w:rPr>
                <w:noProof/>
                <w:webHidden/>
              </w:rPr>
              <w:instrText xml:space="preserve"> PAGEREF _Toc509165845 \h </w:instrText>
            </w:r>
            <w:r w:rsidR="00833A52">
              <w:rPr>
                <w:noProof/>
                <w:webHidden/>
              </w:rPr>
            </w:r>
            <w:r w:rsidR="00833A52">
              <w:rPr>
                <w:noProof/>
                <w:webHidden/>
              </w:rPr>
              <w:fldChar w:fldCharType="separate"/>
            </w:r>
            <w:r w:rsidR="009A74B2">
              <w:rPr>
                <w:noProof/>
                <w:webHidden/>
              </w:rPr>
              <w:t>12</w:t>
            </w:r>
            <w:r w:rsidR="00833A52">
              <w:rPr>
                <w:noProof/>
                <w:webHidden/>
              </w:rPr>
              <w:fldChar w:fldCharType="end"/>
            </w:r>
          </w:hyperlink>
        </w:p>
        <w:p w14:paraId="363D6DC0" w14:textId="77777777" w:rsidR="00833A52" w:rsidRDefault="002613AF">
          <w:pPr>
            <w:pStyle w:val="TOC3"/>
            <w:tabs>
              <w:tab w:val="right" w:leader="dot" w:pos="7910"/>
            </w:tabs>
            <w:rPr>
              <w:rFonts w:asciiTheme="minorHAnsi" w:eastAsiaTheme="minorEastAsia" w:hAnsiTheme="minorHAnsi" w:cstheme="minorBidi"/>
              <w:noProof/>
              <w:sz w:val="22"/>
              <w:szCs w:val="22"/>
            </w:rPr>
          </w:pPr>
          <w:hyperlink w:anchor="_Toc509165846" w:history="1">
            <w:r w:rsidR="00833A52" w:rsidRPr="0066640E">
              <w:rPr>
                <w:rStyle w:val="Hyperlink"/>
                <w:noProof/>
              </w:rPr>
              <w:t>New Members</w:t>
            </w:r>
            <w:r w:rsidR="00833A52">
              <w:rPr>
                <w:noProof/>
                <w:webHidden/>
              </w:rPr>
              <w:tab/>
            </w:r>
            <w:r w:rsidR="00833A52">
              <w:rPr>
                <w:noProof/>
                <w:webHidden/>
              </w:rPr>
              <w:fldChar w:fldCharType="begin"/>
            </w:r>
            <w:r w:rsidR="00833A52">
              <w:rPr>
                <w:noProof/>
                <w:webHidden/>
              </w:rPr>
              <w:instrText xml:space="preserve"> PAGEREF _Toc509165846 \h </w:instrText>
            </w:r>
            <w:r w:rsidR="00833A52">
              <w:rPr>
                <w:noProof/>
                <w:webHidden/>
              </w:rPr>
            </w:r>
            <w:r w:rsidR="00833A52">
              <w:rPr>
                <w:noProof/>
                <w:webHidden/>
              </w:rPr>
              <w:fldChar w:fldCharType="separate"/>
            </w:r>
            <w:r w:rsidR="009A74B2">
              <w:rPr>
                <w:noProof/>
                <w:webHidden/>
              </w:rPr>
              <w:t>12</w:t>
            </w:r>
            <w:r w:rsidR="00833A52">
              <w:rPr>
                <w:noProof/>
                <w:webHidden/>
              </w:rPr>
              <w:fldChar w:fldCharType="end"/>
            </w:r>
          </w:hyperlink>
        </w:p>
        <w:p w14:paraId="6DA82734" w14:textId="77777777" w:rsidR="00833A52" w:rsidRDefault="002613AF">
          <w:pPr>
            <w:pStyle w:val="TOC3"/>
            <w:tabs>
              <w:tab w:val="right" w:leader="dot" w:pos="7910"/>
            </w:tabs>
            <w:rPr>
              <w:rFonts w:asciiTheme="minorHAnsi" w:eastAsiaTheme="minorEastAsia" w:hAnsiTheme="minorHAnsi" w:cstheme="minorBidi"/>
              <w:noProof/>
              <w:sz w:val="22"/>
              <w:szCs w:val="22"/>
            </w:rPr>
          </w:pPr>
          <w:hyperlink w:anchor="_Toc509165847" w:history="1">
            <w:r w:rsidR="00833A52" w:rsidRPr="0066640E">
              <w:rPr>
                <w:rStyle w:val="Hyperlink"/>
                <w:noProof/>
              </w:rPr>
              <w:t>Updating Members</w:t>
            </w:r>
            <w:r w:rsidR="00833A52">
              <w:rPr>
                <w:noProof/>
                <w:webHidden/>
              </w:rPr>
              <w:tab/>
            </w:r>
            <w:r w:rsidR="00833A52">
              <w:rPr>
                <w:noProof/>
                <w:webHidden/>
              </w:rPr>
              <w:fldChar w:fldCharType="begin"/>
            </w:r>
            <w:r w:rsidR="00833A52">
              <w:rPr>
                <w:noProof/>
                <w:webHidden/>
              </w:rPr>
              <w:instrText xml:space="preserve"> PAGEREF _Toc509165847 \h </w:instrText>
            </w:r>
            <w:r w:rsidR="00833A52">
              <w:rPr>
                <w:noProof/>
                <w:webHidden/>
              </w:rPr>
            </w:r>
            <w:r w:rsidR="00833A52">
              <w:rPr>
                <w:noProof/>
                <w:webHidden/>
              </w:rPr>
              <w:fldChar w:fldCharType="separate"/>
            </w:r>
            <w:r w:rsidR="009A74B2">
              <w:rPr>
                <w:noProof/>
                <w:webHidden/>
              </w:rPr>
              <w:t>13</w:t>
            </w:r>
            <w:r w:rsidR="00833A52">
              <w:rPr>
                <w:noProof/>
                <w:webHidden/>
              </w:rPr>
              <w:fldChar w:fldCharType="end"/>
            </w:r>
          </w:hyperlink>
        </w:p>
        <w:p w14:paraId="66F4E887" w14:textId="77777777" w:rsidR="00833A52" w:rsidRDefault="002613AF">
          <w:pPr>
            <w:pStyle w:val="TOC2"/>
            <w:rPr>
              <w:rFonts w:asciiTheme="minorHAnsi" w:eastAsiaTheme="minorEastAsia" w:hAnsiTheme="minorHAnsi" w:cstheme="minorBidi"/>
              <w:noProof/>
              <w:sz w:val="22"/>
              <w:szCs w:val="22"/>
            </w:rPr>
          </w:pPr>
          <w:hyperlink w:anchor="_Toc509165848" w:history="1">
            <w:r w:rsidR="00833A52" w:rsidRPr="0066640E">
              <w:rPr>
                <w:rStyle w:val="Hyperlink"/>
                <w:noProof/>
              </w:rPr>
              <w:t>Stats</w:t>
            </w:r>
            <w:r w:rsidR="00833A52">
              <w:rPr>
                <w:noProof/>
                <w:webHidden/>
              </w:rPr>
              <w:tab/>
            </w:r>
            <w:r w:rsidR="00833A52">
              <w:rPr>
                <w:noProof/>
                <w:webHidden/>
              </w:rPr>
              <w:fldChar w:fldCharType="begin"/>
            </w:r>
            <w:r w:rsidR="00833A52">
              <w:rPr>
                <w:noProof/>
                <w:webHidden/>
              </w:rPr>
              <w:instrText xml:space="preserve"> PAGEREF _Toc509165848 \h </w:instrText>
            </w:r>
            <w:r w:rsidR="00833A52">
              <w:rPr>
                <w:noProof/>
                <w:webHidden/>
              </w:rPr>
            </w:r>
            <w:r w:rsidR="00833A52">
              <w:rPr>
                <w:noProof/>
                <w:webHidden/>
              </w:rPr>
              <w:fldChar w:fldCharType="separate"/>
            </w:r>
            <w:r w:rsidR="009A74B2">
              <w:rPr>
                <w:noProof/>
                <w:webHidden/>
              </w:rPr>
              <w:t>14</w:t>
            </w:r>
            <w:r w:rsidR="00833A52">
              <w:rPr>
                <w:noProof/>
                <w:webHidden/>
              </w:rPr>
              <w:fldChar w:fldCharType="end"/>
            </w:r>
          </w:hyperlink>
        </w:p>
        <w:p w14:paraId="5C897FF2" w14:textId="77777777" w:rsidR="00833A52" w:rsidRDefault="002613AF">
          <w:pPr>
            <w:pStyle w:val="TOC2"/>
            <w:rPr>
              <w:rFonts w:asciiTheme="minorHAnsi" w:eastAsiaTheme="minorEastAsia" w:hAnsiTheme="minorHAnsi" w:cstheme="minorBidi"/>
              <w:noProof/>
              <w:sz w:val="22"/>
              <w:szCs w:val="22"/>
            </w:rPr>
          </w:pPr>
          <w:hyperlink w:anchor="_Toc509165849" w:history="1">
            <w:r w:rsidR="00833A52" w:rsidRPr="0066640E">
              <w:rPr>
                <w:rStyle w:val="Hyperlink"/>
                <w:noProof/>
              </w:rPr>
              <w:t>Member Search</w:t>
            </w:r>
            <w:r w:rsidR="00833A52">
              <w:rPr>
                <w:noProof/>
                <w:webHidden/>
              </w:rPr>
              <w:tab/>
            </w:r>
            <w:r w:rsidR="00833A52">
              <w:rPr>
                <w:noProof/>
                <w:webHidden/>
              </w:rPr>
              <w:fldChar w:fldCharType="begin"/>
            </w:r>
            <w:r w:rsidR="00833A52">
              <w:rPr>
                <w:noProof/>
                <w:webHidden/>
              </w:rPr>
              <w:instrText xml:space="preserve"> PAGEREF _Toc509165849 \h </w:instrText>
            </w:r>
            <w:r w:rsidR="00833A52">
              <w:rPr>
                <w:noProof/>
                <w:webHidden/>
              </w:rPr>
            </w:r>
            <w:r w:rsidR="00833A52">
              <w:rPr>
                <w:noProof/>
                <w:webHidden/>
              </w:rPr>
              <w:fldChar w:fldCharType="separate"/>
            </w:r>
            <w:r w:rsidR="009A74B2">
              <w:rPr>
                <w:noProof/>
                <w:webHidden/>
              </w:rPr>
              <w:t>15</w:t>
            </w:r>
            <w:r w:rsidR="00833A52">
              <w:rPr>
                <w:noProof/>
                <w:webHidden/>
              </w:rPr>
              <w:fldChar w:fldCharType="end"/>
            </w:r>
          </w:hyperlink>
        </w:p>
        <w:p w14:paraId="21FE5F40" w14:textId="77777777" w:rsidR="00833A52" w:rsidRDefault="002613AF">
          <w:pPr>
            <w:pStyle w:val="TOC2"/>
            <w:rPr>
              <w:rFonts w:asciiTheme="minorHAnsi" w:eastAsiaTheme="minorEastAsia" w:hAnsiTheme="minorHAnsi" w:cstheme="minorBidi"/>
              <w:noProof/>
              <w:sz w:val="22"/>
              <w:szCs w:val="22"/>
            </w:rPr>
          </w:pPr>
          <w:hyperlink w:anchor="_Toc509165850" w:history="1">
            <w:r w:rsidR="00833A52" w:rsidRPr="0066640E">
              <w:rPr>
                <w:rStyle w:val="Hyperlink"/>
                <w:noProof/>
              </w:rPr>
              <w:t>Print Recaps</w:t>
            </w:r>
            <w:r w:rsidR="00833A52">
              <w:rPr>
                <w:noProof/>
                <w:webHidden/>
              </w:rPr>
              <w:tab/>
            </w:r>
            <w:r w:rsidR="00833A52">
              <w:rPr>
                <w:noProof/>
                <w:webHidden/>
              </w:rPr>
              <w:fldChar w:fldCharType="begin"/>
            </w:r>
            <w:r w:rsidR="00833A52">
              <w:rPr>
                <w:noProof/>
                <w:webHidden/>
              </w:rPr>
              <w:instrText xml:space="preserve"> PAGEREF _Toc509165850 \h </w:instrText>
            </w:r>
            <w:r w:rsidR="00833A52">
              <w:rPr>
                <w:noProof/>
                <w:webHidden/>
              </w:rPr>
            </w:r>
            <w:r w:rsidR="00833A52">
              <w:rPr>
                <w:noProof/>
                <w:webHidden/>
              </w:rPr>
              <w:fldChar w:fldCharType="separate"/>
            </w:r>
            <w:r w:rsidR="009A74B2">
              <w:rPr>
                <w:noProof/>
                <w:webHidden/>
              </w:rPr>
              <w:t>16</w:t>
            </w:r>
            <w:r w:rsidR="00833A52">
              <w:rPr>
                <w:noProof/>
                <w:webHidden/>
              </w:rPr>
              <w:fldChar w:fldCharType="end"/>
            </w:r>
          </w:hyperlink>
        </w:p>
        <w:p w14:paraId="3698E927" w14:textId="77777777" w:rsidR="00833A52" w:rsidRDefault="002613AF">
          <w:pPr>
            <w:pStyle w:val="TOC2"/>
            <w:rPr>
              <w:rFonts w:asciiTheme="minorHAnsi" w:eastAsiaTheme="minorEastAsia" w:hAnsiTheme="minorHAnsi" w:cstheme="minorBidi"/>
              <w:noProof/>
              <w:sz w:val="22"/>
              <w:szCs w:val="22"/>
            </w:rPr>
          </w:pPr>
          <w:hyperlink w:anchor="_Toc509165851" w:history="1">
            <w:r w:rsidR="00833A52" w:rsidRPr="0066640E">
              <w:rPr>
                <w:rStyle w:val="Hyperlink"/>
                <w:noProof/>
              </w:rPr>
              <w:t>Import</w:t>
            </w:r>
            <w:r w:rsidR="00833A52">
              <w:rPr>
                <w:noProof/>
                <w:webHidden/>
              </w:rPr>
              <w:tab/>
            </w:r>
            <w:r w:rsidR="00833A52">
              <w:rPr>
                <w:noProof/>
                <w:webHidden/>
              </w:rPr>
              <w:fldChar w:fldCharType="begin"/>
            </w:r>
            <w:r w:rsidR="00833A52">
              <w:rPr>
                <w:noProof/>
                <w:webHidden/>
              </w:rPr>
              <w:instrText xml:space="preserve"> PAGEREF _Toc509165851 \h </w:instrText>
            </w:r>
            <w:r w:rsidR="00833A52">
              <w:rPr>
                <w:noProof/>
                <w:webHidden/>
              </w:rPr>
            </w:r>
            <w:r w:rsidR="00833A52">
              <w:rPr>
                <w:noProof/>
                <w:webHidden/>
              </w:rPr>
              <w:fldChar w:fldCharType="separate"/>
            </w:r>
            <w:r w:rsidR="009A74B2">
              <w:rPr>
                <w:noProof/>
                <w:webHidden/>
              </w:rPr>
              <w:t>16</w:t>
            </w:r>
            <w:r w:rsidR="00833A52">
              <w:rPr>
                <w:noProof/>
                <w:webHidden/>
              </w:rPr>
              <w:fldChar w:fldCharType="end"/>
            </w:r>
          </w:hyperlink>
        </w:p>
        <w:p w14:paraId="23353AE9" w14:textId="77777777" w:rsidR="00833A52" w:rsidRDefault="002613AF">
          <w:pPr>
            <w:pStyle w:val="TOC1"/>
            <w:tabs>
              <w:tab w:val="right" w:leader="dot" w:pos="7910"/>
            </w:tabs>
            <w:rPr>
              <w:rFonts w:asciiTheme="minorHAnsi" w:eastAsiaTheme="minorEastAsia" w:hAnsiTheme="minorHAnsi" w:cstheme="minorBidi"/>
              <w:noProof/>
              <w:sz w:val="22"/>
              <w:szCs w:val="22"/>
            </w:rPr>
          </w:pPr>
          <w:hyperlink w:anchor="_Toc509165852" w:history="1">
            <w:r w:rsidR="00833A52" w:rsidRPr="0066640E">
              <w:rPr>
                <w:rStyle w:val="Hyperlink"/>
                <w:noProof/>
              </w:rPr>
              <w:t>Member Scores</w:t>
            </w:r>
            <w:r w:rsidR="00833A52">
              <w:rPr>
                <w:noProof/>
                <w:webHidden/>
              </w:rPr>
              <w:tab/>
            </w:r>
            <w:r w:rsidR="00833A52">
              <w:rPr>
                <w:noProof/>
                <w:webHidden/>
              </w:rPr>
              <w:fldChar w:fldCharType="begin"/>
            </w:r>
            <w:r w:rsidR="00833A52">
              <w:rPr>
                <w:noProof/>
                <w:webHidden/>
              </w:rPr>
              <w:instrText xml:space="preserve"> PAGEREF _Toc509165852 \h </w:instrText>
            </w:r>
            <w:r w:rsidR="00833A52">
              <w:rPr>
                <w:noProof/>
                <w:webHidden/>
              </w:rPr>
            </w:r>
            <w:r w:rsidR="00833A52">
              <w:rPr>
                <w:noProof/>
                <w:webHidden/>
              </w:rPr>
              <w:fldChar w:fldCharType="separate"/>
            </w:r>
            <w:r w:rsidR="009A74B2">
              <w:rPr>
                <w:noProof/>
                <w:webHidden/>
              </w:rPr>
              <w:t>17</w:t>
            </w:r>
            <w:r w:rsidR="00833A52">
              <w:rPr>
                <w:noProof/>
                <w:webHidden/>
              </w:rPr>
              <w:fldChar w:fldCharType="end"/>
            </w:r>
          </w:hyperlink>
        </w:p>
        <w:p w14:paraId="4C21C9E5" w14:textId="77777777" w:rsidR="00833A52" w:rsidRDefault="002613AF">
          <w:pPr>
            <w:pStyle w:val="TOC2"/>
            <w:rPr>
              <w:rFonts w:asciiTheme="minorHAnsi" w:eastAsiaTheme="minorEastAsia" w:hAnsiTheme="minorHAnsi" w:cstheme="minorBidi"/>
              <w:noProof/>
              <w:sz w:val="22"/>
              <w:szCs w:val="22"/>
            </w:rPr>
          </w:pPr>
          <w:hyperlink w:anchor="_Toc509165853" w:history="1">
            <w:r w:rsidR="00833A52" w:rsidRPr="0066640E">
              <w:rPr>
                <w:rStyle w:val="Hyperlink"/>
                <w:noProof/>
              </w:rPr>
              <w:t>Tournament Stats</w:t>
            </w:r>
            <w:r w:rsidR="00833A52">
              <w:rPr>
                <w:noProof/>
                <w:webHidden/>
              </w:rPr>
              <w:tab/>
            </w:r>
            <w:r w:rsidR="00833A52">
              <w:rPr>
                <w:noProof/>
                <w:webHidden/>
              </w:rPr>
              <w:fldChar w:fldCharType="begin"/>
            </w:r>
            <w:r w:rsidR="00833A52">
              <w:rPr>
                <w:noProof/>
                <w:webHidden/>
              </w:rPr>
              <w:instrText xml:space="preserve"> PAGEREF _Toc509165853 \h </w:instrText>
            </w:r>
            <w:r w:rsidR="00833A52">
              <w:rPr>
                <w:noProof/>
                <w:webHidden/>
              </w:rPr>
            </w:r>
            <w:r w:rsidR="00833A52">
              <w:rPr>
                <w:noProof/>
                <w:webHidden/>
              </w:rPr>
              <w:fldChar w:fldCharType="separate"/>
            </w:r>
            <w:r w:rsidR="009A74B2">
              <w:rPr>
                <w:noProof/>
                <w:webHidden/>
              </w:rPr>
              <w:t>18</w:t>
            </w:r>
            <w:r w:rsidR="00833A52">
              <w:rPr>
                <w:noProof/>
                <w:webHidden/>
              </w:rPr>
              <w:fldChar w:fldCharType="end"/>
            </w:r>
          </w:hyperlink>
        </w:p>
        <w:p w14:paraId="474B3A72" w14:textId="77777777" w:rsidR="00833A52" w:rsidRDefault="002613AF">
          <w:pPr>
            <w:pStyle w:val="TOC2"/>
            <w:rPr>
              <w:rFonts w:asciiTheme="minorHAnsi" w:eastAsiaTheme="minorEastAsia" w:hAnsiTheme="minorHAnsi" w:cstheme="minorBidi"/>
              <w:noProof/>
              <w:sz w:val="22"/>
              <w:szCs w:val="22"/>
            </w:rPr>
          </w:pPr>
          <w:hyperlink w:anchor="_Toc509165854" w:history="1">
            <w:r w:rsidR="00833A52" w:rsidRPr="0066640E">
              <w:rPr>
                <w:rStyle w:val="Hyperlink"/>
                <w:noProof/>
              </w:rPr>
              <w:t>Print Recaps By Tournament</w:t>
            </w:r>
            <w:r w:rsidR="00833A52">
              <w:rPr>
                <w:noProof/>
                <w:webHidden/>
              </w:rPr>
              <w:tab/>
            </w:r>
            <w:r w:rsidR="00833A52">
              <w:rPr>
                <w:noProof/>
                <w:webHidden/>
              </w:rPr>
              <w:fldChar w:fldCharType="begin"/>
            </w:r>
            <w:r w:rsidR="00833A52">
              <w:rPr>
                <w:noProof/>
                <w:webHidden/>
              </w:rPr>
              <w:instrText xml:space="preserve"> PAGEREF _Toc509165854 \h </w:instrText>
            </w:r>
            <w:r w:rsidR="00833A52">
              <w:rPr>
                <w:noProof/>
                <w:webHidden/>
              </w:rPr>
            </w:r>
            <w:r w:rsidR="00833A52">
              <w:rPr>
                <w:noProof/>
                <w:webHidden/>
              </w:rPr>
              <w:fldChar w:fldCharType="separate"/>
            </w:r>
            <w:r w:rsidR="009A74B2">
              <w:rPr>
                <w:noProof/>
                <w:webHidden/>
              </w:rPr>
              <w:t>18</w:t>
            </w:r>
            <w:r w:rsidR="00833A52">
              <w:rPr>
                <w:noProof/>
                <w:webHidden/>
              </w:rPr>
              <w:fldChar w:fldCharType="end"/>
            </w:r>
          </w:hyperlink>
        </w:p>
        <w:p w14:paraId="2C0E029A" w14:textId="77777777" w:rsidR="00833A52" w:rsidRDefault="002613AF">
          <w:pPr>
            <w:pStyle w:val="TOC2"/>
            <w:rPr>
              <w:rFonts w:asciiTheme="minorHAnsi" w:eastAsiaTheme="minorEastAsia" w:hAnsiTheme="minorHAnsi" w:cstheme="minorBidi"/>
              <w:noProof/>
              <w:sz w:val="22"/>
              <w:szCs w:val="22"/>
            </w:rPr>
          </w:pPr>
          <w:hyperlink w:anchor="_Toc509165855" w:history="1">
            <w:r w:rsidR="00833A52" w:rsidRPr="0066640E">
              <w:rPr>
                <w:rStyle w:val="Hyperlink"/>
                <w:noProof/>
              </w:rPr>
              <w:t>Tournament Place Standings</w:t>
            </w:r>
            <w:r w:rsidR="00833A52">
              <w:rPr>
                <w:noProof/>
                <w:webHidden/>
              </w:rPr>
              <w:tab/>
            </w:r>
            <w:r w:rsidR="00833A52">
              <w:rPr>
                <w:noProof/>
                <w:webHidden/>
              </w:rPr>
              <w:fldChar w:fldCharType="begin"/>
            </w:r>
            <w:r w:rsidR="00833A52">
              <w:rPr>
                <w:noProof/>
                <w:webHidden/>
              </w:rPr>
              <w:instrText xml:space="preserve"> PAGEREF _Toc509165855 \h </w:instrText>
            </w:r>
            <w:r w:rsidR="00833A52">
              <w:rPr>
                <w:noProof/>
                <w:webHidden/>
              </w:rPr>
            </w:r>
            <w:r w:rsidR="00833A52">
              <w:rPr>
                <w:noProof/>
                <w:webHidden/>
              </w:rPr>
              <w:fldChar w:fldCharType="separate"/>
            </w:r>
            <w:r w:rsidR="009A74B2">
              <w:rPr>
                <w:noProof/>
                <w:webHidden/>
              </w:rPr>
              <w:t>19</w:t>
            </w:r>
            <w:r w:rsidR="00833A52">
              <w:rPr>
                <w:noProof/>
                <w:webHidden/>
              </w:rPr>
              <w:fldChar w:fldCharType="end"/>
            </w:r>
          </w:hyperlink>
        </w:p>
        <w:p w14:paraId="3086A9F5" w14:textId="77777777" w:rsidR="00833A52" w:rsidRDefault="002613AF">
          <w:pPr>
            <w:pStyle w:val="TOC2"/>
            <w:rPr>
              <w:rFonts w:asciiTheme="minorHAnsi" w:eastAsiaTheme="minorEastAsia" w:hAnsiTheme="minorHAnsi" w:cstheme="minorBidi"/>
              <w:noProof/>
              <w:sz w:val="22"/>
              <w:szCs w:val="22"/>
            </w:rPr>
          </w:pPr>
          <w:hyperlink w:anchor="_Toc509165856" w:history="1">
            <w:r w:rsidR="00833A52" w:rsidRPr="0066640E">
              <w:rPr>
                <w:rStyle w:val="Hyperlink"/>
                <w:noProof/>
              </w:rPr>
              <w:t>Create/Edit Tournament</w:t>
            </w:r>
            <w:r w:rsidR="00833A52">
              <w:rPr>
                <w:noProof/>
                <w:webHidden/>
              </w:rPr>
              <w:tab/>
            </w:r>
            <w:r w:rsidR="00833A52">
              <w:rPr>
                <w:noProof/>
                <w:webHidden/>
              </w:rPr>
              <w:fldChar w:fldCharType="begin"/>
            </w:r>
            <w:r w:rsidR="00833A52">
              <w:rPr>
                <w:noProof/>
                <w:webHidden/>
              </w:rPr>
              <w:instrText xml:space="preserve"> PAGEREF _Toc509165856 \h </w:instrText>
            </w:r>
            <w:r w:rsidR="00833A52">
              <w:rPr>
                <w:noProof/>
                <w:webHidden/>
              </w:rPr>
            </w:r>
            <w:r w:rsidR="00833A52">
              <w:rPr>
                <w:noProof/>
                <w:webHidden/>
              </w:rPr>
              <w:fldChar w:fldCharType="separate"/>
            </w:r>
            <w:r w:rsidR="009A74B2">
              <w:rPr>
                <w:noProof/>
                <w:webHidden/>
              </w:rPr>
              <w:t>20</w:t>
            </w:r>
            <w:r w:rsidR="00833A52">
              <w:rPr>
                <w:noProof/>
                <w:webHidden/>
              </w:rPr>
              <w:fldChar w:fldCharType="end"/>
            </w:r>
          </w:hyperlink>
        </w:p>
        <w:p w14:paraId="3932F7F1" w14:textId="77777777" w:rsidR="00833A52" w:rsidRDefault="002613AF">
          <w:pPr>
            <w:pStyle w:val="TOC3"/>
            <w:tabs>
              <w:tab w:val="right" w:leader="dot" w:pos="7910"/>
            </w:tabs>
            <w:rPr>
              <w:rFonts w:asciiTheme="minorHAnsi" w:eastAsiaTheme="minorEastAsia" w:hAnsiTheme="minorHAnsi" w:cstheme="minorBidi"/>
              <w:noProof/>
              <w:sz w:val="22"/>
              <w:szCs w:val="22"/>
            </w:rPr>
          </w:pPr>
          <w:hyperlink w:anchor="_Toc509165857" w:history="1">
            <w:r w:rsidR="00833A52" w:rsidRPr="0066640E">
              <w:rPr>
                <w:rStyle w:val="Hyperlink"/>
                <w:noProof/>
              </w:rPr>
              <w:t>To Update an Existing Tournament</w:t>
            </w:r>
            <w:r w:rsidR="00833A52">
              <w:rPr>
                <w:noProof/>
                <w:webHidden/>
              </w:rPr>
              <w:tab/>
            </w:r>
            <w:r w:rsidR="00833A52">
              <w:rPr>
                <w:noProof/>
                <w:webHidden/>
              </w:rPr>
              <w:fldChar w:fldCharType="begin"/>
            </w:r>
            <w:r w:rsidR="00833A52">
              <w:rPr>
                <w:noProof/>
                <w:webHidden/>
              </w:rPr>
              <w:instrText xml:space="preserve"> PAGEREF _Toc509165857 \h </w:instrText>
            </w:r>
            <w:r w:rsidR="00833A52">
              <w:rPr>
                <w:noProof/>
                <w:webHidden/>
              </w:rPr>
            </w:r>
            <w:r w:rsidR="00833A52">
              <w:rPr>
                <w:noProof/>
                <w:webHidden/>
              </w:rPr>
              <w:fldChar w:fldCharType="separate"/>
            </w:r>
            <w:r w:rsidR="009A74B2">
              <w:rPr>
                <w:noProof/>
                <w:webHidden/>
              </w:rPr>
              <w:t>20</w:t>
            </w:r>
            <w:r w:rsidR="00833A52">
              <w:rPr>
                <w:noProof/>
                <w:webHidden/>
              </w:rPr>
              <w:fldChar w:fldCharType="end"/>
            </w:r>
          </w:hyperlink>
        </w:p>
        <w:p w14:paraId="735EAD84" w14:textId="77777777" w:rsidR="00833A52" w:rsidRDefault="002613AF">
          <w:pPr>
            <w:pStyle w:val="TOC2"/>
            <w:rPr>
              <w:rFonts w:asciiTheme="minorHAnsi" w:eastAsiaTheme="minorEastAsia" w:hAnsiTheme="minorHAnsi" w:cstheme="minorBidi"/>
              <w:noProof/>
              <w:sz w:val="22"/>
              <w:szCs w:val="22"/>
            </w:rPr>
          </w:pPr>
          <w:hyperlink w:anchor="_Toc509165858" w:history="1">
            <w:r w:rsidR="00833A52" w:rsidRPr="0066640E">
              <w:rPr>
                <w:rStyle w:val="Hyperlink"/>
                <w:noProof/>
              </w:rPr>
              <w:t>Search Tournaments</w:t>
            </w:r>
            <w:r w:rsidR="00833A52">
              <w:rPr>
                <w:noProof/>
                <w:webHidden/>
              </w:rPr>
              <w:tab/>
            </w:r>
            <w:r w:rsidR="00833A52">
              <w:rPr>
                <w:noProof/>
                <w:webHidden/>
              </w:rPr>
              <w:fldChar w:fldCharType="begin"/>
            </w:r>
            <w:r w:rsidR="00833A52">
              <w:rPr>
                <w:noProof/>
                <w:webHidden/>
              </w:rPr>
              <w:instrText xml:space="preserve"> PAGEREF _Toc509165858 \h </w:instrText>
            </w:r>
            <w:r w:rsidR="00833A52">
              <w:rPr>
                <w:noProof/>
                <w:webHidden/>
              </w:rPr>
            </w:r>
            <w:r w:rsidR="00833A52">
              <w:rPr>
                <w:noProof/>
                <w:webHidden/>
              </w:rPr>
              <w:fldChar w:fldCharType="separate"/>
            </w:r>
            <w:r w:rsidR="009A74B2">
              <w:rPr>
                <w:noProof/>
                <w:webHidden/>
              </w:rPr>
              <w:t>21</w:t>
            </w:r>
            <w:r w:rsidR="00833A52">
              <w:rPr>
                <w:noProof/>
                <w:webHidden/>
              </w:rPr>
              <w:fldChar w:fldCharType="end"/>
            </w:r>
          </w:hyperlink>
        </w:p>
        <w:p w14:paraId="1233A069" w14:textId="77777777" w:rsidR="00833A52" w:rsidRDefault="002613AF">
          <w:pPr>
            <w:pStyle w:val="TOC3"/>
            <w:tabs>
              <w:tab w:val="right" w:leader="dot" w:pos="7910"/>
            </w:tabs>
            <w:rPr>
              <w:rFonts w:asciiTheme="minorHAnsi" w:eastAsiaTheme="minorEastAsia" w:hAnsiTheme="minorHAnsi" w:cstheme="minorBidi"/>
              <w:noProof/>
              <w:sz w:val="22"/>
              <w:szCs w:val="22"/>
            </w:rPr>
          </w:pPr>
          <w:hyperlink w:anchor="_Toc509165859" w:history="1">
            <w:r w:rsidR="00833A52" w:rsidRPr="0066640E">
              <w:rPr>
                <w:rStyle w:val="Hyperlink"/>
                <w:noProof/>
              </w:rPr>
              <w:t>Search by Location</w:t>
            </w:r>
            <w:r w:rsidR="00833A52">
              <w:rPr>
                <w:noProof/>
                <w:webHidden/>
              </w:rPr>
              <w:tab/>
            </w:r>
            <w:r w:rsidR="00833A52">
              <w:rPr>
                <w:noProof/>
                <w:webHidden/>
              </w:rPr>
              <w:fldChar w:fldCharType="begin"/>
            </w:r>
            <w:r w:rsidR="00833A52">
              <w:rPr>
                <w:noProof/>
                <w:webHidden/>
              </w:rPr>
              <w:instrText xml:space="preserve"> PAGEREF _Toc509165859 \h </w:instrText>
            </w:r>
            <w:r w:rsidR="00833A52">
              <w:rPr>
                <w:noProof/>
                <w:webHidden/>
              </w:rPr>
            </w:r>
            <w:r w:rsidR="00833A52">
              <w:rPr>
                <w:noProof/>
                <w:webHidden/>
              </w:rPr>
              <w:fldChar w:fldCharType="separate"/>
            </w:r>
            <w:r w:rsidR="009A74B2">
              <w:rPr>
                <w:noProof/>
                <w:webHidden/>
              </w:rPr>
              <w:t>21</w:t>
            </w:r>
            <w:r w:rsidR="00833A52">
              <w:rPr>
                <w:noProof/>
                <w:webHidden/>
              </w:rPr>
              <w:fldChar w:fldCharType="end"/>
            </w:r>
          </w:hyperlink>
        </w:p>
        <w:p w14:paraId="619D8E92" w14:textId="77777777" w:rsidR="00833A52" w:rsidRDefault="002613AF">
          <w:pPr>
            <w:pStyle w:val="TOC3"/>
            <w:tabs>
              <w:tab w:val="right" w:leader="dot" w:pos="7910"/>
            </w:tabs>
            <w:rPr>
              <w:rFonts w:asciiTheme="minorHAnsi" w:eastAsiaTheme="minorEastAsia" w:hAnsiTheme="minorHAnsi" w:cstheme="minorBidi"/>
              <w:noProof/>
              <w:sz w:val="22"/>
              <w:szCs w:val="22"/>
            </w:rPr>
          </w:pPr>
          <w:hyperlink w:anchor="_Toc509165860" w:history="1">
            <w:r w:rsidR="00833A52" w:rsidRPr="0066640E">
              <w:rPr>
                <w:rStyle w:val="Hyperlink"/>
                <w:noProof/>
              </w:rPr>
              <w:t>Search by Event</w:t>
            </w:r>
            <w:r w:rsidR="00833A52">
              <w:rPr>
                <w:noProof/>
                <w:webHidden/>
              </w:rPr>
              <w:tab/>
            </w:r>
            <w:r w:rsidR="00833A52">
              <w:rPr>
                <w:noProof/>
                <w:webHidden/>
              </w:rPr>
              <w:fldChar w:fldCharType="begin"/>
            </w:r>
            <w:r w:rsidR="00833A52">
              <w:rPr>
                <w:noProof/>
                <w:webHidden/>
              </w:rPr>
              <w:instrText xml:space="preserve"> PAGEREF _Toc509165860 \h </w:instrText>
            </w:r>
            <w:r w:rsidR="00833A52">
              <w:rPr>
                <w:noProof/>
                <w:webHidden/>
              </w:rPr>
            </w:r>
            <w:r w:rsidR="00833A52">
              <w:rPr>
                <w:noProof/>
                <w:webHidden/>
              </w:rPr>
              <w:fldChar w:fldCharType="separate"/>
            </w:r>
            <w:r w:rsidR="009A74B2">
              <w:rPr>
                <w:noProof/>
                <w:webHidden/>
              </w:rPr>
              <w:t>21</w:t>
            </w:r>
            <w:r w:rsidR="00833A52">
              <w:rPr>
                <w:noProof/>
                <w:webHidden/>
              </w:rPr>
              <w:fldChar w:fldCharType="end"/>
            </w:r>
          </w:hyperlink>
        </w:p>
        <w:p w14:paraId="74735A3E" w14:textId="77777777" w:rsidR="00833A52" w:rsidRDefault="002613AF">
          <w:pPr>
            <w:pStyle w:val="TOC3"/>
            <w:tabs>
              <w:tab w:val="right" w:leader="dot" w:pos="7910"/>
            </w:tabs>
            <w:rPr>
              <w:rFonts w:asciiTheme="minorHAnsi" w:eastAsiaTheme="minorEastAsia" w:hAnsiTheme="minorHAnsi" w:cstheme="minorBidi"/>
              <w:noProof/>
              <w:sz w:val="22"/>
              <w:szCs w:val="22"/>
            </w:rPr>
          </w:pPr>
          <w:hyperlink w:anchor="_Toc509165861" w:history="1">
            <w:r w:rsidR="00833A52" w:rsidRPr="0066640E">
              <w:rPr>
                <w:rStyle w:val="Hyperlink"/>
                <w:noProof/>
              </w:rPr>
              <w:t>Search by Date</w:t>
            </w:r>
            <w:r w:rsidR="00833A52">
              <w:rPr>
                <w:noProof/>
                <w:webHidden/>
              </w:rPr>
              <w:tab/>
            </w:r>
            <w:r w:rsidR="00833A52">
              <w:rPr>
                <w:noProof/>
                <w:webHidden/>
              </w:rPr>
              <w:fldChar w:fldCharType="begin"/>
            </w:r>
            <w:r w:rsidR="00833A52">
              <w:rPr>
                <w:noProof/>
                <w:webHidden/>
              </w:rPr>
              <w:instrText xml:space="preserve"> PAGEREF _Toc509165861 \h </w:instrText>
            </w:r>
            <w:r w:rsidR="00833A52">
              <w:rPr>
                <w:noProof/>
                <w:webHidden/>
              </w:rPr>
            </w:r>
            <w:r w:rsidR="00833A52">
              <w:rPr>
                <w:noProof/>
                <w:webHidden/>
              </w:rPr>
              <w:fldChar w:fldCharType="separate"/>
            </w:r>
            <w:r w:rsidR="009A74B2">
              <w:rPr>
                <w:noProof/>
                <w:webHidden/>
              </w:rPr>
              <w:t>21</w:t>
            </w:r>
            <w:r w:rsidR="00833A52">
              <w:rPr>
                <w:noProof/>
                <w:webHidden/>
              </w:rPr>
              <w:fldChar w:fldCharType="end"/>
            </w:r>
          </w:hyperlink>
        </w:p>
        <w:p w14:paraId="0859E940" w14:textId="77777777" w:rsidR="00833A52" w:rsidRDefault="002613AF">
          <w:pPr>
            <w:pStyle w:val="TOC2"/>
            <w:rPr>
              <w:rFonts w:asciiTheme="minorHAnsi" w:eastAsiaTheme="minorEastAsia" w:hAnsiTheme="minorHAnsi" w:cstheme="minorBidi"/>
              <w:noProof/>
              <w:sz w:val="22"/>
              <w:szCs w:val="22"/>
            </w:rPr>
          </w:pPr>
          <w:hyperlink w:anchor="_Toc509165862" w:history="1">
            <w:r w:rsidR="00833A52" w:rsidRPr="0066640E">
              <w:rPr>
                <w:rStyle w:val="Hyperlink"/>
                <w:noProof/>
              </w:rPr>
              <w:t>List Tournaments By Year</w:t>
            </w:r>
            <w:r w:rsidR="00833A52">
              <w:rPr>
                <w:noProof/>
                <w:webHidden/>
              </w:rPr>
              <w:tab/>
            </w:r>
            <w:r w:rsidR="00833A52">
              <w:rPr>
                <w:noProof/>
                <w:webHidden/>
              </w:rPr>
              <w:fldChar w:fldCharType="begin"/>
            </w:r>
            <w:r w:rsidR="00833A52">
              <w:rPr>
                <w:noProof/>
                <w:webHidden/>
              </w:rPr>
              <w:instrText xml:space="preserve"> PAGEREF _Toc509165862 \h </w:instrText>
            </w:r>
            <w:r w:rsidR="00833A52">
              <w:rPr>
                <w:noProof/>
                <w:webHidden/>
              </w:rPr>
            </w:r>
            <w:r w:rsidR="00833A52">
              <w:rPr>
                <w:noProof/>
                <w:webHidden/>
              </w:rPr>
              <w:fldChar w:fldCharType="separate"/>
            </w:r>
            <w:r w:rsidR="009A74B2">
              <w:rPr>
                <w:noProof/>
                <w:webHidden/>
              </w:rPr>
              <w:t>22</w:t>
            </w:r>
            <w:r w:rsidR="00833A52">
              <w:rPr>
                <w:noProof/>
                <w:webHidden/>
              </w:rPr>
              <w:fldChar w:fldCharType="end"/>
            </w:r>
          </w:hyperlink>
        </w:p>
        <w:p w14:paraId="7C55DEF0" w14:textId="77777777" w:rsidR="00833A52" w:rsidRDefault="002613AF">
          <w:pPr>
            <w:pStyle w:val="TOC2"/>
            <w:rPr>
              <w:rFonts w:asciiTheme="minorHAnsi" w:eastAsiaTheme="minorEastAsia" w:hAnsiTheme="minorHAnsi" w:cstheme="minorBidi"/>
              <w:noProof/>
              <w:sz w:val="22"/>
              <w:szCs w:val="22"/>
            </w:rPr>
          </w:pPr>
          <w:hyperlink w:anchor="_Toc509165863" w:history="1">
            <w:r w:rsidR="00833A52" w:rsidRPr="0066640E">
              <w:rPr>
                <w:rStyle w:val="Hyperlink"/>
                <w:noProof/>
              </w:rPr>
              <w:t>Reports</w:t>
            </w:r>
            <w:r w:rsidR="00833A52">
              <w:rPr>
                <w:noProof/>
                <w:webHidden/>
              </w:rPr>
              <w:tab/>
            </w:r>
            <w:r w:rsidR="00833A52">
              <w:rPr>
                <w:noProof/>
                <w:webHidden/>
              </w:rPr>
              <w:fldChar w:fldCharType="begin"/>
            </w:r>
            <w:r w:rsidR="00833A52">
              <w:rPr>
                <w:noProof/>
                <w:webHidden/>
              </w:rPr>
              <w:instrText xml:space="preserve"> PAGEREF _Toc509165863 \h </w:instrText>
            </w:r>
            <w:r w:rsidR="00833A52">
              <w:rPr>
                <w:noProof/>
                <w:webHidden/>
              </w:rPr>
            </w:r>
            <w:r w:rsidR="00833A52">
              <w:rPr>
                <w:noProof/>
                <w:webHidden/>
              </w:rPr>
              <w:fldChar w:fldCharType="separate"/>
            </w:r>
            <w:r w:rsidR="009A74B2">
              <w:rPr>
                <w:noProof/>
                <w:webHidden/>
              </w:rPr>
              <w:t>22</w:t>
            </w:r>
            <w:r w:rsidR="00833A52">
              <w:rPr>
                <w:noProof/>
                <w:webHidden/>
              </w:rPr>
              <w:fldChar w:fldCharType="end"/>
            </w:r>
          </w:hyperlink>
        </w:p>
        <w:p w14:paraId="0556A137" w14:textId="77777777" w:rsidR="00833A52" w:rsidRDefault="002613AF">
          <w:pPr>
            <w:pStyle w:val="TOC2"/>
            <w:rPr>
              <w:rFonts w:asciiTheme="minorHAnsi" w:eastAsiaTheme="minorEastAsia" w:hAnsiTheme="minorHAnsi" w:cstheme="minorBidi"/>
              <w:noProof/>
              <w:sz w:val="22"/>
              <w:szCs w:val="22"/>
            </w:rPr>
          </w:pPr>
          <w:hyperlink w:anchor="_Toc509165864" w:history="1">
            <w:r w:rsidR="00833A52" w:rsidRPr="0066640E">
              <w:rPr>
                <w:rStyle w:val="Hyperlink"/>
                <w:noProof/>
              </w:rPr>
              <w:t>Tournament Results</w:t>
            </w:r>
            <w:r w:rsidR="00833A52">
              <w:rPr>
                <w:noProof/>
                <w:webHidden/>
              </w:rPr>
              <w:tab/>
            </w:r>
            <w:r w:rsidR="00833A52">
              <w:rPr>
                <w:noProof/>
                <w:webHidden/>
              </w:rPr>
              <w:fldChar w:fldCharType="begin"/>
            </w:r>
            <w:r w:rsidR="00833A52">
              <w:rPr>
                <w:noProof/>
                <w:webHidden/>
              </w:rPr>
              <w:instrText xml:space="preserve"> PAGEREF _Toc509165864 \h </w:instrText>
            </w:r>
            <w:r w:rsidR="00833A52">
              <w:rPr>
                <w:noProof/>
                <w:webHidden/>
              </w:rPr>
            </w:r>
            <w:r w:rsidR="00833A52">
              <w:rPr>
                <w:noProof/>
                <w:webHidden/>
              </w:rPr>
              <w:fldChar w:fldCharType="separate"/>
            </w:r>
            <w:r w:rsidR="009A74B2">
              <w:rPr>
                <w:noProof/>
                <w:webHidden/>
              </w:rPr>
              <w:t>23</w:t>
            </w:r>
            <w:r w:rsidR="00833A52">
              <w:rPr>
                <w:noProof/>
                <w:webHidden/>
              </w:rPr>
              <w:fldChar w:fldCharType="end"/>
            </w:r>
          </w:hyperlink>
        </w:p>
        <w:p w14:paraId="6773708D" w14:textId="77777777" w:rsidR="00833A52" w:rsidRDefault="002613AF">
          <w:pPr>
            <w:pStyle w:val="TOC2"/>
            <w:rPr>
              <w:rFonts w:asciiTheme="minorHAnsi" w:eastAsiaTheme="minorEastAsia" w:hAnsiTheme="minorHAnsi" w:cstheme="minorBidi"/>
              <w:noProof/>
              <w:sz w:val="22"/>
              <w:szCs w:val="22"/>
            </w:rPr>
          </w:pPr>
          <w:hyperlink w:anchor="_Toc509165865" w:history="1">
            <w:r w:rsidR="00833A52" w:rsidRPr="0066640E">
              <w:rPr>
                <w:rStyle w:val="Hyperlink"/>
                <w:noProof/>
              </w:rPr>
              <w:t>Comments</w:t>
            </w:r>
            <w:r w:rsidR="00833A52">
              <w:rPr>
                <w:noProof/>
                <w:webHidden/>
              </w:rPr>
              <w:tab/>
            </w:r>
            <w:r w:rsidR="00833A52">
              <w:rPr>
                <w:noProof/>
                <w:webHidden/>
              </w:rPr>
              <w:fldChar w:fldCharType="begin"/>
            </w:r>
            <w:r w:rsidR="00833A52">
              <w:rPr>
                <w:noProof/>
                <w:webHidden/>
              </w:rPr>
              <w:instrText xml:space="preserve"> PAGEREF _Toc509165865 \h </w:instrText>
            </w:r>
            <w:r w:rsidR="00833A52">
              <w:rPr>
                <w:noProof/>
                <w:webHidden/>
              </w:rPr>
            </w:r>
            <w:r w:rsidR="00833A52">
              <w:rPr>
                <w:noProof/>
                <w:webHidden/>
              </w:rPr>
              <w:fldChar w:fldCharType="separate"/>
            </w:r>
            <w:r w:rsidR="009A74B2">
              <w:rPr>
                <w:noProof/>
                <w:webHidden/>
              </w:rPr>
              <w:t>23</w:t>
            </w:r>
            <w:r w:rsidR="00833A52">
              <w:rPr>
                <w:noProof/>
                <w:webHidden/>
              </w:rPr>
              <w:fldChar w:fldCharType="end"/>
            </w:r>
          </w:hyperlink>
        </w:p>
        <w:p w14:paraId="52B1CC8E" w14:textId="77777777" w:rsidR="00833A52" w:rsidRDefault="002613AF">
          <w:pPr>
            <w:pStyle w:val="TOC2"/>
            <w:rPr>
              <w:rFonts w:asciiTheme="minorHAnsi" w:eastAsiaTheme="minorEastAsia" w:hAnsiTheme="minorHAnsi" w:cstheme="minorBidi"/>
              <w:noProof/>
              <w:sz w:val="22"/>
              <w:szCs w:val="22"/>
            </w:rPr>
          </w:pPr>
          <w:hyperlink w:anchor="_Toc509165866" w:history="1">
            <w:r w:rsidR="00833A52" w:rsidRPr="0066640E">
              <w:rPr>
                <w:rStyle w:val="Hyperlink"/>
                <w:noProof/>
              </w:rPr>
              <w:t>Finalize Tournament</w:t>
            </w:r>
            <w:r w:rsidR="00833A52">
              <w:rPr>
                <w:noProof/>
                <w:webHidden/>
              </w:rPr>
              <w:tab/>
            </w:r>
            <w:r w:rsidR="00833A52">
              <w:rPr>
                <w:noProof/>
                <w:webHidden/>
              </w:rPr>
              <w:fldChar w:fldCharType="begin"/>
            </w:r>
            <w:r w:rsidR="00833A52">
              <w:rPr>
                <w:noProof/>
                <w:webHidden/>
              </w:rPr>
              <w:instrText xml:space="preserve"> PAGEREF _Toc509165866 \h </w:instrText>
            </w:r>
            <w:r w:rsidR="00833A52">
              <w:rPr>
                <w:noProof/>
                <w:webHidden/>
              </w:rPr>
            </w:r>
            <w:r w:rsidR="00833A52">
              <w:rPr>
                <w:noProof/>
                <w:webHidden/>
              </w:rPr>
              <w:fldChar w:fldCharType="separate"/>
            </w:r>
            <w:r w:rsidR="009A74B2">
              <w:rPr>
                <w:noProof/>
                <w:webHidden/>
              </w:rPr>
              <w:t>24</w:t>
            </w:r>
            <w:r w:rsidR="00833A52">
              <w:rPr>
                <w:noProof/>
                <w:webHidden/>
              </w:rPr>
              <w:fldChar w:fldCharType="end"/>
            </w:r>
          </w:hyperlink>
        </w:p>
        <w:p w14:paraId="0A013CAE" w14:textId="77777777" w:rsidR="00833A52" w:rsidRDefault="002613AF">
          <w:pPr>
            <w:pStyle w:val="TOC1"/>
            <w:tabs>
              <w:tab w:val="right" w:leader="dot" w:pos="7910"/>
            </w:tabs>
            <w:rPr>
              <w:rFonts w:asciiTheme="minorHAnsi" w:eastAsiaTheme="minorEastAsia" w:hAnsiTheme="minorHAnsi" w:cstheme="minorBidi"/>
              <w:noProof/>
              <w:sz w:val="22"/>
              <w:szCs w:val="22"/>
            </w:rPr>
          </w:pPr>
          <w:hyperlink w:anchor="_Toc509165867" w:history="1">
            <w:r w:rsidR="00833A52" w:rsidRPr="0066640E">
              <w:rPr>
                <w:rStyle w:val="Hyperlink"/>
                <w:noProof/>
              </w:rPr>
              <w:t>Tools</w:t>
            </w:r>
            <w:r w:rsidR="00833A52">
              <w:rPr>
                <w:noProof/>
                <w:webHidden/>
              </w:rPr>
              <w:tab/>
            </w:r>
            <w:r w:rsidR="00833A52">
              <w:rPr>
                <w:noProof/>
                <w:webHidden/>
              </w:rPr>
              <w:fldChar w:fldCharType="begin"/>
            </w:r>
            <w:r w:rsidR="00833A52">
              <w:rPr>
                <w:noProof/>
                <w:webHidden/>
              </w:rPr>
              <w:instrText xml:space="preserve"> PAGEREF _Toc509165867 \h </w:instrText>
            </w:r>
            <w:r w:rsidR="00833A52">
              <w:rPr>
                <w:noProof/>
                <w:webHidden/>
              </w:rPr>
            </w:r>
            <w:r w:rsidR="00833A52">
              <w:rPr>
                <w:noProof/>
                <w:webHidden/>
              </w:rPr>
              <w:fldChar w:fldCharType="separate"/>
            </w:r>
            <w:r w:rsidR="009A74B2">
              <w:rPr>
                <w:noProof/>
                <w:webHidden/>
              </w:rPr>
              <w:t>29</w:t>
            </w:r>
            <w:r w:rsidR="00833A52">
              <w:rPr>
                <w:noProof/>
                <w:webHidden/>
              </w:rPr>
              <w:fldChar w:fldCharType="end"/>
            </w:r>
          </w:hyperlink>
        </w:p>
        <w:p w14:paraId="6C81918F" w14:textId="77777777" w:rsidR="00833A52" w:rsidRDefault="002613AF">
          <w:pPr>
            <w:pStyle w:val="TOC1"/>
            <w:tabs>
              <w:tab w:val="right" w:leader="dot" w:pos="7910"/>
            </w:tabs>
            <w:rPr>
              <w:rFonts w:asciiTheme="minorHAnsi" w:eastAsiaTheme="minorEastAsia" w:hAnsiTheme="minorHAnsi" w:cstheme="minorBidi"/>
              <w:noProof/>
              <w:sz w:val="22"/>
              <w:szCs w:val="22"/>
            </w:rPr>
          </w:pPr>
          <w:hyperlink w:anchor="_Toc509165868" w:history="1">
            <w:r w:rsidR="00833A52" w:rsidRPr="0066640E">
              <w:rPr>
                <w:rStyle w:val="Hyperlink"/>
                <w:noProof/>
              </w:rPr>
              <w:t>Troubleshooting 9-Tap</w:t>
            </w:r>
            <w:r w:rsidR="00833A52">
              <w:rPr>
                <w:noProof/>
                <w:webHidden/>
              </w:rPr>
              <w:tab/>
            </w:r>
            <w:r w:rsidR="00833A52">
              <w:rPr>
                <w:noProof/>
                <w:webHidden/>
              </w:rPr>
              <w:fldChar w:fldCharType="begin"/>
            </w:r>
            <w:r w:rsidR="00833A52">
              <w:rPr>
                <w:noProof/>
                <w:webHidden/>
              </w:rPr>
              <w:instrText xml:space="preserve"> PAGEREF _Toc509165868 \h </w:instrText>
            </w:r>
            <w:r w:rsidR="00833A52">
              <w:rPr>
                <w:noProof/>
                <w:webHidden/>
              </w:rPr>
            </w:r>
            <w:r w:rsidR="00833A52">
              <w:rPr>
                <w:noProof/>
                <w:webHidden/>
              </w:rPr>
              <w:fldChar w:fldCharType="separate"/>
            </w:r>
            <w:r w:rsidR="009A74B2">
              <w:rPr>
                <w:noProof/>
                <w:webHidden/>
              </w:rPr>
              <w:t>31</w:t>
            </w:r>
            <w:r w:rsidR="00833A52">
              <w:rPr>
                <w:noProof/>
                <w:webHidden/>
              </w:rPr>
              <w:fldChar w:fldCharType="end"/>
            </w:r>
          </w:hyperlink>
        </w:p>
        <w:p w14:paraId="41BA1D8D" w14:textId="77777777" w:rsidR="00833A52" w:rsidRDefault="002613AF">
          <w:pPr>
            <w:pStyle w:val="TOC2"/>
            <w:rPr>
              <w:rFonts w:asciiTheme="minorHAnsi" w:eastAsiaTheme="minorEastAsia" w:hAnsiTheme="minorHAnsi" w:cstheme="minorBidi"/>
              <w:noProof/>
              <w:sz w:val="22"/>
              <w:szCs w:val="22"/>
            </w:rPr>
          </w:pPr>
          <w:hyperlink w:anchor="_Toc509165869" w:history="1">
            <w:r w:rsidR="00833A52" w:rsidRPr="0066640E">
              <w:rPr>
                <w:rStyle w:val="Hyperlink"/>
                <w:noProof/>
              </w:rPr>
              <w:t>WARNINGS:</w:t>
            </w:r>
            <w:r w:rsidR="00833A52">
              <w:rPr>
                <w:noProof/>
                <w:webHidden/>
              </w:rPr>
              <w:tab/>
            </w:r>
            <w:r w:rsidR="00833A52">
              <w:rPr>
                <w:noProof/>
                <w:webHidden/>
              </w:rPr>
              <w:fldChar w:fldCharType="begin"/>
            </w:r>
            <w:r w:rsidR="00833A52">
              <w:rPr>
                <w:noProof/>
                <w:webHidden/>
              </w:rPr>
              <w:instrText xml:space="preserve"> PAGEREF _Toc509165869 \h </w:instrText>
            </w:r>
            <w:r w:rsidR="00833A52">
              <w:rPr>
                <w:noProof/>
                <w:webHidden/>
              </w:rPr>
            </w:r>
            <w:r w:rsidR="00833A52">
              <w:rPr>
                <w:noProof/>
                <w:webHidden/>
              </w:rPr>
              <w:fldChar w:fldCharType="separate"/>
            </w:r>
            <w:r w:rsidR="009A74B2">
              <w:rPr>
                <w:noProof/>
                <w:webHidden/>
              </w:rPr>
              <w:t>31</w:t>
            </w:r>
            <w:r w:rsidR="00833A52">
              <w:rPr>
                <w:noProof/>
                <w:webHidden/>
              </w:rPr>
              <w:fldChar w:fldCharType="end"/>
            </w:r>
          </w:hyperlink>
        </w:p>
        <w:p w14:paraId="1C0C74C7" w14:textId="77777777" w:rsidR="00833A52" w:rsidRDefault="002613AF">
          <w:pPr>
            <w:pStyle w:val="TOC2"/>
            <w:rPr>
              <w:rFonts w:asciiTheme="minorHAnsi" w:eastAsiaTheme="minorEastAsia" w:hAnsiTheme="minorHAnsi" w:cstheme="minorBidi"/>
              <w:noProof/>
              <w:sz w:val="22"/>
              <w:szCs w:val="22"/>
            </w:rPr>
          </w:pPr>
          <w:hyperlink w:anchor="_Toc509165870" w:history="1">
            <w:r w:rsidR="00833A52" w:rsidRPr="0066640E">
              <w:rPr>
                <w:rStyle w:val="Hyperlink"/>
                <w:noProof/>
              </w:rPr>
              <w:t>Screen “splitting” on resize</w:t>
            </w:r>
            <w:r w:rsidR="00833A52">
              <w:rPr>
                <w:noProof/>
                <w:webHidden/>
              </w:rPr>
              <w:tab/>
            </w:r>
            <w:r w:rsidR="00833A52">
              <w:rPr>
                <w:noProof/>
                <w:webHidden/>
              </w:rPr>
              <w:fldChar w:fldCharType="begin"/>
            </w:r>
            <w:r w:rsidR="00833A52">
              <w:rPr>
                <w:noProof/>
                <w:webHidden/>
              </w:rPr>
              <w:instrText xml:space="preserve"> PAGEREF _Toc509165870 \h </w:instrText>
            </w:r>
            <w:r w:rsidR="00833A52">
              <w:rPr>
                <w:noProof/>
                <w:webHidden/>
              </w:rPr>
            </w:r>
            <w:r w:rsidR="00833A52">
              <w:rPr>
                <w:noProof/>
                <w:webHidden/>
              </w:rPr>
              <w:fldChar w:fldCharType="separate"/>
            </w:r>
            <w:r w:rsidR="009A74B2">
              <w:rPr>
                <w:noProof/>
                <w:webHidden/>
              </w:rPr>
              <w:t>31</w:t>
            </w:r>
            <w:r w:rsidR="00833A52">
              <w:rPr>
                <w:noProof/>
                <w:webHidden/>
              </w:rPr>
              <w:fldChar w:fldCharType="end"/>
            </w:r>
          </w:hyperlink>
        </w:p>
        <w:p w14:paraId="24E8C5DE" w14:textId="77777777" w:rsidR="00833A52" w:rsidRDefault="002613AF">
          <w:pPr>
            <w:pStyle w:val="TOC2"/>
            <w:rPr>
              <w:rFonts w:asciiTheme="minorHAnsi" w:eastAsiaTheme="minorEastAsia" w:hAnsiTheme="minorHAnsi" w:cstheme="minorBidi"/>
              <w:noProof/>
              <w:sz w:val="22"/>
              <w:szCs w:val="22"/>
            </w:rPr>
          </w:pPr>
          <w:hyperlink w:anchor="_Toc509165871" w:history="1">
            <w:r w:rsidR="00833A52" w:rsidRPr="0066640E">
              <w:rPr>
                <w:rStyle w:val="Hyperlink"/>
                <w:noProof/>
              </w:rPr>
              <w:t>ReadMe File</w:t>
            </w:r>
            <w:r w:rsidR="00833A52">
              <w:rPr>
                <w:noProof/>
                <w:webHidden/>
              </w:rPr>
              <w:tab/>
            </w:r>
            <w:r w:rsidR="00833A52">
              <w:rPr>
                <w:noProof/>
                <w:webHidden/>
              </w:rPr>
              <w:fldChar w:fldCharType="begin"/>
            </w:r>
            <w:r w:rsidR="00833A52">
              <w:rPr>
                <w:noProof/>
                <w:webHidden/>
              </w:rPr>
              <w:instrText xml:space="preserve"> PAGEREF _Toc509165871 \h </w:instrText>
            </w:r>
            <w:r w:rsidR="00833A52">
              <w:rPr>
                <w:noProof/>
                <w:webHidden/>
              </w:rPr>
            </w:r>
            <w:r w:rsidR="00833A52">
              <w:rPr>
                <w:noProof/>
                <w:webHidden/>
              </w:rPr>
              <w:fldChar w:fldCharType="separate"/>
            </w:r>
            <w:r w:rsidR="009A74B2">
              <w:rPr>
                <w:noProof/>
                <w:webHidden/>
              </w:rPr>
              <w:t>33</w:t>
            </w:r>
            <w:r w:rsidR="00833A52">
              <w:rPr>
                <w:noProof/>
                <w:webHidden/>
              </w:rPr>
              <w:fldChar w:fldCharType="end"/>
            </w:r>
          </w:hyperlink>
        </w:p>
        <w:p w14:paraId="10FBABBF" w14:textId="77777777" w:rsidR="00833A52" w:rsidRDefault="002613AF">
          <w:pPr>
            <w:pStyle w:val="TOC1"/>
            <w:tabs>
              <w:tab w:val="right" w:leader="dot" w:pos="7910"/>
            </w:tabs>
            <w:rPr>
              <w:rFonts w:asciiTheme="minorHAnsi" w:eastAsiaTheme="minorEastAsia" w:hAnsiTheme="minorHAnsi" w:cstheme="minorBidi"/>
              <w:noProof/>
              <w:sz w:val="22"/>
              <w:szCs w:val="22"/>
            </w:rPr>
          </w:pPr>
          <w:hyperlink w:anchor="_Toc509165872" w:history="1">
            <w:r w:rsidR="00833A52" w:rsidRPr="0066640E">
              <w:rPr>
                <w:rStyle w:val="Hyperlink"/>
                <w:noProof/>
              </w:rPr>
              <w:t>Conversion Program</w:t>
            </w:r>
            <w:r w:rsidR="00833A52">
              <w:rPr>
                <w:noProof/>
                <w:webHidden/>
              </w:rPr>
              <w:tab/>
            </w:r>
            <w:r w:rsidR="00833A52">
              <w:rPr>
                <w:noProof/>
                <w:webHidden/>
              </w:rPr>
              <w:fldChar w:fldCharType="begin"/>
            </w:r>
            <w:r w:rsidR="00833A52">
              <w:rPr>
                <w:noProof/>
                <w:webHidden/>
              </w:rPr>
              <w:instrText xml:space="preserve"> PAGEREF _Toc509165872 \h </w:instrText>
            </w:r>
            <w:r w:rsidR="00833A52">
              <w:rPr>
                <w:noProof/>
                <w:webHidden/>
              </w:rPr>
            </w:r>
            <w:r w:rsidR="00833A52">
              <w:rPr>
                <w:noProof/>
                <w:webHidden/>
              </w:rPr>
              <w:fldChar w:fldCharType="separate"/>
            </w:r>
            <w:r w:rsidR="009A74B2">
              <w:rPr>
                <w:noProof/>
                <w:webHidden/>
              </w:rPr>
              <w:t>35</w:t>
            </w:r>
            <w:r w:rsidR="00833A52">
              <w:rPr>
                <w:noProof/>
                <w:webHidden/>
              </w:rPr>
              <w:fldChar w:fldCharType="end"/>
            </w:r>
          </w:hyperlink>
        </w:p>
        <w:p w14:paraId="21F8668D" w14:textId="77777777" w:rsidR="00833A52" w:rsidRDefault="002613AF">
          <w:pPr>
            <w:pStyle w:val="TOC1"/>
            <w:tabs>
              <w:tab w:val="right" w:leader="dot" w:pos="7910"/>
            </w:tabs>
            <w:rPr>
              <w:rFonts w:asciiTheme="minorHAnsi" w:eastAsiaTheme="minorEastAsia" w:hAnsiTheme="minorHAnsi" w:cstheme="minorBidi"/>
              <w:noProof/>
              <w:sz w:val="22"/>
              <w:szCs w:val="22"/>
            </w:rPr>
          </w:pPr>
          <w:hyperlink w:anchor="_Toc509165873" w:history="1">
            <w:r w:rsidR="00833A52" w:rsidRPr="0066640E">
              <w:rPr>
                <w:rStyle w:val="Hyperlink"/>
                <w:noProof/>
              </w:rPr>
              <w:t>General Information</w:t>
            </w:r>
            <w:r w:rsidR="00833A52">
              <w:rPr>
                <w:noProof/>
                <w:webHidden/>
              </w:rPr>
              <w:tab/>
            </w:r>
            <w:r w:rsidR="00833A52">
              <w:rPr>
                <w:noProof/>
                <w:webHidden/>
              </w:rPr>
              <w:fldChar w:fldCharType="begin"/>
            </w:r>
            <w:r w:rsidR="00833A52">
              <w:rPr>
                <w:noProof/>
                <w:webHidden/>
              </w:rPr>
              <w:instrText xml:space="preserve"> PAGEREF _Toc509165873 \h </w:instrText>
            </w:r>
            <w:r w:rsidR="00833A52">
              <w:rPr>
                <w:noProof/>
                <w:webHidden/>
              </w:rPr>
            </w:r>
            <w:r w:rsidR="00833A52">
              <w:rPr>
                <w:noProof/>
                <w:webHidden/>
              </w:rPr>
              <w:fldChar w:fldCharType="separate"/>
            </w:r>
            <w:r w:rsidR="009A74B2">
              <w:rPr>
                <w:noProof/>
                <w:webHidden/>
              </w:rPr>
              <w:t>37</w:t>
            </w:r>
            <w:r w:rsidR="00833A52">
              <w:rPr>
                <w:noProof/>
                <w:webHidden/>
              </w:rPr>
              <w:fldChar w:fldCharType="end"/>
            </w:r>
          </w:hyperlink>
        </w:p>
        <w:p w14:paraId="5182F07C" w14:textId="77777777" w:rsidR="00833A52" w:rsidRDefault="002613AF">
          <w:pPr>
            <w:pStyle w:val="TOC2"/>
            <w:rPr>
              <w:rFonts w:asciiTheme="minorHAnsi" w:eastAsiaTheme="minorEastAsia" w:hAnsiTheme="minorHAnsi" w:cstheme="minorBidi"/>
              <w:noProof/>
              <w:sz w:val="22"/>
              <w:szCs w:val="22"/>
            </w:rPr>
          </w:pPr>
          <w:hyperlink w:anchor="_Toc509165874" w:history="1">
            <w:r w:rsidR="00833A52" w:rsidRPr="0066640E">
              <w:rPr>
                <w:rStyle w:val="Hyperlink"/>
                <w:noProof/>
              </w:rPr>
              <w:t>Main Menu</w:t>
            </w:r>
            <w:r w:rsidR="00833A52">
              <w:rPr>
                <w:noProof/>
                <w:webHidden/>
              </w:rPr>
              <w:tab/>
            </w:r>
            <w:r w:rsidR="00833A52">
              <w:rPr>
                <w:noProof/>
                <w:webHidden/>
              </w:rPr>
              <w:fldChar w:fldCharType="begin"/>
            </w:r>
            <w:r w:rsidR="00833A52">
              <w:rPr>
                <w:noProof/>
                <w:webHidden/>
              </w:rPr>
              <w:instrText xml:space="preserve"> PAGEREF _Toc509165874 \h </w:instrText>
            </w:r>
            <w:r w:rsidR="00833A52">
              <w:rPr>
                <w:noProof/>
                <w:webHidden/>
              </w:rPr>
            </w:r>
            <w:r w:rsidR="00833A52">
              <w:rPr>
                <w:noProof/>
                <w:webHidden/>
              </w:rPr>
              <w:fldChar w:fldCharType="separate"/>
            </w:r>
            <w:r w:rsidR="009A74B2">
              <w:rPr>
                <w:noProof/>
                <w:webHidden/>
              </w:rPr>
              <w:t>37</w:t>
            </w:r>
            <w:r w:rsidR="00833A52">
              <w:rPr>
                <w:noProof/>
                <w:webHidden/>
              </w:rPr>
              <w:fldChar w:fldCharType="end"/>
            </w:r>
          </w:hyperlink>
        </w:p>
        <w:p w14:paraId="2750A6E8" w14:textId="77777777" w:rsidR="00833A52" w:rsidRDefault="002613AF">
          <w:pPr>
            <w:pStyle w:val="TOC2"/>
            <w:rPr>
              <w:rFonts w:asciiTheme="minorHAnsi" w:eastAsiaTheme="minorEastAsia" w:hAnsiTheme="minorHAnsi" w:cstheme="minorBidi"/>
              <w:noProof/>
              <w:sz w:val="22"/>
              <w:szCs w:val="22"/>
            </w:rPr>
          </w:pPr>
          <w:hyperlink w:anchor="_Toc509165875" w:history="1">
            <w:r w:rsidR="00833A52" w:rsidRPr="0066640E">
              <w:rPr>
                <w:rStyle w:val="Hyperlink"/>
                <w:noProof/>
              </w:rPr>
              <w:t>Member Info</w:t>
            </w:r>
            <w:r w:rsidR="00833A52">
              <w:rPr>
                <w:noProof/>
                <w:webHidden/>
              </w:rPr>
              <w:tab/>
            </w:r>
            <w:r w:rsidR="00833A52">
              <w:rPr>
                <w:noProof/>
                <w:webHidden/>
              </w:rPr>
              <w:fldChar w:fldCharType="begin"/>
            </w:r>
            <w:r w:rsidR="00833A52">
              <w:rPr>
                <w:noProof/>
                <w:webHidden/>
              </w:rPr>
              <w:instrText xml:space="preserve"> PAGEREF _Toc509165875 \h </w:instrText>
            </w:r>
            <w:r w:rsidR="00833A52">
              <w:rPr>
                <w:noProof/>
                <w:webHidden/>
              </w:rPr>
            </w:r>
            <w:r w:rsidR="00833A52">
              <w:rPr>
                <w:noProof/>
                <w:webHidden/>
              </w:rPr>
              <w:fldChar w:fldCharType="separate"/>
            </w:r>
            <w:r w:rsidR="009A74B2">
              <w:rPr>
                <w:noProof/>
                <w:webHidden/>
              </w:rPr>
              <w:t>37</w:t>
            </w:r>
            <w:r w:rsidR="00833A52">
              <w:rPr>
                <w:noProof/>
                <w:webHidden/>
              </w:rPr>
              <w:fldChar w:fldCharType="end"/>
            </w:r>
          </w:hyperlink>
        </w:p>
        <w:p w14:paraId="5C1FCE4C" w14:textId="77777777" w:rsidR="00833A52" w:rsidRDefault="002613AF">
          <w:pPr>
            <w:pStyle w:val="TOC2"/>
            <w:rPr>
              <w:rFonts w:asciiTheme="minorHAnsi" w:eastAsiaTheme="minorEastAsia" w:hAnsiTheme="minorHAnsi" w:cstheme="minorBidi"/>
              <w:noProof/>
              <w:sz w:val="22"/>
              <w:szCs w:val="22"/>
            </w:rPr>
          </w:pPr>
          <w:hyperlink w:anchor="_Toc509165876" w:history="1">
            <w:r w:rsidR="00833A52" w:rsidRPr="0066640E">
              <w:rPr>
                <w:rStyle w:val="Hyperlink"/>
                <w:noProof/>
              </w:rPr>
              <w:t>Member Scores</w:t>
            </w:r>
            <w:r w:rsidR="00833A52">
              <w:rPr>
                <w:noProof/>
                <w:webHidden/>
              </w:rPr>
              <w:tab/>
            </w:r>
            <w:r w:rsidR="00833A52">
              <w:rPr>
                <w:noProof/>
                <w:webHidden/>
              </w:rPr>
              <w:fldChar w:fldCharType="begin"/>
            </w:r>
            <w:r w:rsidR="00833A52">
              <w:rPr>
                <w:noProof/>
                <w:webHidden/>
              </w:rPr>
              <w:instrText xml:space="preserve"> PAGEREF _Toc509165876 \h </w:instrText>
            </w:r>
            <w:r w:rsidR="00833A52">
              <w:rPr>
                <w:noProof/>
                <w:webHidden/>
              </w:rPr>
            </w:r>
            <w:r w:rsidR="00833A52">
              <w:rPr>
                <w:noProof/>
                <w:webHidden/>
              </w:rPr>
              <w:fldChar w:fldCharType="separate"/>
            </w:r>
            <w:r w:rsidR="009A74B2">
              <w:rPr>
                <w:noProof/>
                <w:webHidden/>
              </w:rPr>
              <w:t>39</w:t>
            </w:r>
            <w:r w:rsidR="00833A52">
              <w:rPr>
                <w:noProof/>
                <w:webHidden/>
              </w:rPr>
              <w:fldChar w:fldCharType="end"/>
            </w:r>
          </w:hyperlink>
        </w:p>
        <w:p w14:paraId="4B3A2668" w14:textId="77777777" w:rsidR="00833A52" w:rsidRDefault="002613AF">
          <w:pPr>
            <w:pStyle w:val="TOC2"/>
            <w:rPr>
              <w:rFonts w:asciiTheme="minorHAnsi" w:eastAsiaTheme="minorEastAsia" w:hAnsiTheme="minorHAnsi" w:cstheme="minorBidi"/>
              <w:noProof/>
              <w:sz w:val="22"/>
              <w:szCs w:val="22"/>
            </w:rPr>
          </w:pPr>
          <w:hyperlink w:anchor="_Toc509165877" w:history="1">
            <w:r w:rsidR="00833A52" w:rsidRPr="0066640E">
              <w:rPr>
                <w:rStyle w:val="Hyperlink"/>
                <w:noProof/>
              </w:rPr>
              <w:t>Tools</w:t>
            </w:r>
            <w:r w:rsidR="00833A52">
              <w:rPr>
                <w:noProof/>
                <w:webHidden/>
              </w:rPr>
              <w:tab/>
            </w:r>
            <w:r w:rsidR="00833A52">
              <w:rPr>
                <w:noProof/>
                <w:webHidden/>
              </w:rPr>
              <w:fldChar w:fldCharType="begin"/>
            </w:r>
            <w:r w:rsidR="00833A52">
              <w:rPr>
                <w:noProof/>
                <w:webHidden/>
              </w:rPr>
              <w:instrText xml:space="preserve"> PAGEREF _Toc509165877 \h </w:instrText>
            </w:r>
            <w:r w:rsidR="00833A52">
              <w:rPr>
                <w:noProof/>
                <w:webHidden/>
              </w:rPr>
            </w:r>
            <w:r w:rsidR="00833A52">
              <w:rPr>
                <w:noProof/>
                <w:webHidden/>
              </w:rPr>
              <w:fldChar w:fldCharType="separate"/>
            </w:r>
            <w:r w:rsidR="009A74B2">
              <w:rPr>
                <w:noProof/>
                <w:webHidden/>
              </w:rPr>
              <w:t>42</w:t>
            </w:r>
            <w:r w:rsidR="00833A52">
              <w:rPr>
                <w:noProof/>
                <w:webHidden/>
              </w:rPr>
              <w:fldChar w:fldCharType="end"/>
            </w:r>
          </w:hyperlink>
        </w:p>
        <w:p w14:paraId="10E033BC" w14:textId="77777777" w:rsidR="00833A52" w:rsidRDefault="002613AF">
          <w:pPr>
            <w:pStyle w:val="TOC2"/>
            <w:rPr>
              <w:rFonts w:asciiTheme="minorHAnsi" w:eastAsiaTheme="minorEastAsia" w:hAnsiTheme="minorHAnsi" w:cstheme="minorBidi"/>
              <w:noProof/>
              <w:sz w:val="22"/>
              <w:szCs w:val="22"/>
            </w:rPr>
          </w:pPr>
          <w:hyperlink w:anchor="_Toc509165878" w:history="1">
            <w:r w:rsidR="00833A52" w:rsidRPr="0066640E">
              <w:rPr>
                <w:rStyle w:val="Hyperlink"/>
                <w:noProof/>
              </w:rPr>
              <w:t>About</w:t>
            </w:r>
            <w:r w:rsidR="00833A52">
              <w:rPr>
                <w:noProof/>
                <w:webHidden/>
              </w:rPr>
              <w:tab/>
            </w:r>
            <w:r w:rsidR="00833A52">
              <w:rPr>
                <w:noProof/>
                <w:webHidden/>
              </w:rPr>
              <w:fldChar w:fldCharType="begin"/>
            </w:r>
            <w:r w:rsidR="00833A52">
              <w:rPr>
                <w:noProof/>
                <w:webHidden/>
              </w:rPr>
              <w:instrText xml:space="preserve"> PAGEREF _Toc509165878 \h </w:instrText>
            </w:r>
            <w:r w:rsidR="00833A52">
              <w:rPr>
                <w:noProof/>
                <w:webHidden/>
              </w:rPr>
            </w:r>
            <w:r w:rsidR="00833A52">
              <w:rPr>
                <w:noProof/>
                <w:webHidden/>
              </w:rPr>
              <w:fldChar w:fldCharType="separate"/>
            </w:r>
            <w:r w:rsidR="009A74B2">
              <w:rPr>
                <w:noProof/>
                <w:webHidden/>
              </w:rPr>
              <w:t>42</w:t>
            </w:r>
            <w:r w:rsidR="00833A52">
              <w:rPr>
                <w:noProof/>
                <w:webHidden/>
              </w:rPr>
              <w:fldChar w:fldCharType="end"/>
            </w:r>
          </w:hyperlink>
        </w:p>
        <w:p w14:paraId="042D5F82" w14:textId="77777777" w:rsidR="00833A52" w:rsidRDefault="002613AF">
          <w:pPr>
            <w:pStyle w:val="TOC2"/>
            <w:rPr>
              <w:rFonts w:asciiTheme="minorHAnsi" w:eastAsiaTheme="minorEastAsia" w:hAnsiTheme="minorHAnsi" w:cstheme="minorBidi"/>
              <w:noProof/>
              <w:sz w:val="22"/>
              <w:szCs w:val="22"/>
            </w:rPr>
          </w:pPr>
          <w:hyperlink w:anchor="_Toc509165879" w:history="1">
            <w:r w:rsidR="00833A52" w:rsidRPr="0066640E">
              <w:rPr>
                <w:rStyle w:val="Hyperlink"/>
                <w:noProof/>
              </w:rPr>
              <w:t>Exit</w:t>
            </w:r>
            <w:r w:rsidR="00833A52">
              <w:rPr>
                <w:noProof/>
                <w:webHidden/>
              </w:rPr>
              <w:tab/>
            </w:r>
            <w:r w:rsidR="00833A52">
              <w:rPr>
                <w:noProof/>
                <w:webHidden/>
              </w:rPr>
              <w:fldChar w:fldCharType="begin"/>
            </w:r>
            <w:r w:rsidR="00833A52">
              <w:rPr>
                <w:noProof/>
                <w:webHidden/>
              </w:rPr>
              <w:instrText xml:space="preserve"> PAGEREF _Toc509165879 \h </w:instrText>
            </w:r>
            <w:r w:rsidR="00833A52">
              <w:rPr>
                <w:noProof/>
                <w:webHidden/>
              </w:rPr>
            </w:r>
            <w:r w:rsidR="00833A52">
              <w:rPr>
                <w:noProof/>
                <w:webHidden/>
              </w:rPr>
              <w:fldChar w:fldCharType="separate"/>
            </w:r>
            <w:r w:rsidR="009A74B2">
              <w:rPr>
                <w:noProof/>
                <w:webHidden/>
              </w:rPr>
              <w:t>42</w:t>
            </w:r>
            <w:r w:rsidR="00833A52">
              <w:rPr>
                <w:noProof/>
                <w:webHidden/>
              </w:rPr>
              <w:fldChar w:fldCharType="end"/>
            </w:r>
          </w:hyperlink>
        </w:p>
        <w:p w14:paraId="5BB5B825" w14:textId="77777777" w:rsidR="00833A52" w:rsidRDefault="002613AF">
          <w:pPr>
            <w:pStyle w:val="TOC1"/>
            <w:tabs>
              <w:tab w:val="right" w:leader="dot" w:pos="7910"/>
            </w:tabs>
            <w:rPr>
              <w:noProof/>
            </w:rPr>
          </w:pPr>
          <w:hyperlink w:anchor="_Toc509165880" w:history="1">
            <w:r w:rsidR="00833A52" w:rsidRPr="0066640E">
              <w:rPr>
                <w:rStyle w:val="Hyperlink"/>
                <w:noProof/>
              </w:rPr>
              <w:t>Index</w:t>
            </w:r>
            <w:r w:rsidR="00833A52">
              <w:rPr>
                <w:noProof/>
                <w:webHidden/>
              </w:rPr>
              <w:tab/>
            </w:r>
            <w:r w:rsidR="00833A52">
              <w:rPr>
                <w:noProof/>
                <w:webHidden/>
              </w:rPr>
              <w:fldChar w:fldCharType="begin"/>
            </w:r>
            <w:r w:rsidR="00833A52">
              <w:rPr>
                <w:noProof/>
                <w:webHidden/>
              </w:rPr>
              <w:instrText xml:space="preserve"> PAGEREF _Toc509165880 \h </w:instrText>
            </w:r>
            <w:r w:rsidR="00833A52">
              <w:rPr>
                <w:noProof/>
                <w:webHidden/>
              </w:rPr>
            </w:r>
            <w:r w:rsidR="00833A52">
              <w:rPr>
                <w:noProof/>
                <w:webHidden/>
              </w:rPr>
              <w:fldChar w:fldCharType="separate"/>
            </w:r>
            <w:r w:rsidR="009A74B2">
              <w:rPr>
                <w:noProof/>
                <w:webHidden/>
              </w:rPr>
              <w:t>43</w:t>
            </w:r>
            <w:r w:rsidR="00833A52">
              <w:rPr>
                <w:noProof/>
                <w:webHidden/>
              </w:rPr>
              <w:fldChar w:fldCharType="end"/>
            </w:r>
          </w:hyperlink>
        </w:p>
        <w:p w14:paraId="65664CF0" w14:textId="77777777" w:rsidR="006F3F40" w:rsidRDefault="006F3F40">
          <w:pPr>
            <w:pStyle w:val="TOC1"/>
            <w:tabs>
              <w:tab w:val="right" w:leader="dot" w:pos="7910"/>
            </w:tabs>
            <w:rPr>
              <w:rFonts w:asciiTheme="minorHAnsi" w:eastAsiaTheme="minorEastAsia" w:hAnsiTheme="minorHAnsi" w:cstheme="minorBidi"/>
              <w:noProof/>
              <w:sz w:val="22"/>
              <w:szCs w:val="22"/>
            </w:rPr>
          </w:pPr>
          <w:r>
            <w:rPr>
              <w:noProof/>
            </w:rPr>
            <w:t>Glossary …………………………………………………………40</w:t>
          </w:r>
        </w:p>
        <w:p w14:paraId="20A289CD" w14:textId="77777777" w:rsidR="00C46293" w:rsidRDefault="00C46293">
          <w:r>
            <w:rPr>
              <w:b/>
              <w:bCs/>
              <w:noProof/>
            </w:rPr>
            <w:fldChar w:fldCharType="end"/>
          </w:r>
        </w:p>
      </w:sdtContent>
    </w:sdt>
    <w:p w14:paraId="168D458E" w14:textId="77777777" w:rsidR="005F6105" w:rsidRPr="003D2659" w:rsidRDefault="005F6105" w:rsidP="003D2659">
      <w:pPr>
        <w:pStyle w:val="TOCBase"/>
        <w:rPr>
          <w:kern w:val="28"/>
        </w:rPr>
        <w:sectPr w:rsidR="005F6105" w:rsidRPr="003D2659" w:rsidSect="007A3843">
          <w:headerReference w:type="default" r:id="rId11"/>
          <w:footerReference w:type="default" r:id="rId12"/>
          <w:type w:val="continuous"/>
          <w:pgSz w:w="12240" w:h="15840" w:code="1"/>
          <w:pgMar w:top="1800" w:right="2040" w:bottom="1440" w:left="2280" w:header="960" w:footer="960" w:gutter="0"/>
          <w:cols w:space="720"/>
        </w:sectPr>
      </w:pPr>
    </w:p>
    <w:p w14:paraId="44B22862" w14:textId="77777777" w:rsidR="005F6105" w:rsidRDefault="005F6105">
      <w:pPr>
        <w:pStyle w:val="PartTitle"/>
        <w:framePr w:wrap="notBeside"/>
      </w:pPr>
      <w:r>
        <w:lastRenderedPageBreak/>
        <w:t>Chapter</w:t>
      </w:r>
    </w:p>
    <w:p w14:paraId="01C4229A" w14:textId="77777777" w:rsidR="005F6105" w:rsidRDefault="005F6105">
      <w:pPr>
        <w:pStyle w:val="PartLabel"/>
        <w:framePr w:wrap="notBeside"/>
      </w:pPr>
      <w:r>
        <w:t>1</w:t>
      </w:r>
    </w:p>
    <w:p w14:paraId="5C70301B" w14:textId="77777777" w:rsidR="000266E8" w:rsidRDefault="000266E8"/>
    <w:p w14:paraId="56F2648F" w14:textId="77777777" w:rsidR="000266E8" w:rsidRPr="000266E8" w:rsidRDefault="000266E8" w:rsidP="000266E8"/>
    <w:p w14:paraId="2C08B03F" w14:textId="77777777" w:rsidR="000266E8" w:rsidRPr="000266E8" w:rsidRDefault="000266E8" w:rsidP="000266E8"/>
    <w:p w14:paraId="645E22BF" w14:textId="77777777" w:rsidR="000266E8" w:rsidRPr="000266E8" w:rsidRDefault="000266E8" w:rsidP="000266E8"/>
    <w:p w14:paraId="0A67ECA1" w14:textId="77777777" w:rsidR="000266E8" w:rsidRPr="000266E8" w:rsidRDefault="000266E8" w:rsidP="000266E8"/>
    <w:p w14:paraId="4FED9DE6" w14:textId="77777777" w:rsidR="000266E8" w:rsidRPr="000266E8" w:rsidRDefault="000266E8" w:rsidP="000266E8"/>
    <w:p w14:paraId="69CF7058" w14:textId="77777777" w:rsidR="000266E8" w:rsidRPr="000266E8" w:rsidRDefault="000266E8" w:rsidP="000266E8"/>
    <w:p w14:paraId="5615E078" w14:textId="77777777" w:rsidR="000266E8" w:rsidRPr="000266E8" w:rsidRDefault="000266E8" w:rsidP="000266E8"/>
    <w:p w14:paraId="20514924" w14:textId="77777777" w:rsidR="000266E8" w:rsidRPr="000266E8" w:rsidRDefault="000266E8" w:rsidP="000266E8"/>
    <w:p w14:paraId="696FB2FB" w14:textId="77777777" w:rsidR="000266E8" w:rsidRPr="000266E8" w:rsidRDefault="000266E8" w:rsidP="000266E8"/>
    <w:p w14:paraId="7D323D44" w14:textId="77777777" w:rsidR="000266E8" w:rsidRPr="000266E8" w:rsidRDefault="000266E8" w:rsidP="000266E8"/>
    <w:p w14:paraId="0B656419" w14:textId="77777777" w:rsidR="000266E8" w:rsidRPr="000266E8" w:rsidRDefault="000266E8" w:rsidP="000266E8"/>
    <w:p w14:paraId="4BBDD970" w14:textId="77777777" w:rsidR="000266E8" w:rsidRDefault="000266E8" w:rsidP="000266E8"/>
    <w:p w14:paraId="4D4B8D08" w14:textId="77777777" w:rsidR="00C23B82" w:rsidRDefault="00C23B82" w:rsidP="00C23B82">
      <w:pPr>
        <w:pStyle w:val="Subtitle"/>
      </w:pPr>
      <w:r>
        <w:t>9-tap tour</w:t>
      </w:r>
    </w:p>
    <w:p w14:paraId="666E4299" w14:textId="77777777" w:rsidR="00E94115" w:rsidRDefault="00C23B82" w:rsidP="00181F67">
      <w:pPr>
        <w:pStyle w:val="Title"/>
      </w:pPr>
      <w:r>
        <w:t>Welcome</w:t>
      </w:r>
    </w:p>
    <w:p w14:paraId="2EFDC77E" w14:textId="77777777" w:rsidR="00181F67" w:rsidRDefault="00181F67" w:rsidP="00E94115">
      <w:pPr>
        <w:pStyle w:val="Caption"/>
      </w:pPr>
      <w:r>
        <w:br w:type="page"/>
      </w:r>
    </w:p>
    <w:p w14:paraId="58DAF36E" w14:textId="77777777" w:rsidR="00181F67" w:rsidRDefault="00181F67" w:rsidP="00181F67">
      <w:pPr>
        <w:pStyle w:val="Heading1"/>
      </w:pPr>
      <w:bookmarkStart w:id="0" w:name="_Toc509165828"/>
      <w:r>
        <w:lastRenderedPageBreak/>
        <w:t>About</w:t>
      </w:r>
      <w:r w:rsidR="000F2BEF">
        <w:fldChar w:fldCharType="begin"/>
      </w:r>
      <w:r w:rsidR="000F2BEF">
        <w:instrText xml:space="preserve"> E "</w:instrText>
      </w:r>
      <w:r w:rsidR="000F2BEF" w:rsidRPr="00C57517">
        <w:instrText>About</w:instrText>
      </w:r>
      <w:r w:rsidR="000F2BEF">
        <w:instrText xml:space="preserve">" </w:instrText>
      </w:r>
      <w:r w:rsidR="000F2BEF">
        <w:fldChar w:fldCharType="separate"/>
      </w:r>
      <w:r w:rsidR="00663BFB">
        <w:rPr>
          <w:b/>
          <w:bCs/>
        </w:rPr>
        <w:t>Error! Bookmark not defined.</w:t>
      </w:r>
      <w:r w:rsidR="000F2BEF">
        <w:fldChar w:fldCharType="end"/>
      </w:r>
      <w:r>
        <w:t xml:space="preserve"> 9 Tap Tour</w:t>
      </w:r>
      <w:r w:rsidR="009B24FF">
        <w:fldChar w:fldCharType="begin"/>
      </w:r>
      <w:r w:rsidR="009B24FF">
        <w:instrText xml:space="preserve"> XE "</w:instrText>
      </w:r>
      <w:r w:rsidR="009B24FF" w:rsidRPr="00940469">
        <w:instrText>About 9 Tap Tour</w:instrText>
      </w:r>
      <w:r w:rsidR="009B24FF">
        <w:instrText xml:space="preserve">" </w:instrText>
      </w:r>
      <w:r w:rsidR="009B24FF">
        <w:fldChar w:fldCharType="end"/>
      </w:r>
      <w:r>
        <w:t xml:space="preserve"> INC</w:t>
      </w:r>
      <w:bookmarkEnd w:id="0"/>
    </w:p>
    <w:p w14:paraId="62B9A7D0" w14:textId="77777777" w:rsidR="00181F67" w:rsidRDefault="00181F67" w:rsidP="00181F67">
      <w:pPr>
        <w:pStyle w:val="ChapterSubtitle"/>
        <w:spacing w:after="0"/>
        <w:rPr>
          <w:spacing w:val="-5"/>
        </w:rPr>
      </w:pPr>
      <w:r>
        <w:rPr>
          <w:spacing w:val="-5"/>
        </w:rPr>
        <w:t>Welcome to the 9 Tap Tour Program. 9-Tap Tour, INC. is a unique, fun and professionally run tournament. Members enjoy our “Beat the Board” format, with four games per squad. Yet the fun, big payouts, special pots and the 9-Tap version of bowling itself, brings new excitement to tournaments.</w:t>
      </w:r>
    </w:p>
    <w:p w14:paraId="0767C323" w14:textId="77777777" w:rsidR="00181F67" w:rsidRPr="00BF0EE0" w:rsidRDefault="00181F67" w:rsidP="00181F67">
      <w:pPr>
        <w:pStyle w:val="ChapterSubtitle"/>
        <w:spacing w:after="0"/>
        <w:rPr>
          <w:spacing w:val="-5"/>
        </w:rPr>
      </w:pPr>
      <w:r w:rsidRPr="00BF0EE0">
        <w:t xml:space="preserve"> </w:t>
      </w:r>
      <w:r>
        <w:tab/>
      </w:r>
      <w:r w:rsidRPr="00BF0EE0">
        <w:rPr>
          <w:spacing w:val="-5"/>
        </w:rPr>
        <w:t>Approximately one bowler in every 5 entries will cash. Other optional ways to cash are: 9-Tap Jackpot, Progressive Pot, high game pots, brackets, scratch game and series pot, and more depending on where &amp; when you bowl these “Side Pots” may vary from time-to-time. 9-TAP TOUR also has BIG ‘Added money' Quarterly Championships, specials, promotions and doubles tournaments. Each Quarterly Tournament may have eligibility requirements for members who bowl during that Quarter.</w:t>
      </w:r>
    </w:p>
    <w:p w14:paraId="32B5D0C2" w14:textId="77777777" w:rsidR="00181F67" w:rsidRPr="00BF0EE0" w:rsidRDefault="00181F67" w:rsidP="00181F67">
      <w:pPr>
        <w:pStyle w:val="ChapterSubtitle"/>
        <w:spacing w:after="0"/>
        <w:ind w:firstLine="720"/>
        <w:rPr>
          <w:spacing w:val="-5"/>
        </w:rPr>
      </w:pPr>
      <w:r w:rsidRPr="00BF0EE0">
        <w:rPr>
          <w:spacing w:val="-5"/>
        </w:rPr>
        <w:t>Prize money is paid at the Tournament site at the conclusion of each tournament. The tournament winner, low to cash score, and new progressive pot totals will be posted on our web site, available immediately after each tournament. Past results are also available on our web site.</w:t>
      </w:r>
    </w:p>
    <w:p w14:paraId="0416816A" w14:textId="77777777" w:rsidR="00181F67" w:rsidRPr="00BF0EE0" w:rsidRDefault="00181F67" w:rsidP="00181F67">
      <w:pPr>
        <w:pStyle w:val="ChapterSubtitle"/>
        <w:spacing w:after="0"/>
        <w:ind w:firstLine="720"/>
        <w:rPr>
          <w:spacing w:val="-5"/>
        </w:rPr>
      </w:pPr>
      <w:r w:rsidRPr="00BF0EE0">
        <w:rPr>
          <w:spacing w:val="-5"/>
        </w:rPr>
        <w:t>Our rules, which default to USBC in many areas, protect our members and ensure fair play. We are proud to be USBC Certified.</w:t>
      </w:r>
    </w:p>
    <w:p w14:paraId="6E6F784D" w14:textId="77777777" w:rsidR="00181F67" w:rsidRPr="00BF0EE0" w:rsidRDefault="00181F67" w:rsidP="00181F67">
      <w:pPr>
        <w:pStyle w:val="ChapterSubtitle"/>
        <w:spacing w:after="0"/>
        <w:ind w:firstLine="720"/>
        <w:rPr>
          <w:spacing w:val="-5"/>
        </w:rPr>
      </w:pPr>
      <w:r w:rsidRPr="00BF0EE0">
        <w:rPr>
          <w:spacing w:val="-5"/>
        </w:rPr>
        <w:t>First place and prize fund moneys are based on the number of entries and will vary depending on where you bowl. Special Added money &amp; Quarterly tournaments will pay higher amounts. Regional or National tournaments (in 9-Tap's future), will have much higher amounts.</w:t>
      </w:r>
    </w:p>
    <w:p w14:paraId="45671609" w14:textId="77777777" w:rsidR="00181F67" w:rsidRPr="00BF0EE0" w:rsidRDefault="00181F67" w:rsidP="00181F67">
      <w:pPr>
        <w:pStyle w:val="ChapterSubtitle"/>
        <w:spacing w:after="0"/>
        <w:ind w:firstLine="720"/>
        <w:rPr>
          <w:spacing w:val="-5"/>
        </w:rPr>
      </w:pPr>
      <w:r w:rsidRPr="00BF0EE0">
        <w:rPr>
          <w:spacing w:val="-5"/>
        </w:rPr>
        <w:t>Our goal is to provide an enjoyable experience for all of our members, with a fair opportunity for both low and higher average bowlers. 9-TAP TOUR INC appreciates your participation. We hope you will enjoy our tournaments and if you do please refer us to other bowlers. We ask for, and welcome comments and suggestions.</w:t>
      </w:r>
    </w:p>
    <w:p w14:paraId="1EC53F0C" w14:textId="77777777" w:rsidR="00181F67" w:rsidRPr="00BF0EE0" w:rsidRDefault="00181F67" w:rsidP="00181F67">
      <w:pPr>
        <w:pStyle w:val="ChapterSubtitle"/>
        <w:spacing w:after="0"/>
        <w:ind w:left="1440" w:firstLine="720"/>
        <w:jc w:val="right"/>
        <w:rPr>
          <w:spacing w:val="-5"/>
        </w:rPr>
      </w:pPr>
      <w:r w:rsidRPr="00BF0EE0">
        <w:rPr>
          <w:spacing w:val="-5"/>
        </w:rPr>
        <w:t>THANK YOU!</w:t>
      </w:r>
    </w:p>
    <w:p w14:paraId="101078CB" w14:textId="77777777" w:rsidR="00181F67" w:rsidRPr="00BF0EE0" w:rsidRDefault="00181F67" w:rsidP="00181F67">
      <w:pPr>
        <w:pStyle w:val="ChapterSubtitle"/>
        <w:spacing w:after="0"/>
        <w:jc w:val="right"/>
        <w:rPr>
          <w:spacing w:val="-5"/>
        </w:rPr>
      </w:pPr>
      <w:r w:rsidRPr="00BF0EE0">
        <w:rPr>
          <w:spacing w:val="-5"/>
        </w:rPr>
        <w:t>Rob Victor - Director</w:t>
      </w:r>
    </w:p>
    <w:p w14:paraId="62F6B785" w14:textId="77777777" w:rsidR="00181F67" w:rsidRDefault="00181F67" w:rsidP="00181F67">
      <w:pPr>
        <w:pStyle w:val="ChapterSubtitle"/>
        <w:spacing w:after="0"/>
        <w:jc w:val="right"/>
        <w:rPr>
          <w:spacing w:val="-5"/>
        </w:rPr>
      </w:pPr>
      <w:r w:rsidRPr="00BF0EE0">
        <w:rPr>
          <w:spacing w:val="-5"/>
        </w:rPr>
        <w:t xml:space="preserve">Steve Freeman </w:t>
      </w:r>
      <w:r w:rsidR="005B7B58">
        <w:rPr>
          <w:spacing w:val="-5"/>
        </w:rPr>
        <w:t>–</w:t>
      </w:r>
      <w:r w:rsidRPr="00BF0EE0">
        <w:rPr>
          <w:spacing w:val="-5"/>
        </w:rPr>
        <w:t xml:space="preserve"> Director</w:t>
      </w:r>
    </w:p>
    <w:p w14:paraId="2DEB56DD" w14:textId="77777777" w:rsidR="005B7B58" w:rsidRPr="005B7B58" w:rsidRDefault="005B7B58" w:rsidP="005B7B58">
      <w:pPr>
        <w:pStyle w:val="BodyText"/>
      </w:pPr>
    </w:p>
    <w:p w14:paraId="38702531" w14:textId="77777777" w:rsidR="006F5524" w:rsidRDefault="006F5524" w:rsidP="006F5524">
      <w:pPr>
        <w:pStyle w:val="Heading2"/>
        <w:rPr>
          <w:szCs w:val="20"/>
        </w:rPr>
      </w:pPr>
      <w:bookmarkStart w:id="1" w:name="_Toc508882989"/>
      <w:bookmarkStart w:id="2" w:name="_Toc509165829"/>
      <w:r>
        <w:rPr>
          <w:szCs w:val="20"/>
        </w:rPr>
        <w:lastRenderedPageBreak/>
        <w:t>Dedication:</w:t>
      </w:r>
      <w:bookmarkEnd w:id="1"/>
      <w:bookmarkEnd w:id="2"/>
    </w:p>
    <w:p w14:paraId="414F9886" w14:textId="77777777" w:rsidR="006F5524" w:rsidRPr="006F5524" w:rsidRDefault="006F5524" w:rsidP="006F5524">
      <w:pPr>
        <w:pStyle w:val="BodyText"/>
      </w:pPr>
      <w:r>
        <w:t>Who did the work?</w:t>
      </w:r>
    </w:p>
    <w:p w14:paraId="259B30B6" w14:textId="77777777" w:rsidR="006F5524" w:rsidRDefault="006F5524" w:rsidP="00E049CF">
      <w:pPr>
        <w:pStyle w:val="Heading1"/>
        <w:rPr>
          <w:sz w:val="40"/>
          <w:szCs w:val="40"/>
        </w:rPr>
        <w:sectPr w:rsidR="006F5524" w:rsidSect="00FD5C3F">
          <w:footerReference w:type="default" r:id="rId13"/>
          <w:type w:val="continuous"/>
          <w:pgSz w:w="12240" w:h="15840" w:code="1"/>
          <w:pgMar w:top="1800" w:right="1195" w:bottom="1440" w:left="3355" w:header="965" w:footer="965" w:gutter="0"/>
          <w:cols w:space="360"/>
          <w:titlePg/>
        </w:sectPr>
      </w:pPr>
    </w:p>
    <w:p w14:paraId="4DA87C66" w14:textId="77777777" w:rsidR="00181F67" w:rsidRDefault="00181F67" w:rsidP="00E049CF">
      <w:pPr>
        <w:pStyle w:val="Heading1"/>
        <w:rPr>
          <w:sz w:val="40"/>
          <w:szCs w:val="40"/>
        </w:rPr>
      </w:pPr>
      <w:bookmarkStart w:id="3" w:name="_Toc509165830"/>
      <w:r>
        <w:rPr>
          <w:sz w:val="40"/>
          <w:szCs w:val="40"/>
        </w:rPr>
        <w:lastRenderedPageBreak/>
        <w:t>What is</w:t>
      </w:r>
      <w:r w:rsidR="008E5B77">
        <w:rPr>
          <w:sz w:val="40"/>
          <w:szCs w:val="40"/>
        </w:rPr>
        <w:t xml:space="preserve"> </w:t>
      </w:r>
      <w:r>
        <w:rPr>
          <w:sz w:val="40"/>
          <w:szCs w:val="40"/>
        </w:rPr>
        <w:t>9-Tap?</w:t>
      </w:r>
      <w:bookmarkEnd w:id="3"/>
    </w:p>
    <w:p w14:paraId="53B93D6E" w14:textId="77777777" w:rsidR="00181F67" w:rsidRDefault="00181F67" w:rsidP="00181F67">
      <w:pPr>
        <w:pStyle w:val="BodyText"/>
      </w:pPr>
      <w:r>
        <w:t>9-Tap is a purpose built, full featured bowling tournament management software</w:t>
      </w:r>
      <w:r w:rsidR="00E94115">
        <w:t xml:space="preserve"> system with a variety of different functions.</w:t>
      </w:r>
    </w:p>
    <w:p w14:paraId="04767FC7" w14:textId="77777777" w:rsidR="00E94115" w:rsidRDefault="00E94115" w:rsidP="00E94115">
      <w:pPr>
        <w:pStyle w:val="BodyText"/>
        <w:keepNext/>
      </w:pPr>
      <w:r>
        <w:rPr>
          <w:noProof/>
        </w:rPr>
        <w:drawing>
          <wp:inline distT="0" distB="0" distL="0" distR="0" wp14:anchorId="4B6E86AC" wp14:editId="6A3163E7">
            <wp:extent cx="4883150" cy="262328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inMenu.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3150" cy="2623280"/>
                    </a:xfrm>
                    <a:prstGeom prst="rect">
                      <a:avLst/>
                    </a:prstGeom>
                  </pic:spPr>
                </pic:pic>
              </a:graphicData>
            </a:graphic>
          </wp:inline>
        </w:drawing>
      </w:r>
    </w:p>
    <w:p w14:paraId="5110AE76" w14:textId="77777777" w:rsidR="00E94115" w:rsidRPr="00181F67" w:rsidRDefault="00E94115" w:rsidP="00E94115">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1</w:t>
      </w:r>
      <w:r w:rsidR="002613AF">
        <w:rPr>
          <w:noProof/>
        </w:rPr>
        <w:fldChar w:fldCharType="end"/>
      </w:r>
      <w:r>
        <w:t>: 9-Tap Main Menu</w:t>
      </w:r>
      <w:r w:rsidR="00985A78">
        <w:fldChar w:fldCharType="begin"/>
      </w:r>
      <w:r w:rsidR="00985A78">
        <w:instrText xml:space="preserve"> XE "</w:instrText>
      </w:r>
      <w:r w:rsidR="00985A78" w:rsidRPr="00217080">
        <w:rPr>
          <w:szCs w:val="32"/>
        </w:rPr>
        <w:instrText>Main Menu</w:instrText>
      </w:r>
      <w:r w:rsidR="00985A78">
        <w:instrText xml:space="preserve">" </w:instrText>
      </w:r>
      <w:r w:rsidR="00985A78">
        <w:fldChar w:fldCharType="end"/>
      </w:r>
      <w:r w:rsidR="005F3896">
        <w:fldChar w:fldCharType="begin"/>
      </w:r>
      <w:r w:rsidR="005F3896">
        <w:instrText xml:space="preserve"> E "</w:instrText>
      </w:r>
      <w:r w:rsidR="005F3896" w:rsidRPr="00816278">
        <w:rPr>
          <w:szCs w:val="32"/>
        </w:rPr>
        <w:instrText>Main Menu</w:instrText>
      </w:r>
      <w:r w:rsidR="005F3896">
        <w:instrText xml:space="preserve">" </w:instrText>
      </w:r>
      <w:r w:rsidR="005F3896">
        <w:fldChar w:fldCharType="separate"/>
      </w:r>
      <w:r w:rsidR="00663BFB">
        <w:rPr>
          <w:b/>
          <w:bCs/>
        </w:rPr>
        <w:t>Error! Bookmark not defined.</w:t>
      </w:r>
      <w:r w:rsidR="005F3896">
        <w:fldChar w:fldCharType="end"/>
      </w:r>
    </w:p>
    <w:p w14:paraId="0801D56A" w14:textId="77777777" w:rsidR="006F5524" w:rsidRDefault="006F5524" w:rsidP="00E049CF">
      <w:pPr>
        <w:pStyle w:val="Heading1"/>
        <w:rPr>
          <w:sz w:val="40"/>
          <w:szCs w:val="40"/>
        </w:rPr>
        <w:sectPr w:rsidR="006F5524" w:rsidSect="00FD5C3F">
          <w:type w:val="continuous"/>
          <w:pgSz w:w="12240" w:h="15840" w:code="1"/>
          <w:pgMar w:top="1800" w:right="1195" w:bottom="1440" w:left="3355" w:header="965" w:footer="965" w:gutter="0"/>
          <w:cols w:space="360"/>
          <w:titlePg/>
        </w:sectPr>
      </w:pPr>
    </w:p>
    <w:p w14:paraId="4964F03D" w14:textId="77777777" w:rsidR="006F5524" w:rsidRDefault="006F5524" w:rsidP="00C970A6">
      <w:pPr>
        <w:pStyle w:val="Heading2"/>
      </w:pPr>
      <w:bookmarkStart w:id="4" w:name="_Toc509165831"/>
      <w:r>
        <w:lastRenderedPageBreak/>
        <w:t>A good place to start</w:t>
      </w:r>
      <w:bookmarkEnd w:id="4"/>
    </w:p>
    <w:p w14:paraId="40613EDC" w14:textId="77777777" w:rsidR="006F5524" w:rsidRDefault="006F5524" w:rsidP="00C970A6">
      <w:pPr>
        <w:pStyle w:val="Heading3"/>
      </w:pPr>
      <w:bookmarkStart w:id="5" w:name="_Toc509165832"/>
      <w:r>
        <w:t>Quick start</w:t>
      </w:r>
      <w:r w:rsidR="008963E9">
        <w:fldChar w:fldCharType="begin"/>
      </w:r>
      <w:r w:rsidR="008963E9">
        <w:instrText xml:space="preserve"> XE "</w:instrText>
      </w:r>
      <w:r w:rsidR="008963E9" w:rsidRPr="00081E0E">
        <w:instrText>Quick start</w:instrText>
      </w:r>
      <w:r w:rsidR="008963E9">
        <w:instrText xml:space="preserve">" </w:instrText>
      </w:r>
      <w:r w:rsidR="008963E9">
        <w:fldChar w:fldCharType="end"/>
      </w:r>
      <w:r w:rsidR="009B24FF">
        <w:fldChar w:fldCharType="begin"/>
      </w:r>
      <w:r w:rsidR="009B24FF">
        <w:instrText xml:space="preserve"> E "</w:instrText>
      </w:r>
      <w:r w:rsidR="009B24FF" w:rsidRPr="003C67BF">
        <w:instrText>Quick start</w:instrText>
      </w:r>
      <w:r w:rsidR="009B24FF">
        <w:instrText xml:space="preserve">" </w:instrText>
      </w:r>
      <w:r w:rsidR="009B24FF">
        <w:fldChar w:fldCharType="separate"/>
      </w:r>
      <w:r w:rsidR="00663BFB">
        <w:rPr>
          <w:b/>
          <w:bCs/>
        </w:rPr>
        <w:t>Error! Bookmark not defined.</w:t>
      </w:r>
      <w:r w:rsidR="009B24FF">
        <w:fldChar w:fldCharType="end"/>
      </w:r>
      <w:r>
        <w:t xml:space="preserve"> guide</w:t>
      </w:r>
      <w:bookmarkEnd w:id="5"/>
    </w:p>
    <w:p w14:paraId="6DB54A92" w14:textId="77777777" w:rsidR="006F5524" w:rsidRDefault="006F5524" w:rsidP="006F5524">
      <w:pPr>
        <w:pStyle w:val="BodyText"/>
      </w:pPr>
      <w:r>
        <w:t xml:space="preserve">You can find this on page </w:t>
      </w:r>
      <w:r w:rsidR="000F2BEF">
        <w:t>7</w:t>
      </w:r>
      <w:r w:rsidR="000C6CAE">
        <w:t>.</w:t>
      </w:r>
    </w:p>
    <w:p w14:paraId="5EFABC46" w14:textId="77777777" w:rsidR="006F5524" w:rsidRDefault="006F5524" w:rsidP="00C970A6">
      <w:pPr>
        <w:pStyle w:val="Heading3"/>
      </w:pPr>
      <w:bookmarkStart w:id="6" w:name="_Toc509165833"/>
      <w:r>
        <w:t>Troubleshooting</w:t>
      </w:r>
      <w:bookmarkEnd w:id="6"/>
      <w:r w:rsidR="00C866A8">
        <w:fldChar w:fldCharType="begin"/>
      </w:r>
      <w:r w:rsidR="00C866A8">
        <w:instrText xml:space="preserve"> XE "</w:instrText>
      </w:r>
      <w:r w:rsidR="00C866A8" w:rsidRPr="008E3FE5">
        <w:instrText>Troubleshooting</w:instrText>
      </w:r>
      <w:r w:rsidR="00C866A8">
        <w:instrText xml:space="preserve">" </w:instrText>
      </w:r>
      <w:r w:rsidR="00C866A8">
        <w:fldChar w:fldCharType="end"/>
      </w:r>
      <w:r w:rsidR="008963E9">
        <w:fldChar w:fldCharType="begin"/>
      </w:r>
      <w:r w:rsidR="008963E9">
        <w:instrText xml:space="preserve"> E "</w:instrText>
      </w:r>
      <w:r w:rsidR="008963E9" w:rsidRPr="008E3FE5">
        <w:instrText>Troubleshooting</w:instrText>
      </w:r>
      <w:r w:rsidR="008963E9">
        <w:instrText xml:space="preserve">" </w:instrText>
      </w:r>
      <w:r w:rsidR="008963E9">
        <w:fldChar w:fldCharType="separate"/>
      </w:r>
      <w:r w:rsidR="00663BFB">
        <w:rPr>
          <w:b/>
          <w:bCs/>
        </w:rPr>
        <w:t>Error! Bookmark not defined.</w:t>
      </w:r>
      <w:r w:rsidR="008963E9">
        <w:fldChar w:fldCharType="end"/>
      </w:r>
    </w:p>
    <w:p w14:paraId="54159F5F" w14:textId="77777777" w:rsidR="006F5524" w:rsidRPr="006F5524" w:rsidRDefault="006F5524" w:rsidP="006F5524">
      <w:pPr>
        <w:pStyle w:val="BodyText"/>
      </w:pPr>
      <w:r>
        <w:t xml:space="preserve">You can find this on page </w:t>
      </w:r>
      <w:r w:rsidR="000F2BEF">
        <w:t>25</w:t>
      </w:r>
      <w:r w:rsidR="000C6CAE">
        <w:t>.</w:t>
      </w:r>
    </w:p>
    <w:p w14:paraId="5C8FE676" w14:textId="77777777" w:rsidR="006F5524" w:rsidRDefault="006F5524" w:rsidP="00C970A6">
      <w:pPr>
        <w:pStyle w:val="Heading2"/>
      </w:pPr>
      <w:bookmarkStart w:id="7" w:name="_Toc509165834"/>
      <w:r>
        <w:t xml:space="preserve">Menus </w:t>
      </w:r>
      <w:r w:rsidR="00985A78">
        <w:t>G</w:t>
      </w:r>
      <w:r>
        <w:t>uide</w:t>
      </w:r>
      <w:bookmarkEnd w:id="7"/>
      <w:r w:rsidR="00985A78">
        <w:fldChar w:fldCharType="begin"/>
      </w:r>
      <w:r w:rsidR="00985A78">
        <w:instrText xml:space="preserve"> XE "</w:instrText>
      </w:r>
      <w:r w:rsidR="00985A78" w:rsidRPr="00A359D6">
        <w:instrText>Menus Guide</w:instrText>
      </w:r>
      <w:r w:rsidR="00985A78">
        <w:instrText xml:space="preserve">" </w:instrText>
      </w:r>
      <w:r w:rsidR="00985A78">
        <w:fldChar w:fldCharType="end"/>
      </w:r>
      <w:r w:rsidR="00985A78">
        <w:fldChar w:fldCharType="begin"/>
      </w:r>
      <w:r w:rsidR="00985A78">
        <w:instrText xml:space="preserve"> E "</w:instrText>
      </w:r>
      <w:r w:rsidR="00985A78" w:rsidRPr="00A359D6">
        <w:instrText xml:space="preserve">Menus </w:instrText>
      </w:r>
      <w:r w:rsidR="00985A78">
        <w:instrText>G</w:instrText>
      </w:r>
      <w:r w:rsidR="00985A78" w:rsidRPr="00A359D6">
        <w:instrText>uide</w:instrText>
      </w:r>
      <w:r w:rsidR="00985A78">
        <w:instrText xml:space="preserve">" </w:instrText>
      </w:r>
      <w:r w:rsidR="00985A78">
        <w:fldChar w:fldCharType="separate"/>
      </w:r>
      <w:r w:rsidR="00663BFB">
        <w:rPr>
          <w:b/>
          <w:bCs/>
        </w:rPr>
        <w:t>Error! Bookmark not defined.</w:t>
      </w:r>
      <w:r w:rsidR="00985A78">
        <w:fldChar w:fldCharType="end"/>
      </w:r>
      <w:r w:rsidR="0080112A">
        <w:fldChar w:fldCharType="begin"/>
      </w:r>
      <w:r w:rsidR="0080112A">
        <w:instrText xml:space="preserve"> E "</w:instrText>
      </w:r>
      <w:r w:rsidR="0080112A" w:rsidRPr="00A359D6">
        <w:instrText>Menus guide</w:instrText>
      </w:r>
      <w:r w:rsidR="0080112A">
        <w:instrText xml:space="preserve">" </w:instrText>
      </w:r>
      <w:r w:rsidR="0080112A">
        <w:fldChar w:fldCharType="separate"/>
      </w:r>
      <w:r w:rsidR="00663BFB">
        <w:rPr>
          <w:b/>
          <w:bCs/>
        </w:rPr>
        <w:t>Error! Bookmark not defined.</w:t>
      </w:r>
      <w:r w:rsidR="0080112A">
        <w:fldChar w:fldCharType="end"/>
      </w:r>
    </w:p>
    <w:p w14:paraId="17892CBD" w14:textId="77777777" w:rsidR="006F5524" w:rsidRDefault="000C6CAE" w:rsidP="006F5524">
      <w:pPr>
        <w:pStyle w:val="BodyText"/>
      </w:pPr>
      <w:r>
        <w:t xml:space="preserve">An in depth explanation of the program menus can be found </w:t>
      </w:r>
      <w:r w:rsidR="00223137">
        <w:t xml:space="preserve">starting </w:t>
      </w:r>
      <w:r>
        <w:t xml:space="preserve">on page </w:t>
      </w:r>
      <w:r w:rsidR="00223137">
        <w:t>10</w:t>
      </w:r>
      <w:r>
        <w:t>.</w:t>
      </w:r>
    </w:p>
    <w:p w14:paraId="04860968" w14:textId="77777777" w:rsidR="006F5524" w:rsidRDefault="006F5524" w:rsidP="006F5524">
      <w:pPr>
        <w:pStyle w:val="BodyText"/>
      </w:pPr>
      <w:r>
        <w:br w:type="page"/>
      </w:r>
    </w:p>
    <w:p w14:paraId="25239DD8" w14:textId="77777777" w:rsidR="006F5524" w:rsidRDefault="006F5524" w:rsidP="006F5524">
      <w:pPr>
        <w:pStyle w:val="PartTitle"/>
        <w:framePr w:wrap="notBeside"/>
      </w:pPr>
      <w:r>
        <w:lastRenderedPageBreak/>
        <w:t>Chapter</w:t>
      </w:r>
    </w:p>
    <w:p w14:paraId="626B30BF" w14:textId="77777777" w:rsidR="006F5524" w:rsidRDefault="006F5524" w:rsidP="006F5524">
      <w:pPr>
        <w:pStyle w:val="PartLabel"/>
        <w:framePr w:wrap="notBeside"/>
      </w:pPr>
      <w:r>
        <w:t>2</w:t>
      </w:r>
    </w:p>
    <w:p w14:paraId="453A01F4" w14:textId="77777777" w:rsidR="006F5524" w:rsidRDefault="006F5524" w:rsidP="006F5524"/>
    <w:p w14:paraId="5D69BD10" w14:textId="77777777" w:rsidR="006F5524" w:rsidRPr="000266E8" w:rsidRDefault="006F5524" w:rsidP="006F5524"/>
    <w:p w14:paraId="3C86FD55" w14:textId="77777777" w:rsidR="006F5524" w:rsidRPr="000266E8" w:rsidRDefault="006F5524" w:rsidP="006F5524"/>
    <w:p w14:paraId="21B17CA6" w14:textId="77777777" w:rsidR="006F5524" w:rsidRPr="000266E8" w:rsidRDefault="006F5524" w:rsidP="006F5524"/>
    <w:p w14:paraId="3107ACD2" w14:textId="77777777" w:rsidR="006F5524" w:rsidRPr="000266E8" w:rsidRDefault="006F5524" w:rsidP="006F5524"/>
    <w:p w14:paraId="0E7DB6D4" w14:textId="77777777" w:rsidR="006F5524" w:rsidRPr="000266E8" w:rsidRDefault="006F5524" w:rsidP="006F5524"/>
    <w:p w14:paraId="07DBA1E2" w14:textId="77777777" w:rsidR="006F5524" w:rsidRPr="000266E8" w:rsidRDefault="006F5524" w:rsidP="006F5524"/>
    <w:p w14:paraId="0FDE1DCA" w14:textId="77777777" w:rsidR="006F5524" w:rsidRPr="000266E8" w:rsidRDefault="006F5524" w:rsidP="006F5524"/>
    <w:p w14:paraId="57299B2F" w14:textId="77777777" w:rsidR="006F5524" w:rsidRPr="000266E8" w:rsidRDefault="006F5524" w:rsidP="006F5524"/>
    <w:p w14:paraId="72333AE1" w14:textId="77777777" w:rsidR="006F5524" w:rsidRPr="000266E8" w:rsidRDefault="006F5524" w:rsidP="006F5524"/>
    <w:p w14:paraId="3266BDA7" w14:textId="77777777" w:rsidR="006F5524" w:rsidRPr="000266E8" w:rsidRDefault="006F5524" w:rsidP="006F5524"/>
    <w:p w14:paraId="2A868982" w14:textId="77777777" w:rsidR="006F5524" w:rsidRPr="000266E8" w:rsidRDefault="006F5524" w:rsidP="006F5524"/>
    <w:p w14:paraId="065611E7" w14:textId="77777777" w:rsidR="006F5524" w:rsidRDefault="006F5524" w:rsidP="006F5524"/>
    <w:p w14:paraId="2EF97DF2" w14:textId="77777777" w:rsidR="006F5524" w:rsidRDefault="006F5524" w:rsidP="006F5524">
      <w:pPr>
        <w:pStyle w:val="Subtitle"/>
      </w:pPr>
      <w:r>
        <w:t>9-tap tour</w:t>
      </w:r>
    </w:p>
    <w:p w14:paraId="34617B24" w14:textId="77777777" w:rsidR="006F5524" w:rsidRDefault="006F5524" w:rsidP="006F5524">
      <w:pPr>
        <w:pStyle w:val="Title"/>
      </w:pPr>
      <w:r>
        <w:t>Quick Start</w:t>
      </w:r>
      <w:r w:rsidR="008963E9">
        <w:fldChar w:fldCharType="begin"/>
      </w:r>
      <w:r w:rsidR="008963E9">
        <w:instrText xml:space="preserve"> E "</w:instrText>
      </w:r>
      <w:r w:rsidR="008963E9" w:rsidRPr="008E3FE5">
        <w:instrText>Quick Start</w:instrText>
      </w:r>
      <w:r w:rsidR="008963E9">
        <w:instrText xml:space="preserve">" </w:instrText>
      </w:r>
      <w:r w:rsidR="008963E9">
        <w:fldChar w:fldCharType="separate"/>
      </w:r>
      <w:r w:rsidR="00663BFB">
        <w:rPr>
          <w:b/>
          <w:bCs/>
        </w:rPr>
        <w:t>Error! Bookmark not defined.</w:t>
      </w:r>
      <w:r w:rsidR="008963E9">
        <w:fldChar w:fldCharType="end"/>
      </w:r>
      <w:r w:rsidR="009C6AC4">
        <w:t xml:space="preserve"> Guide</w:t>
      </w:r>
    </w:p>
    <w:p w14:paraId="1ABDDFD5" w14:textId="77777777" w:rsidR="008A7571" w:rsidRDefault="008A7571" w:rsidP="006F5524">
      <w:pPr>
        <w:pStyle w:val="Caption"/>
        <w:sectPr w:rsidR="008A7571" w:rsidSect="00FD5C3F">
          <w:type w:val="continuous"/>
          <w:pgSz w:w="12240" w:h="15840" w:code="1"/>
          <w:pgMar w:top="1800" w:right="1195" w:bottom="1440" w:left="3355" w:header="965" w:footer="965" w:gutter="0"/>
          <w:cols w:space="360"/>
          <w:titlePg/>
        </w:sectPr>
      </w:pPr>
    </w:p>
    <w:p w14:paraId="0140BA5C" w14:textId="77777777" w:rsidR="00C970A6" w:rsidRDefault="00C970A6" w:rsidP="00C970A6">
      <w:pPr>
        <w:pStyle w:val="Heading1"/>
      </w:pPr>
      <w:bookmarkStart w:id="8" w:name="_Toc509165835"/>
      <w:r>
        <w:lastRenderedPageBreak/>
        <w:t>Quick Start</w:t>
      </w:r>
      <w:r w:rsidR="008963E9">
        <w:fldChar w:fldCharType="begin"/>
      </w:r>
      <w:r w:rsidR="008963E9">
        <w:instrText xml:space="preserve"> XE "</w:instrText>
      </w:r>
      <w:r w:rsidR="008963E9" w:rsidRPr="008E3FE5">
        <w:instrText>Quick Start</w:instrText>
      </w:r>
      <w:r w:rsidR="008963E9">
        <w:instrText xml:space="preserve">" </w:instrText>
      </w:r>
      <w:r w:rsidR="008963E9">
        <w:fldChar w:fldCharType="end"/>
      </w:r>
      <w:r w:rsidR="001245AB">
        <w:fldChar w:fldCharType="begin"/>
      </w:r>
      <w:r w:rsidR="001245AB">
        <w:instrText xml:space="preserve"> E "</w:instrText>
      </w:r>
      <w:r w:rsidR="001245AB" w:rsidRPr="00F04153">
        <w:instrText>Quick Start</w:instrText>
      </w:r>
      <w:r w:rsidR="001245AB">
        <w:instrText xml:space="preserve">" </w:instrText>
      </w:r>
      <w:r w:rsidR="001245AB">
        <w:fldChar w:fldCharType="separate"/>
      </w:r>
      <w:r w:rsidR="00663BFB">
        <w:rPr>
          <w:b/>
          <w:bCs/>
        </w:rPr>
        <w:t>Error! Bookmark not defined.</w:t>
      </w:r>
      <w:r w:rsidR="001245AB">
        <w:fldChar w:fldCharType="end"/>
      </w:r>
      <w:r>
        <w:t xml:space="preserve"> Guide</w:t>
      </w:r>
      <w:bookmarkEnd w:id="8"/>
    </w:p>
    <w:p w14:paraId="2B3A15F1" w14:textId="77777777" w:rsidR="00C970A6" w:rsidRDefault="000918EE" w:rsidP="00C970A6">
      <w:pPr>
        <w:pStyle w:val="Heading8"/>
        <w:framePr w:wrap="around"/>
      </w:pPr>
      <w:r>
        <w:t xml:space="preserve">Helpful </w:t>
      </w:r>
      <w:r w:rsidR="007F57D1">
        <w:t>Tips</w:t>
      </w:r>
      <w:r w:rsidR="00C970A6">
        <w:t xml:space="preserve"> TO GET 9-tAP UP AND RUNNING.</w:t>
      </w:r>
    </w:p>
    <w:p w14:paraId="6E689312" w14:textId="77777777" w:rsidR="0071528A" w:rsidRDefault="0071528A" w:rsidP="006F5524">
      <w:pPr>
        <w:pStyle w:val="Heading2"/>
      </w:pPr>
      <w:bookmarkStart w:id="9" w:name="_Toc509165836"/>
      <w:r>
        <w:t>What are the system requirements</w:t>
      </w:r>
      <w:r w:rsidR="00495073">
        <w:fldChar w:fldCharType="begin"/>
      </w:r>
      <w:r w:rsidR="00495073">
        <w:instrText xml:space="preserve"> XE "</w:instrText>
      </w:r>
      <w:r w:rsidR="00495073" w:rsidRPr="003C6AEF">
        <w:instrText>system requirements</w:instrText>
      </w:r>
      <w:r w:rsidR="00495073">
        <w:instrText xml:space="preserve">" </w:instrText>
      </w:r>
      <w:r w:rsidR="00495073">
        <w:fldChar w:fldCharType="end"/>
      </w:r>
      <w:r w:rsidR="001245AB">
        <w:fldChar w:fldCharType="begin"/>
      </w:r>
      <w:r w:rsidR="001245AB">
        <w:instrText xml:space="preserve"> E "</w:instrText>
      </w:r>
      <w:r w:rsidR="001245AB" w:rsidRPr="00E3430A">
        <w:instrText>system requirements</w:instrText>
      </w:r>
      <w:r w:rsidR="001245AB">
        <w:instrText xml:space="preserve">" </w:instrText>
      </w:r>
      <w:r w:rsidR="001245AB">
        <w:fldChar w:fldCharType="separate"/>
      </w:r>
      <w:r w:rsidR="00663BFB">
        <w:rPr>
          <w:b/>
          <w:bCs/>
        </w:rPr>
        <w:t>Error! Bookmark not defined.</w:t>
      </w:r>
      <w:r w:rsidR="001245AB">
        <w:fldChar w:fldCharType="end"/>
      </w:r>
      <w:r>
        <w:t xml:space="preserve"> to run 9-Tap?</w:t>
      </w:r>
      <w:bookmarkEnd w:id="9"/>
    </w:p>
    <w:p w14:paraId="3CDEFAAF" w14:textId="77777777" w:rsidR="0071528A" w:rsidRDefault="0071528A" w:rsidP="0071528A">
      <w:pPr>
        <w:pStyle w:val="BodyTextKeep"/>
      </w:pPr>
      <w:r>
        <w:t>The system requirements</w:t>
      </w:r>
      <w:r w:rsidR="00152C68">
        <w:t xml:space="preserve">: </w:t>
      </w:r>
      <w:r w:rsidR="009A6672">
        <w:t>Windows 7 and above</w:t>
      </w:r>
      <w:r>
        <w:t xml:space="preserve">. </w:t>
      </w:r>
      <w:r w:rsidR="009A6672">
        <w:t>13MB free disk space.</w:t>
      </w:r>
      <w:r>
        <w:t xml:space="preserve"> </w:t>
      </w:r>
      <w:r w:rsidR="00152C68">
        <w:t xml:space="preserve">Optimized for 1366 X 768 screen resolution. </w:t>
      </w:r>
      <w:r>
        <w:t>USB port. Dot matrix and ink/laser-jet printers. Microsoft Excel must be installed on the computer for the 9-Tap Tour program to work.</w:t>
      </w:r>
    </w:p>
    <w:p w14:paraId="5143E56A" w14:textId="77777777" w:rsidR="0071528A" w:rsidRDefault="0071528A" w:rsidP="006F5524">
      <w:pPr>
        <w:pStyle w:val="Heading2"/>
      </w:pPr>
      <w:bookmarkStart w:id="10" w:name="_Toc509165837"/>
      <w:r>
        <w:t>How do I install 9-Tap</w:t>
      </w:r>
      <w:r w:rsidR="001245AB">
        <w:fldChar w:fldCharType="begin"/>
      </w:r>
      <w:r w:rsidR="001245AB">
        <w:instrText xml:space="preserve"> E "</w:instrText>
      </w:r>
      <w:r w:rsidR="001245AB" w:rsidRPr="00244AC7">
        <w:instrText>install 9-Tap</w:instrText>
      </w:r>
      <w:r w:rsidR="001245AB">
        <w:instrText xml:space="preserve">" </w:instrText>
      </w:r>
      <w:r w:rsidR="001245AB">
        <w:fldChar w:fldCharType="separate"/>
      </w:r>
      <w:r w:rsidR="00663BFB">
        <w:rPr>
          <w:b/>
          <w:bCs/>
        </w:rPr>
        <w:t>Error! Bookmark not defined.</w:t>
      </w:r>
      <w:r w:rsidR="001245AB">
        <w:fldChar w:fldCharType="end"/>
      </w:r>
      <w:r>
        <w:t>?</w:t>
      </w:r>
      <w:bookmarkEnd w:id="10"/>
    </w:p>
    <w:p w14:paraId="34C4E52E" w14:textId="77777777" w:rsidR="0071528A" w:rsidRDefault="0071528A" w:rsidP="0071528A">
      <w:pPr>
        <w:pStyle w:val="BodyText"/>
        <w:numPr>
          <w:ilvl w:val="0"/>
          <w:numId w:val="40"/>
        </w:numPr>
      </w:pPr>
      <w:r>
        <w:t>Start Windows and exit all other applications.</w:t>
      </w:r>
    </w:p>
    <w:p w14:paraId="0098EF1B" w14:textId="77777777" w:rsidR="0071528A" w:rsidRDefault="0071528A" w:rsidP="0071528A">
      <w:pPr>
        <w:pStyle w:val="BodyText"/>
        <w:numPr>
          <w:ilvl w:val="0"/>
          <w:numId w:val="40"/>
        </w:numPr>
      </w:pPr>
      <w:r>
        <w:t>Insert the 9 Tap Tour USB drive into your computer’s USB port.</w:t>
      </w:r>
      <w:r w:rsidR="00382984">
        <w:t xml:space="preserve"> </w:t>
      </w:r>
      <w:r w:rsidR="00B83022">
        <w:t>Or navigate to the download site. Download 9-Tap.exe.</w:t>
      </w:r>
    </w:p>
    <w:p w14:paraId="061986AD" w14:textId="77777777" w:rsidR="0071528A" w:rsidRDefault="0071528A" w:rsidP="0071528A">
      <w:pPr>
        <w:pStyle w:val="BodyText"/>
        <w:numPr>
          <w:ilvl w:val="0"/>
          <w:numId w:val="40"/>
        </w:numPr>
      </w:pPr>
      <w:r>
        <w:t>If the file manager dialog does not appear, click the Start button on your Windows taskbar, then click Run. Type D:\Setup and click on OK. (Note: If your removable USB drive is assigned a letter other than D, use that letter.)</w:t>
      </w:r>
    </w:p>
    <w:p w14:paraId="1C50403E" w14:textId="77777777" w:rsidR="0071528A" w:rsidRDefault="0071528A" w:rsidP="0071528A">
      <w:pPr>
        <w:pStyle w:val="BodyText"/>
        <w:numPr>
          <w:ilvl w:val="0"/>
          <w:numId w:val="40"/>
        </w:numPr>
      </w:pPr>
      <w:r>
        <w:t>The installation wizard will now run.</w:t>
      </w:r>
    </w:p>
    <w:p w14:paraId="4DBD3BA2" w14:textId="77777777" w:rsidR="0071528A" w:rsidRDefault="0071528A" w:rsidP="0071528A">
      <w:pPr>
        <w:pStyle w:val="BodyText"/>
        <w:numPr>
          <w:ilvl w:val="0"/>
          <w:numId w:val="40"/>
        </w:numPr>
      </w:pPr>
      <w:r>
        <w:t>The next window will prompt you to shut down all other running programs before starting the 9 Tap Tour installation process. Do this and then click “Next” to continue.</w:t>
      </w:r>
    </w:p>
    <w:p w14:paraId="6FA59DBD" w14:textId="77777777" w:rsidR="0071528A" w:rsidRDefault="0071528A" w:rsidP="0071528A">
      <w:pPr>
        <w:pStyle w:val="BodyText"/>
        <w:numPr>
          <w:ilvl w:val="0"/>
          <w:numId w:val="40"/>
        </w:numPr>
      </w:pPr>
      <w:r>
        <w:t>End User License agreement. Read the agreement, and if you agree to the terms and conditions cho</w:t>
      </w:r>
      <w:r w:rsidR="0095009A">
        <w:t>o</w:t>
      </w:r>
      <w:r>
        <w:t>se “I agree.” Then click the “I Agree” button to continue the installation process.</w:t>
      </w:r>
    </w:p>
    <w:p w14:paraId="3FA142C3" w14:textId="77777777" w:rsidR="0071528A" w:rsidRDefault="0071528A" w:rsidP="0071528A">
      <w:pPr>
        <w:pStyle w:val="BodyText"/>
        <w:numPr>
          <w:ilvl w:val="0"/>
          <w:numId w:val="40"/>
        </w:numPr>
      </w:pPr>
      <w:r>
        <w:t>Next, cho</w:t>
      </w:r>
      <w:r w:rsidR="0095009A">
        <w:t>o</w:t>
      </w:r>
      <w:r>
        <w:t>se an install location for the program. Either accept the default location or choose another location. Once you’re satisfied with your choice, click “Next” to continue installing.</w:t>
      </w:r>
    </w:p>
    <w:p w14:paraId="288B0A48" w14:textId="77777777" w:rsidR="0071528A" w:rsidRDefault="0071528A" w:rsidP="0071528A">
      <w:pPr>
        <w:pStyle w:val="BodyText"/>
        <w:numPr>
          <w:ilvl w:val="0"/>
          <w:numId w:val="40"/>
        </w:numPr>
      </w:pPr>
      <w:r>
        <w:t>Select a Start Menu Folder for 9 Tap Tour. Either accept the default location or cho</w:t>
      </w:r>
      <w:r w:rsidR="0095009A">
        <w:t>o</w:t>
      </w:r>
      <w:r>
        <w:t>se another. If you don’t want a Start Menu folder to be created check the box “Do Not Create A Start Menu Folder”. Once you are satisfied with your selection click the “Next” button to continue.</w:t>
      </w:r>
    </w:p>
    <w:p w14:paraId="79164505" w14:textId="77777777" w:rsidR="0071528A" w:rsidRDefault="0071528A" w:rsidP="0071528A">
      <w:pPr>
        <w:pStyle w:val="BodyText"/>
        <w:numPr>
          <w:ilvl w:val="0"/>
          <w:numId w:val="40"/>
        </w:numPr>
      </w:pPr>
      <w:r>
        <w:t>Select the shortcuts you want created. Cho</w:t>
      </w:r>
      <w:r w:rsidR="0095009A">
        <w:t>o</w:t>
      </w:r>
      <w:r>
        <w:t>se to create shortcuts on the Desktop, Quick Launch Toolbar, or neither. Once you are satisfied with your selection click on the “Next” button to continue.</w:t>
      </w:r>
    </w:p>
    <w:p w14:paraId="6662BAFD" w14:textId="77777777" w:rsidR="0071528A" w:rsidRDefault="0071528A" w:rsidP="0071528A">
      <w:pPr>
        <w:pStyle w:val="BodyText"/>
        <w:numPr>
          <w:ilvl w:val="0"/>
          <w:numId w:val="40"/>
        </w:numPr>
      </w:pPr>
      <w:r>
        <w:t>The 9 Tap Tour will now begin installing. When the “Install complete” message displays, click the “Next:” button to continue.</w:t>
      </w:r>
    </w:p>
    <w:p w14:paraId="74AC6495" w14:textId="77777777" w:rsidR="0071528A" w:rsidRDefault="0071528A" w:rsidP="0071528A">
      <w:pPr>
        <w:pStyle w:val="BodyText"/>
        <w:numPr>
          <w:ilvl w:val="0"/>
          <w:numId w:val="40"/>
        </w:numPr>
      </w:pPr>
      <w:r>
        <w:lastRenderedPageBreak/>
        <w:t>The 9 Tap Tour program has now been successfully installed. Choose “Run 9 Tap Tour” to immediately launch the program, or “View ReadMe.txt” to view the ReadMe file where you can view updated program information made after the game manual was printed.</w:t>
      </w:r>
    </w:p>
    <w:p w14:paraId="149B9ED1" w14:textId="77777777" w:rsidR="00D570F0" w:rsidRDefault="00D570F0" w:rsidP="00D570F0">
      <w:pPr>
        <w:pStyle w:val="BodyText"/>
        <w:numPr>
          <w:ilvl w:val="0"/>
          <w:numId w:val="40"/>
        </w:numPr>
      </w:pPr>
      <w:r>
        <w:t>Start Windows and exit all other applications.</w:t>
      </w:r>
    </w:p>
    <w:p w14:paraId="312886FA" w14:textId="77777777" w:rsidR="00D570F0" w:rsidRDefault="00D570F0" w:rsidP="00D570F0">
      <w:pPr>
        <w:pStyle w:val="BodyText"/>
        <w:numPr>
          <w:ilvl w:val="0"/>
          <w:numId w:val="40"/>
        </w:numPr>
      </w:pPr>
      <w:r>
        <w:t>Insert the 9 Tap Tour USB drive into your computer’s USB port.</w:t>
      </w:r>
    </w:p>
    <w:p w14:paraId="7ACEF07F" w14:textId="77777777" w:rsidR="00D570F0" w:rsidRDefault="00D570F0" w:rsidP="00D570F0">
      <w:pPr>
        <w:pStyle w:val="BodyText"/>
        <w:numPr>
          <w:ilvl w:val="0"/>
          <w:numId w:val="40"/>
        </w:numPr>
      </w:pPr>
      <w:r>
        <w:t>If the file manager dialog does not appear, click the Start button on your Windows taskbar, then click Run. Type D:\Setup and click on OK. (Note: If your removable USB drive is assigned a letter other than D, use that letter.)</w:t>
      </w:r>
    </w:p>
    <w:p w14:paraId="6FED2382" w14:textId="77777777" w:rsidR="00D570F0" w:rsidRDefault="00D570F0" w:rsidP="00D570F0">
      <w:pPr>
        <w:pStyle w:val="BodyText"/>
        <w:numPr>
          <w:ilvl w:val="0"/>
          <w:numId w:val="40"/>
        </w:numPr>
      </w:pPr>
      <w:r>
        <w:t>The installation wizard will now run.</w:t>
      </w:r>
    </w:p>
    <w:p w14:paraId="7778174D" w14:textId="77777777" w:rsidR="00D570F0" w:rsidRDefault="00D570F0" w:rsidP="00D570F0">
      <w:pPr>
        <w:pStyle w:val="BodyText"/>
        <w:numPr>
          <w:ilvl w:val="0"/>
          <w:numId w:val="40"/>
        </w:numPr>
      </w:pPr>
      <w:r>
        <w:t>The next window will prompt you to shut down all other running programs before starting the 9 Tap Tour installation process. Do this and then click “Next” to continue.</w:t>
      </w:r>
    </w:p>
    <w:p w14:paraId="5522E686" w14:textId="77777777" w:rsidR="00D570F0" w:rsidRDefault="00D570F0" w:rsidP="00D570F0">
      <w:pPr>
        <w:pStyle w:val="BodyText"/>
        <w:numPr>
          <w:ilvl w:val="0"/>
          <w:numId w:val="40"/>
        </w:numPr>
      </w:pPr>
      <w:r>
        <w:t>End User License agreement. Read the agreement, and if you agree to the terms and conditions cho</w:t>
      </w:r>
      <w:r w:rsidR="0095009A">
        <w:t>o</w:t>
      </w:r>
      <w:r>
        <w:t>se “I agree.” Then click the “I Agree” button to continue the installation process.</w:t>
      </w:r>
    </w:p>
    <w:p w14:paraId="36F27EC4" w14:textId="77777777" w:rsidR="00D570F0" w:rsidRDefault="00D570F0" w:rsidP="00D570F0">
      <w:pPr>
        <w:pStyle w:val="BodyText"/>
        <w:numPr>
          <w:ilvl w:val="0"/>
          <w:numId w:val="40"/>
        </w:numPr>
      </w:pPr>
      <w:r>
        <w:t>Next, cho</w:t>
      </w:r>
      <w:r w:rsidR="0095009A">
        <w:t>o</w:t>
      </w:r>
      <w:r>
        <w:t>se an install location for the program. Either accept the default location or choose another location. Once you’re satisfied with your choice, click “Next” to continue installing.</w:t>
      </w:r>
    </w:p>
    <w:p w14:paraId="0FF6081D" w14:textId="77777777" w:rsidR="00D570F0" w:rsidRDefault="00D570F0" w:rsidP="00D570F0">
      <w:pPr>
        <w:pStyle w:val="BodyText"/>
        <w:numPr>
          <w:ilvl w:val="0"/>
          <w:numId w:val="40"/>
        </w:numPr>
      </w:pPr>
      <w:r>
        <w:t>Select a Start Menu Folder for 9 Tap Tour. Either accept the default location or cho</w:t>
      </w:r>
      <w:r w:rsidR="0095009A">
        <w:t>o</w:t>
      </w:r>
      <w:r>
        <w:t>se another. If you don’t want a Start Menu folder to be created check the box “Do Not Create A Start Menu Folder”. Once you are satisfied with your selection click the “Next” button to continue.</w:t>
      </w:r>
    </w:p>
    <w:p w14:paraId="6CA1EB04" w14:textId="77777777" w:rsidR="00D570F0" w:rsidRDefault="00D570F0" w:rsidP="00D570F0">
      <w:pPr>
        <w:pStyle w:val="BodyText"/>
        <w:numPr>
          <w:ilvl w:val="0"/>
          <w:numId w:val="40"/>
        </w:numPr>
      </w:pPr>
      <w:r>
        <w:t>Select the shortcuts you want created. Cho</w:t>
      </w:r>
      <w:r w:rsidR="0095009A">
        <w:t>o</w:t>
      </w:r>
      <w:r>
        <w:t>se to create shortcuts on the Desktop, Quick Launch Toolbar, or neither. Once you are satisfied with your selection click on the “Next” button to continue.</w:t>
      </w:r>
    </w:p>
    <w:p w14:paraId="1AC1F849" w14:textId="77777777" w:rsidR="00D570F0" w:rsidRDefault="00D570F0" w:rsidP="00D570F0">
      <w:pPr>
        <w:pStyle w:val="BodyText"/>
        <w:numPr>
          <w:ilvl w:val="0"/>
          <w:numId w:val="40"/>
        </w:numPr>
      </w:pPr>
      <w:r>
        <w:t>The 9 Tap Tour will now begin installing. When the “Install complete” message displays, click the “Next:” button to continue.</w:t>
      </w:r>
    </w:p>
    <w:p w14:paraId="1E5EB781" w14:textId="77777777" w:rsidR="0071528A" w:rsidRPr="0071528A" w:rsidRDefault="00D570F0" w:rsidP="00C46293">
      <w:pPr>
        <w:pStyle w:val="BodyText"/>
        <w:numPr>
          <w:ilvl w:val="0"/>
          <w:numId w:val="40"/>
        </w:numPr>
      </w:pPr>
      <w:r>
        <w:t>The 9 Tap Tour program has now been successfully installed. Choose “Run 9 Tap Tour” to immediately launch the program, or “View ReadMe.txt” to view the ReadMe file where you can view updated program information made after the game manual was printed.</w:t>
      </w:r>
    </w:p>
    <w:p w14:paraId="32B27F12" w14:textId="77777777" w:rsidR="006F5524" w:rsidRDefault="006F5524" w:rsidP="006F5524">
      <w:pPr>
        <w:pStyle w:val="Heading2"/>
      </w:pPr>
      <w:bookmarkStart w:id="11" w:name="_Toc509165838"/>
      <w:r>
        <w:t>How do I Launch 9-Tap?</w:t>
      </w:r>
      <w:bookmarkEnd w:id="11"/>
    </w:p>
    <w:p w14:paraId="04C199A7" w14:textId="77777777" w:rsidR="00982111" w:rsidRDefault="00982111" w:rsidP="006F5524">
      <w:pPr>
        <w:pStyle w:val="BodyText"/>
      </w:pPr>
      <w:r>
        <w:t xml:space="preserve">Double click on the desktop </w:t>
      </w:r>
      <w:r w:rsidR="00D570F0">
        <w:t>icon or</w:t>
      </w:r>
      <w:r>
        <w:t xml:space="preserve"> go to the program in the system menu and click on it.</w:t>
      </w:r>
      <w:r w:rsidR="00382984">
        <w:t xml:space="preserve"> This will launch 9-Tap.</w:t>
      </w:r>
    </w:p>
    <w:p w14:paraId="1230536B" w14:textId="77777777" w:rsidR="0071528A" w:rsidRDefault="0071528A" w:rsidP="00273464">
      <w:pPr>
        <w:pStyle w:val="Heading2"/>
      </w:pPr>
      <w:bookmarkStart w:id="12" w:name="_Toc509165839"/>
      <w:r>
        <w:lastRenderedPageBreak/>
        <w:t>How do I import existing</w:t>
      </w:r>
      <w:r w:rsidR="009960ED">
        <w:fldChar w:fldCharType="begin"/>
      </w:r>
      <w:r w:rsidR="009960ED">
        <w:instrText xml:space="preserve"> E "</w:instrText>
      </w:r>
      <w:r w:rsidR="009960ED" w:rsidRPr="00CC6046">
        <w:instrText>import existing</w:instrText>
      </w:r>
      <w:r w:rsidR="009960ED">
        <w:instrText xml:space="preserve">" </w:instrText>
      </w:r>
      <w:r w:rsidR="009960ED">
        <w:fldChar w:fldCharType="separate"/>
      </w:r>
      <w:r w:rsidR="00663BFB">
        <w:rPr>
          <w:b/>
          <w:bCs/>
        </w:rPr>
        <w:t>Error! Bookmark not defined.</w:t>
      </w:r>
      <w:r w:rsidR="009960ED">
        <w:fldChar w:fldCharType="end"/>
      </w:r>
      <w:r>
        <w:t xml:space="preserve"> members?</w:t>
      </w:r>
      <w:bookmarkEnd w:id="12"/>
    </w:p>
    <w:p w14:paraId="62FCE8BD" w14:textId="77777777" w:rsidR="0071528A" w:rsidRPr="0071528A" w:rsidRDefault="00982111" w:rsidP="0071528A">
      <w:pPr>
        <w:pStyle w:val="BodyText"/>
      </w:pPr>
      <w:r>
        <w:t>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663BFB">
        <w:rPr>
          <w:b/>
          <w:bCs/>
        </w:rPr>
        <w:t>Error! Bookmark not defined.</w:t>
      </w:r>
      <w:r w:rsidR="005F3896">
        <w:fldChar w:fldCharType="end"/>
      </w:r>
      <w:r>
        <w:t xml:space="preserve"> screen, </w:t>
      </w:r>
      <w:r w:rsidR="00495073">
        <w:t>f</w:t>
      </w:r>
      <w:r>
        <w:t xml:space="preserve">ind the import button. Click on it. When the file picker screen comes up, navigate to the Excel file you need to import. Select it and </w:t>
      </w:r>
      <w:r w:rsidR="00B837BD">
        <w:t>click</w:t>
      </w:r>
      <w:r w:rsidR="0099799D">
        <w:t xml:space="preserve"> OK</w:t>
      </w:r>
      <w:r w:rsidR="001245AB">
        <w:t xml:space="preserve"> Also see the Conversion Program chapter.</w:t>
      </w:r>
    </w:p>
    <w:p w14:paraId="1B7995B2" w14:textId="77777777" w:rsidR="00273464" w:rsidRDefault="00273464" w:rsidP="00273464">
      <w:pPr>
        <w:pStyle w:val="Heading2"/>
      </w:pPr>
      <w:bookmarkStart w:id="13" w:name="_Toc509165840"/>
      <w:r>
        <w:t>How do I enter a new player?</w:t>
      </w:r>
      <w:bookmarkEnd w:id="13"/>
    </w:p>
    <w:p w14:paraId="22708AE2" w14:textId="77777777" w:rsidR="00273464" w:rsidRDefault="007168BE" w:rsidP="00273464">
      <w:pPr>
        <w:pStyle w:val="BodyText"/>
      </w:pPr>
      <w:r>
        <w:t>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663BFB">
        <w:rPr>
          <w:b/>
          <w:bCs/>
        </w:rPr>
        <w:t>Error! Bookmark not defined.</w:t>
      </w:r>
      <w:r w:rsidR="005F3896">
        <w:fldChar w:fldCharType="end"/>
      </w:r>
      <w:r>
        <w:t xml:space="preserve"> screen, Click </w:t>
      </w:r>
      <w:r w:rsidR="00B837BD">
        <w:t>“New” button.</w:t>
      </w:r>
      <w:r>
        <w:t xml:space="preserve"> A new blank record will display. Start filling in the player’s information</w:t>
      </w:r>
      <w:r w:rsidR="00B83022">
        <w:t>, first and last name are required at time of creation</w:t>
      </w:r>
      <w:r>
        <w:t>. Save the record</w:t>
      </w:r>
      <w:r w:rsidR="00B837BD">
        <w:t xml:space="preserve"> by clicking “Save”</w:t>
      </w:r>
      <w:r>
        <w:t>.</w:t>
      </w:r>
    </w:p>
    <w:p w14:paraId="528CC2F0" w14:textId="77777777" w:rsidR="00382984" w:rsidRDefault="00382984" w:rsidP="00382984">
      <w:pPr>
        <w:pStyle w:val="Heading2"/>
      </w:pPr>
      <w:bookmarkStart w:id="14" w:name="_Toc509165841"/>
      <w:r>
        <w:t>How do I create a tournament?</w:t>
      </w:r>
      <w:bookmarkEnd w:id="14"/>
    </w:p>
    <w:p w14:paraId="7D1F4BEC" w14:textId="77777777" w:rsidR="00382984" w:rsidRDefault="00382984" w:rsidP="00382984">
      <w:pPr>
        <w:pStyle w:val="BodyText"/>
      </w:pPr>
      <w:r>
        <w:t>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 xml:space="preserve"> E "</w:instrText>
      </w:r>
      <w:r w:rsidR="005F3896" w:rsidRPr="001F4DAD">
        <w:instrText>Member Scores</w:instrText>
      </w:r>
      <w:r w:rsidR="005F3896">
        <w:instrText xml:space="preserve">" </w:instrText>
      </w:r>
      <w:r w:rsidR="005F3896">
        <w:fldChar w:fldCharType="separate"/>
      </w:r>
      <w:r w:rsidR="00663BFB">
        <w:rPr>
          <w:b/>
          <w:bCs/>
        </w:rPr>
        <w:t>Error! Bookmark not defined.</w:t>
      </w:r>
      <w:r w:rsidR="005F3896">
        <w:fldChar w:fldCharType="end"/>
      </w:r>
      <w:r>
        <w:t xml:space="preserve"> screen, </w:t>
      </w:r>
      <w:r w:rsidR="00A86E69">
        <w:t xml:space="preserve">click on the </w:t>
      </w:r>
      <w:r w:rsidR="00B837BD">
        <w:t>“</w:t>
      </w:r>
      <w:r w:rsidR="00A86E69">
        <w:t>Create/Ed</w:t>
      </w:r>
      <w:r w:rsidR="00B83022">
        <w:t>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rsidR="005F3896">
        <w:fldChar w:fldCharType="begin"/>
      </w:r>
      <w:r w:rsidR="005F3896">
        <w:instrText xml:space="preserve"> E "</w:instrText>
      </w:r>
      <w:r w:rsidR="005F3896" w:rsidRPr="00461070">
        <w:instrText>Create/Edit Tournament</w:instrText>
      </w:r>
      <w:r w:rsidR="005F3896">
        <w:instrText xml:space="preserve">" </w:instrText>
      </w:r>
      <w:r w:rsidR="005F3896">
        <w:fldChar w:fldCharType="separate"/>
      </w:r>
      <w:r w:rsidR="00663BFB">
        <w:rPr>
          <w:b/>
          <w:bCs/>
        </w:rPr>
        <w:t>Error! Bookmark not defined.</w:t>
      </w:r>
      <w:r w:rsidR="005F3896">
        <w:fldChar w:fldCharType="end"/>
      </w:r>
      <w:r w:rsidR="00B83022">
        <w:t>…</w:t>
      </w:r>
      <w:r w:rsidR="00B837BD">
        <w:t>”</w:t>
      </w:r>
      <w:r w:rsidR="00B83022">
        <w:t xml:space="preserve"> button. This launches the New Tournament screen. </w:t>
      </w:r>
      <w:r w:rsidR="00B837BD">
        <w:t xml:space="preserve">Use the Tournament Date field to enter the date of the tournament. </w:t>
      </w:r>
      <w:r w:rsidR="00B83022">
        <w:t xml:space="preserve">Fill in the </w:t>
      </w:r>
      <w:r w:rsidR="00B837BD">
        <w:t>Location field with the name of the bowling alley. Enter the name of the event in the Event field. Enter the sponsors in the Sponsors field. LEAVE THE DOUBLES BOX UNCHECKED</w:t>
      </w:r>
      <w:r w:rsidR="00B83022">
        <w:t>.</w:t>
      </w:r>
      <w:r w:rsidR="00B837BD">
        <w:t xml:space="preserve"> </w:t>
      </w:r>
      <w:r w:rsidR="00FA6A20">
        <w:t>If appropriate, check the 3 out of 4 box. Enter the number of squads in the Number of Squads field. If needed enter notes on the tournament in the Notes field. Double check your information, then click “Create Tournament”.</w:t>
      </w:r>
    </w:p>
    <w:p w14:paraId="34B09BAA" w14:textId="77777777" w:rsidR="00E725FB" w:rsidRDefault="00E725FB" w:rsidP="00E725FB">
      <w:pPr>
        <w:pStyle w:val="Heading2"/>
      </w:pPr>
      <w:bookmarkStart w:id="15" w:name="_Toc509165842"/>
      <w:r>
        <w:t>How do I enter a bowler’s scores?</w:t>
      </w:r>
      <w:bookmarkEnd w:id="15"/>
    </w:p>
    <w:p w14:paraId="76509734" w14:textId="77777777" w:rsidR="00273464" w:rsidRDefault="00E725FB" w:rsidP="008530F3">
      <w:pPr>
        <w:pStyle w:val="BodyText"/>
      </w:pPr>
      <w:r>
        <w:t>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 xml:space="preserve"> E "</w:instrText>
      </w:r>
      <w:r w:rsidR="005F3896" w:rsidRPr="001F4DAD">
        <w:instrText>Member Scores</w:instrText>
      </w:r>
      <w:r w:rsidR="005F3896">
        <w:instrText xml:space="preserve">" </w:instrText>
      </w:r>
      <w:r w:rsidR="005F3896">
        <w:fldChar w:fldCharType="separate"/>
      </w:r>
      <w:r w:rsidR="00663BFB">
        <w:rPr>
          <w:b/>
          <w:bCs/>
        </w:rPr>
        <w:t>Error! Bookmark not defined.</w:t>
      </w:r>
      <w:r w:rsidR="005F3896">
        <w:fldChar w:fldCharType="end"/>
      </w:r>
      <w:r>
        <w:t xml:space="preserve"> screen, in the Tournament Files section, select </w:t>
      </w:r>
      <w:r w:rsidR="00FA6A20">
        <w:t>a</w:t>
      </w:r>
      <w:r>
        <w:t xml:space="preserve"> tournament from the </w:t>
      </w:r>
      <w:r w:rsidR="00C14026">
        <w:t>drop-down</w:t>
      </w:r>
      <w:r>
        <w:t xml:space="preserve"> menu. Once the tournament is selected, enter the member</w:t>
      </w:r>
      <w:r w:rsidR="008A7571">
        <w:t>’s</w:t>
      </w:r>
      <w:r>
        <w:t xml:space="preserve"> number and click enter. The player information and status will auto-populate. </w:t>
      </w:r>
      <w:r w:rsidR="001245AB">
        <w:t>Select</w:t>
      </w:r>
      <w:r>
        <w:t xml:space="preserve"> which squad they bowled in. Enter the player’s scratch scores in a </w:t>
      </w:r>
      <w:r w:rsidR="00C14026">
        <w:t>three-digit</w:t>
      </w:r>
      <w:r>
        <w:t xml:space="preserve"> format. 9-Tap will tab through as the scores are entered. Before clicking “Add New/Update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double check that the entered scores are correct. </w:t>
      </w:r>
    </w:p>
    <w:p w14:paraId="0CC5ACEA" w14:textId="77777777" w:rsidR="007D2D65" w:rsidRPr="007D2D65" w:rsidRDefault="007D2D65" w:rsidP="007D2D65">
      <w:pPr>
        <w:pStyle w:val="BodyText"/>
      </w:pPr>
    </w:p>
    <w:p w14:paraId="16874CC6" w14:textId="77777777" w:rsidR="00FD6FDE" w:rsidRPr="00FD6FDE" w:rsidRDefault="00FD6FDE" w:rsidP="008530F3">
      <w:pPr>
        <w:pStyle w:val="BodyText"/>
        <w:rPr>
          <w:rFonts w:ascii="Arial Black" w:hAnsi="Arial Black"/>
          <w:sz w:val="20"/>
        </w:rPr>
      </w:pPr>
    </w:p>
    <w:p w14:paraId="5F991182" w14:textId="77777777" w:rsidR="008530F3" w:rsidRDefault="008530F3" w:rsidP="008530F3">
      <w:pPr>
        <w:pStyle w:val="BodyText"/>
      </w:pPr>
    </w:p>
    <w:p w14:paraId="0E41904E" w14:textId="77777777" w:rsidR="00273464" w:rsidRDefault="00273464" w:rsidP="00273464">
      <w:pPr>
        <w:pStyle w:val="BodyText"/>
        <w:rPr>
          <w:rFonts w:ascii="Arial Black" w:hAnsi="Arial Black"/>
          <w:color w:val="808080"/>
          <w:spacing w:val="-25"/>
          <w:kern w:val="28"/>
        </w:rPr>
      </w:pPr>
      <w:r>
        <w:br w:type="page"/>
      </w:r>
    </w:p>
    <w:p w14:paraId="0449BF48" w14:textId="77777777" w:rsidR="00273464" w:rsidRDefault="00273464" w:rsidP="00273464">
      <w:pPr>
        <w:pStyle w:val="PartTitle"/>
        <w:framePr w:wrap="notBeside"/>
      </w:pPr>
      <w:r>
        <w:lastRenderedPageBreak/>
        <w:t>Chapter</w:t>
      </w:r>
    </w:p>
    <w:p w14:paraId="1C3BD073" w14:textId="77777777" w:rsidR="00273464" w:rsidRDefault="00273464" w:rsidP="00273464">
      <w:pPr>
        <w:pStyle w:val="PartLabel"/>
        <w:framePr w:wrap="notBeside"/>
      </w:pPr>
      <w:r>
        <w:t>3</w:t>
      </w:r>
    </w:p>
    <w:p w14:paraId="3DB89475" w14:textId="77777777" w:rsidR="00273464" w:rsidRDefault="00273464" w:rsidP="00273464"/>
    <w:p w14:paraId="6D242DAF" w14:textId="77777777" w:rsidR="00273464" w:rsidRPr="000266E8" w:rsidRDefault="00273464" w:rsidP="00273464"/>
    <w:p w14:paraId="1FF982F8" w14:textId="77777777" w:rsidR="00273464" w:rsidRPr="000266E8" w:rsidRDefault="00273464" w:rsidP="00273464"/>
    <w:p w14:paraId="42222941" w14:textId="77777777" w:rsidR="00273464" w:rsidRPr="000266E8" w:rsidRDefault="00273464" w:rsidP="00273464"/>
    <w:p w14:paraId="33956F31" w14:textId="77777777" w:rsidR="00273464" w:rsidRPr="000266E8" w:rsidRDefault="00273464" w:rsidP="00273464"/>
    <w:p w14:paraId="06D776B5" w14:textId="77777777" w:rsidR="00273464" w:rsidRPr="000266E8" w:rsidRDefault="00273464" w:rsidP="00273464"/>
    <w:p w14:paraId="12F1B14F" w14:textId="77777777" w:rsidR="00273464" w:rsidRPr="000266E8" w:rsidRDefault="00273464" w:rsidP="00273464"/>
    <w:p w14:paraId="5D2BD5FA" w14:textId="77777777" w:rsidR="00273464" w:rsidRPr="000266E8" w:rsidRDefault="00273464" w:rsidP="00273464"/>
    <w:p w14:paraId="75BCAD16" w14:textId="77777777" w:rsidR="00273464" w:rsidRPr="000266E8" w:rsidRDefault="00273464" w:rsidP="00273464"/>
    <w:p w14:paraId="624919F4" w14:textId="77777777" w:rsidR="00273464" w:rsidRPr="000266E8" w:rsidRDefault="00273464" w:rsidP="00273464"/>
    <w:p w14:paraId="29759450" w14:textId="77777777" w:rsidR="00273464" w:rsidRPr="000266E8" w:rsidRDefault="00273464" w:rsidP="00273464"/>
    <w:p w14:paraId="1EC77F68" w14:textId="77777777" w:rsidR="00273464" w:rsidRPr="000266E8" w:rsidRDefault="00273464" w:rsidP="00273464"/>
    <w:p w14:paraId="666F710D" w14:textId="77777777" w:rsidR="00273464" w:rsidRDefault="00273464" w:rsidP="00273464"/>
    <w:p w14:paraId="5C50E95F" w14:textId="77777777" w:rsidR="00273464" w:rsidRDefault="00273464" w:rsidP="00273464">
      <w:pPr>
        <w:pStyle w:val="Subtitle"/>
      </w:pPr>
      <w:r>
        <w:t>9-tap tour</w:t>
      </w:r>
    </w:p>
    <w:p w14:paraId="2715BFB3" w14:textId="77777777" w:rsidR="00273464" w:rsidRDefault="00273464" w:rsidP="00273464">
      <w:pPr>
        <w:pStyle w:val="Title"/>
      </w:pPr>
      <w:r>
        <w:t>Menus</w:t>
      </w:r>
      <w:r w:rsidR="00127CFD">
        <w:t xml:space="preserve"> </w:t>
      </w:r>
      <w:r>
        <w:t>G</w:t>
      </w:r>
      <w:r w:rsidR="00985A78">
        <w:t>ui</w:t>
      </w:r>
      <w:r>
        <w:t>de</w:t>
      </w:r>
      <w:r w:rsidR="00985A78">
        <w:fldChar w:fldCharType="begin"/>
      </w:r>
      <w:r w:rsidR="00985A78">
        <w:instrText xml:space="preserve"> XE "</w:instrText>
      </w:r>
      <w:r w:rsidR="00985A78" w:rsidRPr="00A359D6">
        <w:instrText>Menus Guide</w:instrText>
      </w:r>
      <w:r w:rsidR="00985A78">
        <w:instrText xml:space="preserve">" </w:instrText>
      </w:r>
      <w:r w:rsidR="00985A78">
        <w:fldChar w:fldCharType="end"/>
      </w:r>
    </w:p>
    <w:p w14:paraId="0867F5DF" w14:textId="77777777" w:rsidR="00273464" w:rsidRDefault="00273464" w:rsidP="00273464">
      <w:pPr>
        <w:pStyle w:val="Caption"/>
      </w:pPr>
      <w:r>
        <w:br w:type="page"/>
      </w:r>
    </w:p>
    <w:p w14:paraId="17501633" w14:textId="77777777" w:rsidR="00127CFD" w:rsidRDefault="00C57580" w:rsidP="00E049CF">
      <w:pPr>
        <w:pStyle w:val="Heading1"/>
        <w:rPr>
          <w:szCs w:val="32"/>
        </w:rPr>
      </w:pPr>
      <w:bookmarkStart w:id="16" w:name="_Toc509165843"/>
      <w:r>
        <w:rPr>
          <w:szCs w:val="32"/>
        </w:rPr>
        <w:lastRenderedPageBreak/>
        <w:t>Main Menu</w:t>
      </w:r>
      <w:bookmarkEnd w:id="16"/>
      <w:r w:rsidR="00985A78">
        <w:rPr>
          <w:szCs w:val="32"/>
        </w:rPr>
        <w:fldChar w:fldCharType="begin"/>
      </w:r>
      <w:r w:rsidR="00985A78">
        <w:instrText xml:space="preserve"> XE "</w:instrText>
      </w:r>
      <w:r w:rsidR="00985A78" w:rsidRPr="00217080">
        <w:rPr>
          <w:szCs w:val="32"/>
        </w:rPr>
        <w:instrText>Main Menu</w:instrText>
      </w:r>
      <w:r w:rsidR="00985A78">
        <w:instrText xml:space="preserve">" </w:instrText>
      </w:r>
      <w:r w:rsidR="00985A78">
        <w:rPr>
          <w:szCs w:val="32"/>
        </w:rPr>
        <w:fldChar w:fldCharType="end"/>
      </w:r>
      <w:r w:rsidR="005F3896">
        <w:rPr>
          <w:szCs w:val="32"/>
        </w:rPr>
        <w:fldChar w:fldCharType="begin"/>
      </w:r>
      <w:r w:rsidR="005F3896">
        <w:instrText xml:space="preserve"> E "</w:instrText>
      </w:r>
      <w:r w:rsidR="005F3896" w:rsidRPr="00816278">
        <w:rPr>
          <w:szCs w:val="32"/>
        </w:rPr>
        <w:instrText>Main Menu</w:instrText>
      </w:r>
      <w:r w:rsidR="005F3896">
        <w:instrText xml:space="preserve">" </w:instrText>
      </w:r>
      <w:r w:rsidR="005F3896">
        <w:rPr>
          <w:szCs w:val="32"/>
        </w:rPr>
        <w:fldChar w:fldCharType="separate"/>
      </w:r>
      <w:r w:rsidR="00663BFB">
        <w:rPr>
          <w:b/>
          <w:bCs/>
          <w:szCs w:val="32"/>
        </w:rPr>
        <w:t>Error! Bookmark not defined.</w:t>
      </w:r>
      <w:r w:rsidR="005F3896">
        <w:rPr>
          <w:szCs w:val="32"/>
        </w:rPr>
        <w:fldChar w:fldCharType="end"/>
      </w:r>
    </w:p>
    <w:p w14:paraId="7670601E" w14:textId="77777777" w:rsidR="008A7571" w:rsidRPr="008A7571" w:rsidRDefault="008A7571" w:rsidP="008A7571">
      <w:pPr>
        <w:pStyle w:val="Heading8"/>
        <w:framePr w:wrap="around"/>
      </w:pPr>
      <w:r>
        <w:t>An indepth look at the 9-Tap program</w:t>
      </w:r>
    </w:p>
    <w:p w14:paraId="50244493" w14:textId="77777777" w:rsidR="00DE7ED5" w:rsidRDefault="00173D21" w:rsidP="00127CFD">
      <w:pPr>
        <w:pStyle w:val="BodyText"/>
        <w:keepNext/>
      </w:pPr>
      <w:r>
        <w:t xml:space="preserve">After launching 9-Tap, </w:t>
      </w:r>
      <w:r w:rsidR="00533C63">
        <w:t>the</w:t>
      </w:r>
      <w:r>
        <w:t xml:space="preserve"> main menu screen will display. This</w:t>
      </w:r>
      <w:r w:rsidR="002E4AF8">
        <w:t xml:space="preserve"> is where you access the various functions of the program.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663BFB">
        <w:rPr>
          <w:b/>
          <w:bCs/>
        </w:rPr>
        <w:t>Error! Bookmark not defined.</w:t>
      </w:r>
      <w:r w:rsidR="005F3896">
        <w:fldChar w:fldCharType="end"/>
      </w:r>
      <w:r w:rsidR="002E4AF8">
        <w:t>, button and tab.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 xml:space="preserve"> E "</w:instrText>
      </w:r>
      <w:r w:rsidR="005F3896" w:rsidRPr="001F4DAD">
        <w:instrText>Member Scores</w:instrText>
      </w:r>
      <w:r w:rsidR="005F3896">
        <w:instrText xml:space="preserve">" </w:instrText>
      </w:r>
      <w:r w:rsidR="005F3896">
        <w:fldChar w:fldCharType="separate"/>
      </w:r>
      <w:r w:rsidR="00663BFB">
        <w:rPr>
          <w:b/>
          <w:bCs/>
        </w:rPr>
        <w:t>Error! Bookmark not defined.</w:t>
      </w:r>
      <w:r w:rsidR="005F3896">
        <w:fldChar w:fldCharType="end"/>
      </w:r>
      <w:r w:rsidR="002E4AF8">
        <w:t>, button and tab. The About</w:t>
      </w:r>
      <w:r w:rsidR="00C97D96">
        <w:fldChar w:fldCharType="begin"/>
      </w:r>
      <w:r w:rsidR="00C97D96">
        <w:instrText xml:space="preserve"> E "</w:instrText>
      </w:r>
      <w:r w:rsidR="00C97D96" w:rsidRPr="00ED10A4">
        <w:instrText>About</w:instrText>
      </w:r>
      <w:r w:rsidR="00C97D96">
        <w:instrText xml:space="preserve">" </w:instrText>
      </w:r>
      <w:r w:rsidR="00C97D96">
        <w:fldChar w:fldCharType="separate"/>
      </w:r>
      <w:r w:rsidR="00663BFB">
        <w:rPr>
          <w:b/>
          <w:bCs/>
        </w:rPr>
        <w:t>Error! Bookmark not defined.</w:t>
      </w:r>
      <w:r w:rsidR="00C97D96">
        <w:fldChar w:fldCharType="end"/>
      </w:r>
      <w:r w:rsidR="002E4AF8">
        <w:t xml:space="preserve"> and Exit</w:t>
      </w:r>
      <w:r w:rsidR="001A7676">
        <w:fldChar w:fldCharType="begin"/>
      </w:r>
      <w:r w:rsidR="001A7676">
        <w:instrText xml:space="preserve"> XE "</w:instrText>
      </w:r>
      <w:r w:rsidR="001A7676" w:rsidRPr="003D4E1E">
        <w:instrText>Exit</w:instrText>
      </w:r>
      <w:r w:rsidR="001A7676">
        <w:instrText xml:space="preserve">" </w:instrText>
      </w:r>
      <w:r w:rsidR="001A7676">
        <w:fldChar w:fldCharType="end"/>
      </w:r>
      <w:r w:rsidR="00C97D96">
        <w:fldChar w:fldCharType="begin"/>
      </w:r>
      <w:r w:rsidR="00C97D96">
        <w:instrText xml:space="preserve"> E "</w:instrText>
      </w:r>
      <w:r w:rsidR="00C97D96" w:rsidRPr="00D42679">
        <w:instrText>Exit</w:instrText>
      </w:r>
      <w:r w:rsidR="00C97D96">
        <w:instrText xml:space="preserve">" </w:instrText>
      </w:r>
      <w:r w:rsidR="00C97D96">
        <w:fldChar w:fldCharType="separate"/>
      </w:r>
      <w:r w:rsidR="00663BFB">
        <w:rPr>
          <w:b/>
          <w:bCs/>
        </w:rPr>
        <w:t>Error! Bookmark not defined.</w:t>
      </w:r>
      <w:r w:rsidR="00C97D96">
        <w:fldChar w:fldCharType="end"/>
      </w:r>
      <w:r w:rsidR="002E4AF8">
        <w:t xml:space="preserve"> buttons. The Region</w:t>
      </w:r>
      <w:r w:rsidR="001A7676">
        <w:fldChar w:fldCharType="begin"/>
      </w:r>
      <w:r w:rsidR="001A7676">
        <w:instrText xml:space="preserve"> XE "</w:instrText>
      </w:r>
      <w:r w:rsidR="001A7676" w:rsidRPr="003D4E1E">
        <w:instrText>Region</w:instrText>
      </w:r>
      <w:r w:rsidR="001A7676">
        <w:instrText xml:space="preserve">" </w:instrText>
      </w:r>
      <w:r w:rsidR="001A7676">
        <w:fldChar w:fldCharType="end"/>
      </w:r>
      <w:r w:rsidR="00C97D96">
        <w:fldChar w:fldCharType="begin"/>
      </w:r>
      <w:r w:rsidR="00C97D96">
        <w:instrText xml:space="preserve"> E "</w:instrText>
      </w:r>
      <w:r w:rsidR="00C97D96" w:rsidRPr="00B0628C">
        <w:instrText>Region</w:instrText>
      </w:r>
      <w:r w:rsidR="00C97D96">
        <w:instrText xml:space="preserve">" </w:instrText>
      </w:r>
      <w:r w:rsidR="00C97D96">
        <w:fldChar w:fldCharType="separate"/>
      </w:r>
      <w:r w:rsidR="00663BFB">
        <w:rPr>
          <w:b/>
          <w:bCs/>
        </w:rPr>
        <w:t>Error! Bookmark not defined.</w:t>
      </w:r>
      <w:r w:rsidR="00C97D96">
        <w:fldChar w:fldCharType="end"/>
      </w:r>
      <w:r w:rsidR="002E4AF8">
        <w:t xml:space="preserve"> picker. And the “Add Region</w:t>
      </w:r>
      <w:r w:rsidR="001A7676">
        <w:fldChar w:fldCharType="begin"/>
      </w:r>
      <w:r w:rsidR="001A7676">
        <w:instrText xml:space="preserve"> XE "</w:instrText>
      </w:r>
      <w:r w:rsidR="001A7676" w:rsidRPr="003D4E1E">
        <w:instrText>Add Region</w:instrText>
      </w:r>
      <w:r w:rsidR="001A7676">
        <w:instrText xml:space="preserve">" </w:instrText>
      </w:r>
      <w:r w:rsidR="001A7676">
        <w:fldChar w:fldCharType="end"/>
      </w:r>
      <w:r w:rsidR="002E4AF8">
        <w:t>” button. Also, the tools tab accesses the active/inactive member dialog.</w:t>
      </w:r>
    </w:p>
    <w:p w14:paraId="1A67A7FA" w14:textId="77777777" w:rsidR="00127CFD" w:rsidRDefault="00127CFD" w:rsidP="000C03C2">
      <w:pPr>
        <w:pStyle w:val="BodyText"/>
        <w:keepNext/>
      </w:pPr>
      <w:r>
        <w:rPr>
          <w:noProof/>
        </w:rPr>
        <w:drawing>
          <wp:inline distT="0" distB="0" distL="0" distR="0" wp14:anchorId="03D27295" wp14:editId="3B82738E">
            <wp:extent cx="4883150" cy="262328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inMenu.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83150" cy="2623280"/>
                    </a:xfrm>
                    <a:prstGeom prst="rect">
                      <a:avLst/>
                    </a:prstGeom>
                  </pic:spPr>
                </pic:pic>
              </a:graphicData>
            </a:graphic>
          </wp:inline>
        </w:drawing>
      </w:r>
    </w:p>
    <w:p w14:paraId="15A3DCDE" w14:textId="77777777" w:rsidR="00127CFD" w:rsidRDefault="00127CFD" w:rsidP="00127CFD">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2</w:t>
      </w:r>
      <w:r w:rsidR="002613AF">
        <w:rPr>
          <w:noProof/>
        </w:rPr>
        <w:fldChar w:fldCharType="end"/>
      </w:r>
      <w:r>
        <w:t>: Main Menu</w:t>
      </w:r>
      <w:r w:rsidR="00985A78">
        <w:fldChar w:fldCharType="begin"/>
      </w:r>
      <w:r w:rsidR="00985A78">
        <w:instrText xml:space="preserve"> E "</w:instrText>
      </w:r>
      <w:r w:rsidR="00985A78" w:rsidRPr="00217080">
        <w:rPr>
          <w:szCs w:val="32"/>
        </w:rPr>
        <w:instrText>Main Menu</w:instrText>
      </w:r>
      <w:r w:rsidR="00985A78">
        <w:instrText xml:space="preserve">" </w:instrText>
      </w:r>
      <w:r w:rsidR="00985A78">
        <w:fldChar w:fldCharType="separate"/>
      </w:r>
      <w:r w:rsidR="00663BFB">
        <w:rPr>
          <w:b/>
          <w:bCs/>
        </w:rPr>
        <w:t>Error! Bookmark not defined.</w:t>
      </w:r>
      <w:r w:rsidR="00985A78">
        <w:fldChar w:fldCharType="end"/>
      </w:r>
      <w:r w:rsidR="005F3896">
        <w:fldChar w:fldCharType="begin"/>
      </w:r>
      <w:r w:rsidR="005F3896">
        <w:instrText xml:space="preserve"> E "</w:instrText>
      </w:r>
      <w:r w:rsidR="005F3896" w:rsidRPr="00816278">
        <w:rPr>
          <w:szCs w:val="32"/>
        </w:rPr>
        <w:instrText>Main Menu</w:instrText>
      </w:r>
      <w:r w:rsidR="005F3896">
        <w:instrText xml:space="preserve">" </w:instrText>
      </w:r>
      <w:r w:rsidR="005F3896">
        <w:fldChar w:fldCharType="separate"/>
      </w:r>
      <w:r w:rsidR="00663BFB">
        <w:rPr>
          <w:b/>
          <w:bCs/>
        </w:rPr>
        <w:t>Error! Bookmark not defined.</w:t>
      </w:r>
      <w:r w:rsidR="005F3896">
        <w:fldChar w:fldCharType="end"/>
      </w:r>
    </w:p>
    <w:p w14:paraId="4A5CE938" w14:textId="77777777" w:rsidR="00127CFD" w:rsidRDefault="00127CFD" w:rsidP="00127CFD">
      <w:pPr>
        <w:pStyle w:val="Heading1"/>
      </w:pPr>
      <w:bookmarkStart w:id="17" w:name="_Toc509165844"/>
      <w:r>
        <w:lastRenderedPageBreak/>
        <w:t>Member Info</w:t>
      </w:r>
      <w:bookmarkEnd w:id="17"/>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663BFB">
        <w:rPr>
          <w:b/>
          <w:bCs/>
        </w:rPr>
        <w:t>Error! Bookmark not defined.</w:t>
      </w:r>
      <w:r w:rsidR="005F3896">
        <w:fldChar w:fldCharType="end"/>
      </w:r>
    </w:p>
    <w:p w14:paraId="696BE880" w14:textId="77777777" w:rsidR="00B9264B" w:rsidRDefault="00BF3A75" w:rsidP="00B9264B">
      <w:pPr>
        <w:pStyle w:val="BodyText"/>
        <w:keepNext/>
      </w:pPr>
      <w:r>
        <w:t>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663BFB">
        <w:rPr>
          <w:b/>
          <w:bCs/>
        </w:rPr>
        <w:t>Error! Bookmark not defined.</w:t>
      </w:r>
      <w:r w:rsidR="005F3896">
        <w:fldChar w:fldCharType="end"/>
      </w:r>
      <w:r>
        <w:t xml:space="preserve"> screen is where new players are entered</w:t>
      </w:r>
      <w:r w:rsidR="00E70D9B">
        <w:t>; member information is updated; and member information can be imported from Excel files</w:t>
      </w:r>
      <w:r w:rsidR="006F71C2">
        <w:t>.</w:t>
      </w:r>
    </w:p>
    <w:p w14:paraId="6BC36A90" w14:textId="77777777" w:rsidR="00B9264B" w:rsidRDefault="00B9264B" w:rsidP="00B9264B">
      <w:pPr>
        <w:pStyle w:val="BodyText"/>
        <w:keepNext/>
      </w:pPr>
      <w:r>
        <w:t xml:space="preserve"> </w:t>
      </w:r>
      <w:r>
        <w:rPr>
          <w:noProof/>
        </w:rPr>
        <w:drawing>
          <wp:inline distT="0" distB="0" distL="0" distR="0" wp14:anchorId="1697D59F" wp14:editId="59EAEFBB">
            <wp:extent cx="4448175" cy="3980962"/>
            <wp:effectExtent l="0" t="0" r="0" b="635"/>
            <wp:docPr id="19" name="Picture 19" descr="The form where member information is entered and edited." title="member info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InfoForm.PNG"/>
                    <pic:cNvPicPr/>
                  </pic:nvPicPr>
                  <pic:blipFill rotWithShape="1">
                    <a:blip r:embed="rId15">
                      <a:extLst>
                        <a:ext uri="{28A0092B-C50C-407E-A947-70E740481C1C}">
                          <a14:useLocalDpi xmlns:a14="http://schemas.microsoft.com/office/drawing/2010/main" val="0"/>
                        </a:ext>
                      </a:extLst>
                    </a:blip>
                    <a:srcRect l="1" r="40077"/>
                    <a:stretch/>
                  </pic:blipFill>
                  <pic:spPr bwMode="auto">
                    <a:xfrm>
                      <a:off x="0" y="0"/>
                      <a:ext cx="4467314" cy="3998091"/>
                    </a:xfrm>
                    <a:prstGeom prst="rect">
                      <a:avLst/>
                    </a:prstGeom>
                    <a:ln>
                      <a:noFill/>
                    </a:ln>
                    <a:extLst>
                      <a:ext uri="{53640926-AAD7-44D8-BBD7-CCE9431645EC}">
                        <a14:shadowObscured xmlns:a14="http://schemas.microsoft.com/office/drawing/2010/main"/>
                      </a:ext>
                    </a:extLst>
                  </pic:spPr>
                </pic:pic>
              </a:graphicData>
            </a:graphic>
          </wp:inline>
        </w:drawing>
      </w:r>
    </w:p>
    <w:p w14:paraId="42DBFE03" w14:textId="77777777" w:rsidR="00B9264B" w:rsidRDefault="00B9264B" w:rsidP="00B9264B">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3</w:t>
      </w:r>
      <w:r w:rsidR="002613AF">
        <w:rPr>
          <w:noProof/>
        </w:rPr>
        <w:fldChar w:fldCharType="end"/>
      </w:r>
      <w:r>
        <w:t>: Member Information</w:t>
      </w:r>
    </w:p>
    <w:p w14:paraId="0CACA1EB" w14:textId="77777777" w:rsidR="006F71C2" w:rsidRDefault="00B9264B" w:rsidP="00B9264B">
      <w:pPr>
        <w:pStyle w:val="Heading3"/>
      </w:pPr>
      <w:bookmarkStart w:id="18" w:name="_Toc509165845"/>
      <w:r>
        <w:t>Import</w:t>
      </w:r>
      <w:r w:rsidR="005F3896">
        <w:fldChar w:fldCharType="begin"/>
      </w:r>
      <w:r w:rsidR="005F3896">
        <w:instrText xml:space="preserve"> E "</w:instrText>
      </w:r>
      <w:r w:rsidR="005F3896" w:rsidRPr="00264B73">
        <w:instrText>Import</w:instrText>
      </w:r>
      <w:r w:rsidR="005F3896">
        <w:instrText xml:space="preserve">" </w:instrText>
      </w:r>
      <w:r w:rsidR="005F3896">
        <w:fldChar w:fldCharType="separate"/>
      </w:r>
      <w:r w:rsidR="00663BFB">
        <w:rPr>
          <w:b/>
          <w:bCs/>
        </w:rPr>
        <w:t>Error! Bookmark not defined.</w:t>
      </w:r>
      <w:r w:rsidR="005F3896">
        <w:fldChar w:fldCharType="end"/>
      </w:r>
      <w:r>
        <w:t xml:space="preserve"> </w:t>
      </w:r>
      <w:r w:rsidR="009960ED">
        <w:t xml:space="preserve">Existing </w:t>
      </w:r>
      <w:r>
        <w:t>Member</w:t>
      </w:r>
      <w:bookmarkEnd w:id="18"/>
      <w:r w:rsidR="00CC0EAC">
        <w:fldChar w:fldCharType="begin"/>
      </w:r>
      <w:r w:rsidR="00CC0EAC">
        <w:instrText xml:space="preserve"> XE "</w:instrText>
      </w:r>
      <w:r w:rsidR="00CC0EAC" w:rsidRPr="003D4E1E">
        <w:instrText>Import Existing Members</w:instrText>
      </w:r>
      <w:r w:rsidR="00CC0EAC">
        <w:instrText xml:space="preserve">" </w:instrText>
      </w:r>
      <w:r w:rsidR="00CC0EAC">
        <w:fldChar w:fldCharType="end"/>
      </w:r>
      <w:r w:rsidR="005F3896">
        <w:fldChar w:fldCharType="begin"/>
      </w:r>
      <w:r w:rsidR="005F3896">
        <w:instrText xml:space="preserve"> E "</w:instrText>
      </w:r>
      <w:r w:rsidR="005F3896" w:rsidRPr="00C63B89">
        <w:instrText>Import Members</w:instrText>
      </w:r>
      <w:r w:rsidR="005F3896">
        <w:instrText xml:space="preserve">" </w:instrText>
      </w:r>
      <w:r w:rsidR="005F3896">
        <w:fldChar w:fldCharType="separate"/>
      </w:r>
      <w:r w:rsidR="00663BFB">
        <w:rPr>
          <w:b/>
          <w:bCs/>
        </w:rPr>
        <w:t>Error! Bookmark not defined.</w:t>
      </w:r>
      <w:r w:rsidR="005F3896">
        <w:fldChar w:fldCharType="end"/>
      </w:r>
    </w:p>
    <w:p w14:paraId="55CC6C44" w14:textId="77777777" w:rsidR="00D749DC" w:rsidRDefault="00B9264B" w:rsidP="00B9264B">
      <w:pPr>
        <w:pStyle w:val="BodyText"/>
        <w:keepNext/>
      </w:pPr>
      <w:r>
        <w:t>In the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box, click on the “Import</w:t>
      </w:r>
      <w:r w:rsidR="005F3896">
        <w:fldChar w:fldCharType="begin"/>
      </w:r>
      <w:r w:rsidR="005F3896">
        <w:instrText xml:space="preserve"> E "</w:instrText>
      </w:r>
      <w:r w:rsidR="005F3896" w:rsidRPr="00264B73">
        <w:instrText>Import</w:instrText>
      </w:r>
      <w:r w:rsidR="005F3896">
        <w:instrText xml:space="preserve">" </w:instrText>
      </w:r>
      <w:r w:rsidR="005F3896">
        <w:fldChar w:fldCharType="separate"/>
      </w:r>
      <w:r w:rsidR="00663BFB">
        <w:rPr>
          <w:b/>
          <w:bCs/>
        </w:rPr>
        <w:t>Error! Bookmark not defined.</w:t>
      </w:r>
      <w:r w:rsidR="005F3896">
        <w:fldChar w:fldCharType="end"/>
      </w:r>
      <w:r>
        <w:t>” button. The import file window will open</w:t>
      </w:r>
      <w:r w:rsidR="00AC53CC">
        <w:t>, see figure 10</w:t>
      </w:r>
      <w:r>
        <w:t>. Cho</w:t>
      </w:r>
      <w:r w:rsidR="0095009A">
        <w:t>o</w:t>
      </w:r>
      <w:r>
        <w:t>se the Excel file to be imported,</w:t>
      </w:r>
      <w:r w:rsidR="00533C63">
        <w:t xml:space="preserve"> double checking it’s the correct member’s file,</w:t>
      </w:r>
      <w:r>
        <w:t xml:space="preserve"> then click “Open”. The member information will now be imported</w:t>
      </w:r>
      <w:r w:rsidR="00D749DC">
        <w:t xml:space="preserve"> to the member database</w:t>
      </w:r>
      <w:r w:rsidR="00310477">
        <w:t>. If you are updating from the old version of 9-Tap, please see Chapter 5, Conversion Program.</w:t>
      </w:r>
    </w:p>
    <w:p w14:paraId="1E6259E0" w14:textId="77777777" w:rsidR="00D749DC" w:rsidRDefault="00D749DC" w:rsidP="00D749DC">
      <w:pPr>
        <w:pStyle w:val="Heading3"/>
      </w:pPr>
      <w:bookmarkStart w:id="19" w:name="_Toc509165846"/>
      <w:r>
        <w:t>New Members</w:t>
      </w:r>
      <w:bookmarkEnd w:id="19"/>
      <w:r w:rsidR="00CC0EAC">
        <w:fldChar w:fldCharType="begin"/>
      </w:r>
      <w:r w:rsidR="00CC0EAC">
        <w:instrText xml:space="preserve"> XE "</w:instrText>
      </w:r>
      <w:r w:rsidR="00CC0EAC" w:rsidRPr="003D4E1E">
        <w:instrText>New Members</w:instrText>
      </w:r>
      <w:r w:rsidR="00CC0EAC">
        <w:instrText xml:space="preserve">" </w:instrText>
      </w:r>
      <w:r w:rsidR="00CC0EAC">
        <w:fldChar w:fldCharType="end"/>
      </w:r>
      <w:r w:rsidR="005F3896">
        <w:fldChar w:fldCharType="begin"/>
      </w:r>
      <w:r w:rsidR="005F3896">
        <w:instrText xml:space="preserve"> E "</w:instrText>
      </w:r>
      <w:r w:rsidR="005F3896" w:rsidRPr="00C87978">
        <w:instrText>New Members</w:instrText>
      </w:r>
      <w:r w:rsidR="005F3896">
        <w:instrText xml:space="preserve">" </w:instrText>
      </w:r>
      <w:r w:rsidR="005F3896">
        <w:fldChar w:fldCharType="separate"/>
      </w:r>
      <w:r w:rsidR="00663BFB">
        <w:rPr>
          <w:b/>
          <w:bCs/>
        </w:rPr>
        <w:t>Error! Bookmark not defined.</w:t>
      </w:r>
      <w:r w:rsidR="005F3896">
        <w:fldChar w:fldCharType="end"/>
      </w:r>
    </w:p>
    <w:p w14:paraId="3E1EB2CD" w14:textId="77777777" w:rsidR="00DE7ED5" w:rsidRDefault="00D749DC" w:rsidP="00DE7ED5">
      <w:pPr>
        <w:pStyle w:val="BodyText"/>
        <w:keepNext/>
      </w:pPr>
      <w:r>
        <w:t>To add a new member, start 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663BFB">
        <w:rPr>
          <w:b/>
          <w:bCs/>
        </w:rPr>
        <w:t>Error! Bookmark not defined.</w:t>
      </w:r>
      <w:r w:rsidR="005F3896">
        <w:fldChar w:fldCharType="end"/>
      </w:r>
      <w:r>
        <w:t xml:space="preserve"> screen. Click the “New” button in the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box. </w:t>
      </w:r>
      <w:r w:rsidR="00E70D9B">
        <w:t>The member number auto-generate</w:t>
      </w:r>
      <w:r>
        <w:t>s</w:t>
      </w:r>
      <w:r w:rsidR="00E70D9B">
        <w:t xml:space="preserve"> for each new member. </w:t>
      </w:r>
      <w:r w:rsidR="00982E72">
        <w:t>Begin entering the member’s last name in the Last Name</w:t>
      </w:r>
      <w:r w:rsidR="00C97D96">
        <w:fldChar w:fldCharType="begin"/>
      </w:r>
      <w:r w:rsidR="00C97D96">
        <w:instrText xml:space="preserve"> E "</w:instrText>
      </w:r>
      <w:r w:rsidR="00C97D96" w:rsidRPr="00EB3FF4">
        <w:instrText>Last Name</w:instrText>
      </w:r>
      <w:r w:rsidR="00C97D96">
        <w:instrText xml:space="preserve">" </w:instrText>
      </w:r>
      <w:r w:rsidR="00C97D96">
        <w:fldChar w:fldCharType="separate"/>
      </w:r>
      <w:r w:rsidR="00663BFB">
        <w:rPr>
          <w:b/>
          <w:bCs/>
        </w:rPr>
        <w:t>Error! Bookmark not defined.</w:t>
      </w:r>
      <w:r w:rsidR="00C97D96">
        <w:fldChar w:fldCharType="end"/>
      </w:r>
      <w:r w:rsidR="00982E72">
        <w:t xml:space="preserve"> field, then hit tab. enter the member’s first name in the First Name</w:t>
      </w:r>
      <w:r w:rsidR="00C97D96">
        <w:fldChar w:fldCharType="begin"/>
      </w:r>
      <w:r w:rsidR="00C97D96">
        <w:instrText xml:space="preserve"> E "</w:instrText>
      </w:r>
      <w:r w:rsidR="00C97D96" w:rsidRPr="00837F1E">
        <w:instrText>First Name</w:instrText>
      </w:r>
      <w:r w:rsidR="00C97D96">
        <w:instrText xml:space="preserve">" </w:instrText>
      </w:r>
      <w:r w:rsidR="00C97D96">
        <w:fldChar w:fldCharType="separate"/>
      </w:r>
      <w:r w:rsidR="00663BFB">
        <w:rPr>
          <w:b/>
          <w:bCs/>
        </w:rPr>
        <w:t>Error! Bookmark not defined.</w:t>
      </w:r>
      <w:r w:rsidR="00C97D96">
        <w:fldChar w:fldCharType="end"/>
      </w:r>
      <w:r w:rsidR="00982E72">
        <w:t xml:space="preserve"> field, then hit tab</w:t>
      </w:r>
      <w:r w:rsidR="00E70D9B">
        <w:t>.</w:t>
      </w:r>
      <w:r w:rsidR="00982E72">
        <w:t xml:space="preserve"> If applicable, enter the member’s middle initial, then hit tab. You are now at the D.O.B. field, enter the member’s date of birth. Hit tab to go to the SSN field. The member </w:t>
      </w:r>
      <w:r w:rsidR="00982E72">
        <w:lastRenderedPageBreak/>
        <w:t xml:space="preserve">Social Security Number is entered here. By </w:t>
      </w:r>
      <w:r w:rsidR="00533C63">
        <w:t>default,</w:t>
      </w:r>
      <w:r w:rsidR="00982E72">
        <w:t xml:space="preserve"> it is hidden, to display the SSN, check the box to the left of the SSN field. Tab to the Address field to begin enter</w:t>
      </w:r>
      <w:r w:rsidR="0036733D">
        <w:t>ing the members address information. Tab to the next field as the information is entered.</w:t>
      </w:r>
      <w:r w:rsidR="00773198">
        <w:t xml:space="preserve"> After his email has been entered, tab to Date Joined. Enter the member’s join date, then hit tab. If applicable enter the member’s rejoin date, then hit tab. If the player has any referrals, enter them in the Referral</w:t>
      </w:r>
      <w:r w:rsidR="00663A4A">
        <w:t xml:space="preserve"> field, hit tab twice.</w:t>
      </w:r>
    </w:p>
    <w:p w14:paraId="3ABE46CD" w14:textId="77777777" w:rsidR="00663A4A" w:rsidRDefault="00663A4A" w:rsidP="00DE7ED5">
      <w:pPr>
        <w:pStyle w:val="BodyText"/>
        <w:keepNext/>
      </w:pPr>
      <w:r>
        <w:t>Next is the Average</w:t>
      </w:r>
      <w:r w:rsidR="00101DF4">
        <w:fldChar w:fldCharType="begin"/>
      </w:r>
      <w:r w:rsidR="00101DF4">
        <w:instrText xml:space="preserve"> XE "</w:instrText>
      </w:r>
      <w:r w:rsidR="00101DF4" w:rsidRPr="003D4E1E">
        <w:instrText>Average</w:instrText>
      </w:r>
      <w:r w:rsidR="00101DF4">
        <w:instrText xml:space="preserve">" </w:instrText>
      </w:r>
      <w:r w:rsidR="00101DF4">
        <w:fldChar w:fldCharType="end"/>
      </w:r>
      <w:r w:rsidR="001E42D1">
        <w:fldChar w:fldCharType="begin"/>
      </w:r>
      <w:r w:rsidR="001E42D1">
        <w:instrText xml:space="preserve"> E "</w:instrText>
      </w:r>
      <w:r w:rsidR="001E42D1" w:rsidRPr="00C82CB7">
        <w:instrText>Average</w:instrText>
      </w:r>
      <w:r w:rsidR="001E42D1">
        <w:instrText xml:space="preserve">" </w:instrText>
      </w:r>
      <w:r w:rsidR="001E42D1">
        <w:fldChar w:fldCharType="separate"/>
      </w:r>
      <w:r w:rsidR="00663BFB">
        <w:rPr>
          <w:b/>
          <w:bCs/>
        </w:rPr>
        <w:t>Error! Bookmark not defined.</w:t>
      </w:r>
      <w:r w:rsidR="001E42D1">
        <w:fldChar w:fldCharType="end"/>
      </w:r>
      <w:r>
        <w:t xml:space="preserve"> field. To enter the member average from elsewhere, she has to have proof of it, </w:t>
      </w:r>
      <w:r w:rsidR="00BF2D15">
        <w:t>for example:</w:t>
      </w:r>
      <w:r>
        <w:t xml:space="preserve"> her published average from another league. Tab through until you are in the Status box. Choose if the member is inactive or active. If the member is 55 years old or older, check the “Senior” box. In the gender box, select the member’s gender. Enter the date of the member’s last payment. Enter any notes in the note field, if applicable. Click “Save”. The new member is now added to the member database. Note: Last name and first name are required fields.</w:t>
      </w:r>
    </w:p>
    <w:p w14:paraId="30AF08A1" w14:textId="77777777" w:rsidR="00F9093C" w:rsidRDefault="00F9093C" w:rsidP="000C03C2">
      <w:pPr>
        <w:pStyle w:val="BodyText"/>
        <w:keepNext/>
      </w:pPr>
      <w:r>
        <w:rPr>
          <w:noProof/>
        </w:rPr>
        <w:drawing>
          <wp:inline distT="0" distB="0" distL="0" distR="0" wp14:anchorId="24FBB0E7" wp14:editId="66BE4AD5">
            <wp:extent cx="4448175" cy="3980962"/>
            <wp:effectExtent l="0" t="0" r="0" b="635"/>
            <wp:docPr id="5" name="Picture 5" descr="The form where member information is entered and edited." title="member info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mberInfoForm.PNG"/>
                    <pic:cNvPicPr/>
                  </pic:nvPicPr>
                  <pic:blipFill rotWithShape="1">
                    <a:blip r:embed="rId15">
                      <a:extLst>
                        <a:ext uri="{28A0092B-C50C-407E-A947-70E740481C1C}">
                          <a14:useLocalDpi xmlns:a14="http://schemas.microsoft.com/office/drawing/2010/main" val="0"/>
                        </a:ext>
                      </a:extLst>
                    </a:blip>
                    <a:srcRect l="1" r="40077"/>
                    <a:stretch/>
                  </pic:blipFill>
                  <pic:spPr bwMode="auto">
                    <a:xfrm>
                      <a:off x="0" y="0"/>
                      <a:ext cx="4467314" cy="3998091"/>
                    </a:xfrm>
                    <a:prstGeom prst="rect">
                      <a:avLst/>
                    </a:prstGeom>
                    <a:ln>
                      <a:noFill/>
                    </a:ln>
                    <a:extLst>
                      <a:ext uri="{53640926-AAD7-44D8-BBD7-CCE9431645EC}">
                        <a14:shadowObscured xmlns:a14="http://schemas.microsoft.com/office/drawing/2010/main"/>
                      </a:ext>
                    </a:extLst>
                  </pic:spPr>
                </pic:pic>
              </a:graphicData>
            </a:graphic>
          </wp:inline>
        </w:drawing>
      </w:r>
    </w:p>
    <w:p w14:paraId="45EAE061" w14:textId="77777777" w:rsidR="00F9093C" w:rsidRDefault="00F9093C" w:rsidP="000C03C2">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4</w:t>
      </w:r>
      <w:r w:rsidR="002613AF">
        <w:rPr>
          <w:noProof/>
        </w:rPr>
        <w:fldChar w:fldCharType="end"/>
      </w:r>
      <w:r>
        <w:t>: Member Information</w:t>
      </w:r>
    </w:p>
    <w:p w14:paraId="5EAEC58C" w14:textId="77777777" w:rsidR="00614340" w:rsidRDefault="00614340" w:rsidP="00614340">
      <w:pPr>
        <w:pStyle w:val="Heading3"/>
      </w:pPr>
      <w:bookmarkStart w:id="20" w:name="_Toc509165847"/>
      <w:r>
        <w:t xml:space="preserve">Updating </w:t>
      </w:r>
      <w:r w:rsidR="00E74A49">
        <w:t>Members</w:t>
      </w:r>
      <w:bookmarkEnd w:id="20"/>
      <w:r w:rsidR="00CC0EAC">
        <w:fldChar w:fldCharType="begin"/>
      </w:r>
      <w:r w:rsidR="00CC0EAC">
        <w:instrText xml:space="preserve"> XE "</w:instrText>
      </w:r>
      <w:r w:rsidR="00CC0EAC" w:rsidRPr="003D4E1E">
        <w:instrText>Updating Members</w:instrText>
      </w:r>
      <w:r w:rsidR="00CC0EAC">
        <w:instrText xml:space="preserve">" </w:instrText>
      </w:r>
      <w:r w:rsidR="00CC0EAC">
        <w:fldChar w:fldCharType="end"/>
      </w:r>
      <w:r w:rsidR="005F3896">
        <w:fldChar w:fldCharType="begin"/>
      </w:r>
      <w:r w:rsidR="005F3896">
        <w:instrText xml:space="preserve"> E "</w:instrText>
      </w:r>
      <w:r w:rsidR="005F3896" w:rsidRPr="000B73EC">
        <w:instrText>Updating a member</w:instrText>
      </w:r>
      <w:r w:rsidR="005F3896">
        <w:instrText xml:space="preserve">" </w:instrText>
      </w:r>
      <w:r w:rsidR="005F3896">
        <w:fldChar w:fldCharType="separate"/>
      </w:r>
      <w:r w:rsidR="00663BFB">
        <w:rPr>
          <w:b/>
          <w:bCs/>
        </w:rPr>
        <w:t>Error! Bookmark not defined.</w:t>
      </w:r>
      <w:r w:rsidR="005F3896">
        <w:fldChar w:fldCharType="end"/>
      </w:r>
    </w:p>
    <w:p w14:paraId="71DD83AB" w14:textId="77777777" w:rsidR="00614340" w:rsidRDefault="00614340" w:rsidP="00614340">
      <w:pPr>
        <w:pStyle w:val="BodyText"/>
      </w:pPr>
      <w:r>
        <w:t>Click on the “Member Search</w:t>
      </w:r>
      <w:r w:rsidR="00CC0EAC">
        <w:fldChar w:fldCharType="begin"/>
      </w:r>
      <w:r w:rsidR="00CC0EAC">
        <w:instrText xml:space="preserve"> XE "</w:instrText>
      </w:r>
      <w:r w:rsidR="00CC0EAC" w:rsidRPr="003D4E1E">
        <w:instrText>Member Search</w:instrText>
      </w:r>
      <w:r w:rsidR="00CC0EAC">
        <w:instrText xml:space="preserve">" </w:instrText>
      </w:r>
      <w:r w:rsidR="00CC0EAC">
        <w:fldChar w:fldCharType="end"/>
      </w:r>
      <w:r w:rsidR="005F3896">
        <w:fldChar w:fldCharType="begin"/>
      </w:r>
      <w:r w:rsidR="005F3896">
        <w:instrText xml:space="preserve"> E "</w:instrText>
      </w:r>
      <w:r w:rsidR="005F3896" w:rsidRPr="00EB7909">
        <w:instrText>Member Search</w:instrText>
      </w:r>
      <w:r w:rsidR="005F3896">
        <w:instrText xml:space="preserve">" </w:instrText>
      </w:r>
      <w:r w:rsidR="005F3896">
        <w:fldChar w:fldCharType="separate"/>
      </w:r>
      <w:r w:rsidR="00663BFB">
        <w:rPr>
          <w:b/>
          <w:bCs/>
        </w:rPr>
        <w:t>Error! Bookmark not defined.</w:t>
      </w:r>
      <w:r w:rsidR="005F3896">
        <w:fldChar w:fldCharType="end"/>
      </w:r>
      <w:r>
        <w:t xml:space="preserve">” button. The member search screen will display (figure 7). Members can be searched by number, name, average, handicap, or bonus. </w:t>
      </w:r>
      <w:r w:rsidR="00424A17">
        <w:t xml:space="preserve">Enter the search parameters and click “Search”. The </w:t>
      </w:r>
      <w:r w:rsidR="00424A17">
        <w:lastRenderedPageBreak/>
        <w:t xml:space="preserve">results display at the bottom of the screen. </w:t>
      </w:r>
      <w:r>
        <w:t>To display all members in the database, leave the fields blank and click “Search”</w:t>
      </w:r>
    </w:p>
    <w:p w14:paraId="5A1121F8" w14:textId="77777777" w:rsidR="00424A17" w:rsidRPr="00614340" w:rsidRDefault="00424A17" w:rsidP="00614340">
      <w:pPr>
        <w:pStyle w:val="BodyText"/>
      </w:pPr>
      <w:r>
        <w:t>Select the member to be updated and click “Select”. The member will now be displayed on 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5F3896">
        <w:fldChar w:fldCharType="begin"/>
      </w:r>
      <w:r w:rsidR="005F3896">
        <w:instrText xml:space="preserve"> E "</w:instrText>
      </w:r>
      <w:r w:rsidR="005F3896" w:rsidRPr="00313E0E">
        <w:instrText>Member Info</w:instrText>
      </w:r>
      <w:r w:rsidR="005F3896">
        <w:instrText xml:space="preserve">" </w:instrText>
      </w:r>
      <w:r w:rsidR="005F3896">
        <w:fldChar w:fldCharType="separate"/>
      </w:r>
      <w:r w:rsidR="00663BFB">
        <w:rPr>
          <w:b/>
          <w:bCs/>
        </w:rPr>
        <w:t>Error! Bookmark not defined.</w:t>
      </w:r>
      <w:r w:rsidR="005F3896">
        <w:fldChar w:fldCharType="end"/>
      </w:r>
      <w:r>
        <w:t xml:space="preserve"> screen. Make updates to the member’s information. Then click “Save”. The updates will be saved to the member database.</w:t>
      </w:r>
    </w:p>
    <w:p w14:paraId="5E5101D5" w14:textId="77777777" w:rsidR="00DE7ED5" w:rsidRPr="00B77CBA" w:rsidRDefault="008853DC" w:rsidP="00B77CBA">
      <w:pPr>
        <w:pStyle w:val="Heading2"/>
        <w:rPr>
          <w:szCs w:val="20"/>
        </w:rPr>
      </w:pPr>
      <w:bookmarkStart w:id="21" w:name="_Toc509165848"/>
      <w:r w:rsidRPr="00B77CBA">
        <w:rPr>
          <w:szCs w:val="20"/>
        </w:rPr>
        <w:t>Stats</w:t>
      </w:r>
      <w:bookmarkEnd w:id="21"/>
      <w:r w:rsidR="00CC0EAC">
        <w:rPr>
          <w:szCs w:val="20"/>
        </w:rPr>
        <w:fldChar w:fldCharType="begin"/>
      </w:r>
      <w:r w:rsidR="00CC0EAC">
        <w:instrText xml:space="preserve"> XE "</w:instrText>
      </w:r>
      <w:r w:rsidR="00CC0EAC" w:rsidRPr="003D4E1E">
        <w:rPr>
          <w:szCs w:val="20"/>
        </w:rPr>
        <w:instrText>Stats</w:instrText>
      </w:r>
      <w:r w:rsidR="00CC0EAC">
        <w:instrText xml:space="preserve">" </w:instrText>
      </w:r>
      <w:r w:rsidR="00CC0EAC">
        <w:rPr>
          <w:szCs w:val="20"/>
        </w:rPr>
        <w:fldChar w:fldCharType="end"/>
      </w:r>
      <w:r w:rsidR="005F3896">
        <w:rPr>
          <w:szCs w:val="20"/>
        </w:rPr>
        <w:fldChar w:fldCharType="begin"/>
      </w:r>
      <w:r w:rsidR="005F3896">
        <w:instrText xml:space="preserve"> E "</w:instrText>
      </w:r>
      <w:r w:rsidR="005F3896" w:rsidRPr="006E501F">
        <w:rPr>
          <w:szCs w:val="20"/>
        </w:rPr>
        <w:instrText>Stats</w:instrText>
      </w:r>
      <w:r w:rsidR="005F3896">
        <w:instrText xml:space="preserve">" </w:instrText>
      </w:r>
      <w:r w:rsidR="005F3896">
        <w:rPr>
          <w:szCs w:val="20"/>
        </w:rPr>
        <w:fldChar w:fldCharType="separate"/>
      </w:r>
      <w:r w:rsidR="00663BFB">
        <w:rPr>
          <w:b/>
          <w:bCs/>
          <w:szCs w:val="20"/>
        </w:rPr>
        <w:t>Error! Bookmark not defined.</w:t>
      </w:r>
      <w:r w:rsidR="005F3896">
        <w:rPr>
          <w:szCs w:val="20"/>
        </w:rPr>
        <w:fldChar w:fldCharType="end"/>
      </w:r>
    </w:p>
    <w:p w14:paraId="64C020F1" w14:textId="77777777" w:rsidR="008853DC" w:rsidRDefault="00614340" w:rsidP="008853DC">
      <w:pPr>
        <w:pStyle w:val="BodyText"/>
        <w:keepNext/>
      </w:pPr>
      <w:r>
        <w:t>The “Stats</w:t>
      </w:r>
      <w:r w:rsidR="00CC0EAC">
        <w:fldChar w:fldCharType="begin"/>
      </w:r>
      <w:r w:rsidR="00CC0EAC">
        <w:instrText xml:space="preserve"> E "</w:instrText>
      </w:r>
      <w:r w:rsidR="00CC0EAC" w:rsidRPr="003D4E1E">
        <w:instrText>Stats</w:instrText>
      </w:r>
      <w:r w:rsidR="00CC0EAC">
        <w:instrText xml:space="preserve">" </w:instrText>
      </w:r>
      <w:r w:rsidR="00CC0EAC">
        <w:fldChar w:fldCharType="separate"/>
      </w:r>
      <w:r w:rsidR="00663BFB">
        <w:rPr>
          <w:b/>
          <w:bCs/>
        </w:rPr>
        <w:t>Error! Bookmark not defined.</w:t>
      </w:r>
      <w:r w:rsidR="00CC0EAC">
        <w:fldChar w:fldCharType="end"/>
      </w:r>
      <w:r w:rsidR="005F3896">
        <w:fldChar w:fldCharType="begin"/>
      </w:r>
      <w:r w:rsidR="005F3896">
        <w:instrText xml:space="preserve"> E "</w:instrText>
      </w:r>
      <w:r w:rsidR="005F3896" w:rsidRPr="006E501F">
        <w:instrText>Stats</w:instrText>
      </w:r>
      <w:r w:rsidR="005F3896">
        <w:instrText xml:space="preserve">" </w:instrText>
      </w:r>
      <w:r w:rsidR="005F3896">
        <w:fldChar w:fldCharType="separate"/>
      </w:r>
      <w:r w:rsidR="00663BFB">
        <w:rPr>
          <w:b/>
          <w:bCs/>
        </w:rPr>
        <w:t>Error! Bookmark not defined.</w:t>
      </w:r>
      <w:r w:rsidR="005F3896">
        <w:fldChar w:fldCharType="end"/>
      </w:r>
      <w:r>
        <w:t>” button brings up a member’s individual stats. From this screen, the director can correct information, if necessary, and save. Or the player stats can be printed to a pdf to save then printed to have a hard copy. The example below is blank because there are no stats for that member.</w:t>
      </w:r>
    </w:p>
    <w:p w14:paraId="39BCB237" w14:textId="77777777" w:rsidR="008853DC" w:rsidRDefault="008853DC" w:rsidP="008C2063">
      <w:pPr>
        <w:pStyle w:val="BodyText"/>
        <w:keepNext/>
      </w:pPr>
      <w:r>
        <w:rPr>
          <w:noProof/>
        </w:rPr>
        <w:drawing>
          <wp:inline distT="0" distB="0" distL="0" distR="0" wp14:anchorId="2D49C112" wp14:editId="01809467">
            <wp:extent cx="4905375" cy="28443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atsForm.PNG"/>
                    <pic:cNvPicPr/>
                  </pic:nvPicPr>
                  <pic:blipFill>
                    <a:blip r:embed="rId16">
                      <a:extLst>
                        <a:ext uri="{28A0092B-C50C-407E-A947-70E740481C1C}">
                          <a14:useLocalDpi xmlns:a14="http://schemas.microsoft.com/office/drawing/2010/main" val="0"/>
                        </a:ext>
                      </a:extLst>
                    </a:blip>
                    <a:stretch>
                      <a:fillRect/>
                    </a:stretch>
                  </pic:blipFill>
                  <pic:spPr>
                    <a:xfrm>
                      <a:off x="0" y="0"/>
                      <a:ext cx="5009579" cy="2904774"/>
                    </a:xfrm>
                    <a:prstGeom prst="rect">
                      <a:avLst/>
                    </a:prstGeom>
                  </pic:spPr>
                </pic:pic>
              </a:graphicData>
            </a:graphic>
          </wp:inline>
        </w:drawing>
      </w:r>
    </w:p>
    <w:p w14:paraId="170DBAB4" w14:textId="77777777" w:rsidR="008853DC" w:rsidRDefault="008853DC" w:rsidP="008C2063">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5</w:t>
      </w:r>
      <w:r w:rsidR="002613AF">
        <w:rPr>
          <w:noProof/>
        </w:rPr>
        <w:fldChar w:fldCharType="end"/>
      </w:r>
      <w:r>
        <w:t>: Stats</w:t>
      </w:r>
      <w:r w:rsidR="00CC0EAC">
        <w:fldChar w:fldCharType="begin"/>
      </w:r>
      <w:r w:rsidR="00CC0EAC">
        <w:instrText xml:space="preserve"> E "</w:instrText>
      </w:r>
      <w:r w:rsidR="00CC0EAC" w:rsidRPr="003D4E1E">
        <w:instrText>Stats</w:instrText>
      </w:r>
      <w:r w:rsidR="00CC0EAC">
        <w:instrText xml:space="preserve">" </w:instrText>
      </w:r>
      <w:r w:rsidR="00CC0EAC">
        <w:fldChar w:fldCharType="separate"/>
      </w:r>
      <w:r w:rsidR="00663BFB">
        <w:rPr>
          <w:b/>
          <w:bCs/>
        </w:rPr>
        <w:t>Error! Bookmark not defined.</w:t>
      </w:r>
      <w:r w:rsidR="00CC0EAC">
        <w:fldChar w:fldCharType="end"/>
      </w:r>
      <w:r w:rsidR="005F3896">
        <w:fldChar w:fldCharType="begin"/>
      </w:r>
      <w:r w:rsidR="005F3896">
        <w:instrText xml:space="preserve"> E "</w:instrText>
      </w:r>
      <w:r w:rsidR="005F3896" w:rsidRPr="006E501F">
        <w:instrText>Stats</w:instrText>
      </w:r>
      <w:r w:rsidR="005F3896">
        <w:instrText xml:space="preserve">" </w:instrText>
      </w:r>
      <w:r w:rsidR="005F3896">
        <w:fldChar w:fldCharType="separate"/>
      </w:r>
      <w:r w:rsidR="00663BFB">
        <w:rPr>
          <w:b/>
          <w:bCs/>
        </w:rPr>
        <w:t>Error! Bookmark not defined.</w:t>
      </w:r>
      <w:r w:rsidR="005F3896">
        <w:fldChar w:fldCharType="end"/>
      </w:r>
      <w:r>
        <w:t xml:space="preserve"> Form</w:t>
      </w:r>
    </w:p>
    <w:p w14:paraId="04C05340" w14:textId="77777777" w:rsidR="008853DC" w:rsidRPr="00B77CBA" w:rsidRDefault="008853DC" w:rsidP="00B77CBA">
      <w:pPr>
        <w:pStyle w:val="Heading2"/>
        <w:rPr>
          <w:szCs w:val="20"/>
        </w:rPr>
      </w:pPr>
      <w:bookmarkStart w:id="22" w:name="_Toc509165849"/>
      <w:r w:rsidRPr="00B77CBA">
        <w:rPr>
          <w:szCs w:val="20"/>
        </w:rPr>
        <w:lastRenderedPageBreak/>
        <w:t>Member Search</w:t>
      </w:r>
      <w:bookmarkEnd w:id="22"/>
      <w:r w:rsidR="00CC0EAC">
        <w:rPr>
          <w:szCs w:val="20"/>
        </w:rPr>
        <w:fldChar w:fldCharType="begin"/>
      </w:r>
      <w:r w:rsidR="00CC0EAC">
        <w:instrText xml:space="preserve"> XE "</w:instrText>
      </w:r>
      <w:r w:rsidR="00CC0EAC" w:rsidRPr="003D4E1E">
        <w:rPr>
          <w:szCs w:val="20"/>
        </w:rPr>
        <w:instrText>Member Search</w:instrText>
      </w:r>
      <w:r w:rsidR="00CC0EAC">
        <w:instrText xml:space="preserve">" </w:instrText>
      </w:r>
      <w:r w:rsidR="00CC0EAC">
        <w:rPr>
          <w:szCs w:val="20"/>
        </w:rPr>
        <w:fldChar w:fldCharType="end"/>
      </w:r>
      <w:r w:rsidR="005F3896">
        <w:rPr>
          <w:szCs w:val="20"/>
        </w:rPr>
        <w:fldChar w:fldCharType="begin"/>
      </w:r>
      <w:r w:rsidR="005F3896">
        <w:instrText xml:space="preserve"> E "</w:instrText>
      </w:r>
      <w:r w:rsidR="005F3896" w:rsidRPr="00EB7909">
        <w:rPr>
          <w:szCs w:val="20"/>
        </w:rPr>
        <w:instrText>Member Search</w:instrText>
      </w:r>
      <w:r w:rsidR="005F3896">
        <w:instrText xml:space="preserve">" </w:instrText>
      </w:r>
      <w:r w:rsidR="005F3896">
        <w:rPr>
          <w:szCs w:val="20"/>
        </w:rPr>
        <w:fldChar w:fldCharType="separate"/>
      </w:r>
      <w:r w:rsidR="00663BFB">
        <w:rPr>
          <w:b/>
          <w:bCs/>
          <w:szCs w:val="20"/>
        </w:rPr>
        <w:t>Error! Bookmark not defined.</w:t>
      </w:r>
      <w:r w:rsidR="005F3896">
        <w:rPr>
          <w:szCs w:val="20"/>
        </w:rPr>
        <w:fldChar w:fldCharType="end"/>
      </w:r>
    </w:p>
    <w:p w14:paraId="61467924" w14:textId="77777777" w:rsidR="008853DC" w:rsidRDefault="00424A17" w:rsidP="008853DC">
      <w:pPr>
        <w:pStyle w:val="BodyText"/>
        <w:keepNext/>
      </w:pPr>
      <w:r>
        <w:t>Clicking on the “Member Search</w:t>
      </w:r>
      <w:r w:rsidR="00CC0EAC">
        <w:fldChar w:fldCharType="begin"/>
      </w:r>
      <w:r w:rsidR="00CC0EAC">
        <w:instrText xml:space="preserve"> E "</w:instrText>
      </w:r>
      <w:r w:rsidR="00CC0EAC" w:rsidRPr="003D4E1E">
        <w:instrText>Member Search</w:instrText>
      </w:r>
      <w:r w:rsidR="00CC0EAC">
        <w:instrText xml:space="preserve">" </w:instrText>
      </w:r>
      <w:r w:rsidR="00CC0EAC">
        <w:fldChar w:fldCharType="separate"/>
      </w:r>
      <w:r w:rsidR="00663BFB">
        <w:rPr>
          <w:b/>
          <w:bCs/>
        </w:rPr>
        <w:t>Error! Bookmark not defined.</w:t>
      </w:r>
      <w:r w:rsidR="00CC0EAC">
        <w:fldChar w:fldCharType="end"/>
      </w:r>
      <w:r w:rsidR="005F3896">
        <w:fldChar w:fldCharType="begin"/>
      </w:r>
      <w:r w:rsidR="005F3896">
        <w:instrText xml:space="preserve"> E "</w:instrText>
      </w:r>
      <w:r w:rsidR="005F3896" w:rsidRPr="00EB7909">
        <w:instrText>Member Search</w:instrText>
      </w:r>
      <w:r w:rsidR="005F3896">
        <w:instrText xml:space="preserve">" </w:instrText>
      </w:r>
      <w:r w:rsidR="005F3896">
        <w:fldChar w:fldCharType="separate"/>
      </w:r>
      <w:r w:rsidR="00663BFB">
        <w:rPr>
          <w:b/>
          <w:bCs/>
        </w:rPr>
        <w:t>Error! Bookmark not defined.</w:t>
      </w:r>
      <w:r w:rsidR="005F3896">
        <w:fldChar w:fldCharType="end"/>
      </w:r>
      <w:r>
        <w:t>” button will display the member search screen. From here you can search the member records and select a record to display or update. Do not check “Advance View” if “Search” has not already been clicked.</w:t>
      </w:r>
    </w:p>
    <w:p w14:paraId="67A25170" w14:textId="77777777" w:rsidR="00ED49F3" w:rsidRDefault="008853DC" w:rsidP="008C2063">
      <w:pPr>
        <w:pStyle w:val="BodyText"/>
        <w:keepNext/>
      </w:pPr>
      <w:r>
        <w:rPr>
          <w:noProof/>
        </w:rPr>
        <w:drawing>
          <wp:inline distT="0" distB="0" distL="0" distR="0" wp14:anchorId="3CC9E41F" wp14:editId="284155A7">
            <wp:extent cx="4883150" cy="31781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archMembersForm.PNG"/>
                    <pic:cNvPicPr/>
                  </pic:nvPicPr>
                  <pic:blipFill>
                    <a:blip r:embed="rId17">
                      <a:extLst>
                        <a:ext uri="{28A0092B-C50C-407E-A947-70E740481C1C}">
                          <a14:useLocalDpi xmlns:a14="http://schemas.microsoft.com/office/drawing/2010/main" val="0"/>
                        </a:ext>
                      </a:extLst>
                    </a:blip>
                    <a:stretch>
                      <a:fillRect/>
                    </a:stretch>
                  </pic:blipFill>
                  <pic:spPr>
                    <a:xfrm>
                      <a:off x="0" y="0"/>
                      <a:ext cx="4883150" cy="3178175"/>
                    </a:xfrm>
                    <a:prstGeom prst="rect">
                      <a:avLst/>
                    </a:prstGeom>
                  </pic:spPr>
                </pic:pic>
              </a:graphicData>
            </a:graphic>
          </wp:inline>
        </w:drawing>
      </w:r>
      <w:r>
        <w:rPr>
          <w:noProof/>
        </w:rPr>
        <w:drawing>
          <wp:inline distT="0" distB="0" distL="0" distR="0" wp14:anchorId="6D7FA52F" wp14:editId="54F0DAC8">
            <wp:extent cx="4883150" cy="3164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archMembersSearchClicked.PNG"/>
                    <pic:cNvPicPr/>
                  </pic:nvPicPr>
                  <pic:blipFill>
                    <a:blip r:embed="rId18">
                      <a:extLst>
                        <a:ext uri="{28A0092B-C50C-407E-A947-70E740481C1C}">
                          <a14:useLocalDpi xmlns:a14="http://schemas.microsoft.com/office/drawing/2010/main" val="0"/>
                        </a:ext>
                      </a:extLst>
                    </a:blip>
                    <a:stretch>
                      <a:fillRect/>
                    </a:stretch>
                  </pic:blipFill>
                  <pic:spPr>
                    <a:xfrm>
                      <a:off x="0" y="0"/>
                      <a:ext cx="4883150" cy="3164840"/>
                    </a:xfrm>
                    <a:prstGeom prst="rect">
                      <a:avLst/>
                    </a:prstGeom>
                  </pic:spPr>
                </pic:pic>
              </a:graphicData>
            </a:graphic>
          </wp:inline>
        </w:drawing>
      </w:r>
    </w:p>
    <w:p w14:paraId="591B1D16" w14:textId="77777777" w:rsidR="008853DC" w:rsidRDefault="00ED49F3" w:rsidP="008C2063">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6</w:t>
      </w:r>
      <w:r w:rsidR="002613AF">
        <w:rPr>
          <w:noProof/>
        </w:rPr>
        <w:fldChar w:fldCharType="end"/>
      </w:r>
      <w:r>
        <w:t>: Member search, blank and with results</w:t>
      </w:r>
    </w:p>
    <w:p w14:paraId="0037C850" w14:textId="77777777" w:rsidR="00B77CBA" w:rsidRDefault="00B77CBA" w:rsidP="00B77CBA">
      <w:pPr>
        <w:pStyle w:val="Heading2"/>
        <w:rPr>
          <w:szCs w:val="20"/>
        </w:rPr>
      </w:pPr>
      <w:bookmarkStart w:id="23" w:name="_Toc509165850"/>
      <w:r w:rsidRPr="00B77CBA">
        <w:rPr>
          <w:szCs w:val="20"/>
        </w:rPr>
        <w:lastRenderedPageBreak/>
        <w:t>Print Recaps</w:t>
      </w:r>
      <w:bookmarkEnd w:id="23"/>
      <w:r w:rsidR="00CC0EAC">
        <w:rPr>
          <w:szCs w:val="20"/>
        </w:rPr>
        <w:fldChar w:fldCharType="begin"/>
      </w:r>
      <w:r w:rsidR="00CC0EAC">
        <w:instrText xml:space="preserve"> XE "</w:instrText>
      </w:r>
      <w:r w:rsidR="00CC0EAC" w:rsidRPr="003D4E1E">
        <w:rPr>
          <w:szCs w:val="20"/>
        </w:rPr>
        <w:instrText>Print Recaps</w:instrText>
      </w:r>
      <w:r w:rsidR="00CC0EAC">
        <w:instrText xml:space="preserve">" </w:instrText>
      </w:r>
      <w:r w:rsidR="00CC0EAC">
        <w:rPr>
          <w:szCs w:val="20"/>
        </w:rPr>
        <w:fldChar w:fldCharType="end"/>
      </w:r>
      <w:r w:rsidR="005F3896">
        <w:rPr>
          <w:szCs w:val="20"/>
        </w:rPr>
        <w:fldChar w:fldCharType="begin"/>
      </w:r>
      <w:r w:rsidR="005F3896">
        <w:instrText xml:space="preserve"> E "</w:instrText>
      </w:r>
      <w:r w:rsidR="005F3896" w:rsidRPr="00C76879">
        <w:rPr>
          <w:szCs w:val="20"/>
        </w:rPr>
        <w:instrText>Print Recaps</w:instrText>
      </w:r>
      <w:r w:rsidR="005F3896">
        <w:instrText xml:space="preserve">" </w:instrText>
      </w:r>
      <w:r w:rsidR="005F3896">
        <w:rPr>
          <w:szCs w:val="20"/>
        </w:rPr>
        <w:fldChar w:fldCharType="separate"/>
      </w:r>
      <w:r w:rsidR="00663BFB">
        <w:rPr>
          <w:b/>
          <w:bCs/>
          <w:szCs w:val="20"/>
        </w:rPr>
        <w:t>Error! Bookmark not defined.</w:t>
      </w:r>
      <w:r w:rsidR="005F3896">
        <w:rPr>
          <w:szCs w:val="20"/>
        </w:rPr>
        <w:fldChar w:fldCharType="end"/>
      </w:r>
    </w:p>
    <w:p w14:paraId="770C4714" w14:textId="77777777" w:rsidR="00B77CBA" w:rsidRDefault="00EC141B" w:rsidP="00B77CBA">
      <w:pPr>
        <w:pStyle w:val="BodyText"/>
        <w:keepNext/>
      </w:pPr>
      <w:r>
        <w:t>The “Print Single” and “Print Tournament” buttons go directly to your computer</w:t>
      </w:r>
      <w:r w:rsidR="00424A17">
        <w:t>’</w:t>
      </w:r>
      <w:r>
        <w:t xml:space="preserve">s print dialog. You can then “print to pdf” to save the information as a pdf file. The “Print by Date” button </w:t>
      </w:r>
      <w:r w:rsidR="00424A17">
        <w:t>opens the print by date screen. You can enter a date range to print multiple tournaments from here.</w:t>
      </w:r>
    </w:p>
    <w:p w14:paraId="2D0FB5F1" w14:textId="77777777" w:rsidR="00B77CBA" w:rsidRDefault="00B77CBA" w:rsidP="0005307F">
      <w:pPr>
        <w:pStyle w:val="BodyText"/>
        <w:keepNext/>
      </w:pPr>
      <w:r>
        <w:rPr>
          <w:noProof/>
        </w:rPr>
        <w:drawing>
          <wp:inline distT="0" distB="0" distL="0" distR="0" wp14:anchorId="37061B46" wp14:editId="0051267F">
            <wp:extent cx="2628900" cy="2000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19">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r w:rsidR="0005307F">
        <w:rPr>
          <w:noProof/>
        </w:rPr>
        <w:drawing>
          <wp:inline distT="0" distB="0" distL="0" distR="0" wp14:anchorId="443E965A" wp14:editId="301AC7B9">
            <wp:extent cx="1590632" cy="2000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intByDateForm.PNG"/>
                    <pic:cNvPicPr/>
                  </pic:nvPicPr>
                  <pic:blipFill>
                    <a:blip r:embed="rId20">
                      <a:extLst>
                        <a:ext uri="{28A0092B-C50C-407E-A947-70E740481C1C}">
                          <a14:useLocalDpi xmlns:a14="http://schemas.microsoft.com/office/drawing/2010/main" val="0"/>
                        </a:ext>
                      </a:extLst>
                    </a:blip>
                    <a:stretch>
                      <a:fillRect/>
                    </a:stretch>
                  </pic:blipFill>
                  <pic:spPr>
                    <a:xfrm>
                      <a:off x="0" y="0"/>
                      <a:ext cx="1660851" cy="2088731"/>
                    </a:xfrm>
                    <a:prstGeom prst="rect">
                      <a:avLst/>
                    </a:prstGeom>
                  </pic:spPr>
                </pic:pic>
              </a:graphicData>
            </a:graphic>
          </wp:inline>
        </w:drawing>
      </w:r>
    </w:p>
    <w:p w14:paraId="4EC3A129" w14:textId="77777777" w:rsidR="00B77CBA" w:rsidRDefault="00B77CBA" w:rsidP="0005307F">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7</w:t>
      </w:r>
      <w:r w:rsidR="002613AF">
        <w:rPr>
          <w:noProof/>
        </w:rPr>
        <w:fldChar w:fldCharType="end"/>
      </w:r>
      <w:r>
        <w:t>: basic printer dialog</w:t>
      </w:r>
      <w:r w:rsidR="00EC141B">
        <w:t>, Print By Date form.</w:t>
      </w:r>
    </w:p>
    <w:p w14:paraId="420A8E17" w14:textId="77777777" w:rsidR="00227F20" w:rsidRPr="009E46E4" w:rsidRDefault="00227F20" w:rsidP="00227F20">
      <w:pPr>
        <w:pStyle w:val="Heading2"/>
        <w:rPr>
          <w:szCs w:val="20"/>
        </w:rPr>
      </w:pPr>
      <w:bookmarkStart w:id="24" w:name="_Toc509165851"/>
      <w:r w:rsidRPr="009E46E4">
        <w:rPr>
          <w:szCs w:val="20"/>
        </w:rPr>
        <w:t>Import</w:t>
      </w:r>
      <w:bookmarkEnd w:id="24"/>
      <w:r w:rsidR="005F3896">
        <w:rPr>
          <w:szCs w:val="20"/>
        </w:rPr>
        <w:fldChar w:fldCharType="begin"/>
      </w:r>
      <w:r w:rsidR="005F3896">
        <w:instrText xml:space="preserve"> E "</w:instrText>
      </w:r>
      <w:r w:rsidR="005F3896" w:rsidRPr="00264B73">
        <w:rPr>
          <w:szCs w:val="20"/>
        </w:rPr>
        <w:instrText>Import</w:instrText>
      </w:r>
      <w:r w:rsidR="005F3896">
        <w:instrText xml:space="preserve">" </w:instrText>
      </w:r>
      <w:r w:rsidR="005F3896">
        <w:rPr>
          <w:szCs w:val="20"/>
        </w:rPr>
        <w:fldChar w:fldCharType="separate"/>
      </w:r>
      <w:r w:rsidR="00663BFB">
        <w:rPr>
          <w:b/>
          <w:bCs/>
          <w:szCs w:val="20"/>
        </w:rPr>
        <w:t>Error! Bookmark not defined.</w:t>
      </w:r>
      <w:r w:rsidR="005F3896">
        <w:rPr>
          <w:szCs w:val="20"/>
        </w:rPr>
        <w:fldChar w:fldCharType="end"/>
      </w:r>
    </w:p>
    <w:p w14:paraId="29F9ED49" w14:textId="77777777" w:rsidR="00227F20" w:rsidRDefault="001A73CB" w:rsidP="00227F20">
      <w:pPr>
        <w:pStyle w:val="BodyText"/>
        <w:keepNext/>
      </w:pPr>
      <w:r>
        <w:t>The “Import</w:t>
      </w:r>
      <w:r w:rsidR="005F3896">
        <w:fldChar w:fldCharType="begin"/>
      </w:r>
      <w:r w:rsidR="005F3896">
        <w:instrText>E "</w:instrText>
      </w:r>
      <w:r w:rsidR="005F3896" w:rsidRPr="00264B73">
        <w:instrText>Import</w:instrText>
      </w:r>
      <w:r w:rsidR="005F3896">
        <w:instrText xml:space="preserve">" </w:instrText>
      </w:r>
      <w:r w:rsidR="005F3896">
        <w:fldChar w:fldCharType="separate"/>
      </w:r>
      <w:r w:rsidR="00663BFB">
        <w:rPr>
          <w:b/>
          <w:bCs/>
        </w:rPr>
        <w:t>Error! Bookmark not defined.</w:t>
      </w:r>
      <w:r w:rsidR="005F3896">
        <w:fldChar w:fldCharType="end"/>
      </w:r>
      <w:r>
        <w:t>” button brings up the file screen. This is used to import existing</w:t>
      </w:r>
      <w:r w:rsidR="009960ED">
        <w:fldChar w:fldCharType="begin"/>
      </w:r>
      <w:r w:rsidR="009960ED">
        <w:instrText xml:space="preserve"> XE "</w:instrText>
      </w:r>
      <w:r w:rsidR="009960ED" w:rsidRPr="00CC6046">
        <w:instrText>import existing</w:instrText>
      </w:r>
      <w:r w:rsidR="009960ED">
        <w:instrText xml:space="preserve">" </w:instrText>
      </w:r>
      <w:r w:rsidR="009960ED">
        <w:fldChar w:fldCharType="end"/>
      </w:r>
      <w:r>
        <w:t xml:space="preserve"> player information from an Excel file.</w:t>
      </w:r>
    </w:p>
    <w:p w14:paraId="7410D6B1" w14:textId="77777777" w:rsidR="00227F20" w:rsidRDefault="00227F20" w:rsidP="00B00B15">
      <w:pPr>
        <w:pStyle w:val="BodyText"/>
        <w:keepNext/>
      </w:pPr>
      <w:r>
        <w:rPr>
          <w:noProof/>
        </w:rPr>
        <w:drawing>
          <wp:inline distT="0" distB="0" distL="0" distR="0" wp14:anchorId="0E6CE1F2" wp14:editId="0224BD4F">
            <wp:extent cx="4883150" cy="29457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portRecord.PNG"/>
                    <pic:cNvPicPr/>
                  </pic:nvPicPr>
                  <pic:blipFill>
                    <a:blip r:embed="rId21">
                      <a:extLst>
                        <a:ext uri="{28A0092B-C50C-407E-A947-70E740481C1C}">
                          <a14:useLocalDpi xmlns:a14="http://schemas.microsoft.com/office/drawing/2010/main" val="0"/>
                        </a:ext>
                      </a:extLst>
                    </a:blip>
                    <a:stretch>
                      <a:fillRect/>
                    </a:stretch>
                  </pic:blipFill>
                  <pic:spPr>
                    <a:xfrm>
                      <a:off x="0" y="0"/>
                      <a:ext cx="4883150" cy="2945765"/>
                    </a:xfrm>
                    <a:prstGeom prst="rect">
                      <a:avLst/>
                    </a:prstGeom>
                  </pic:spPr>
                </pic:pic>
              </a:graphicData>
            </a:graphic>
          </wp:inline>
        </w:drawing>
      </w:r>
    </w:p>
    <w:p w14:paraId="450947F3" w14:textId="77777777" w:rsidR="00254A22" w:rsidRPr="00254A22" w:rsidRDefault="00227F20" w:rsidP="00B00B15">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8</w:t>
      </w:r>
      <w:r w:rsidR="002613AF">
        <w:rPr>
          <w:noProof/>
        </w:rPr>
        <w:fldChar w:fldCharType="end"/>
      </w:r>
      <w:r>
        <w:t>: Importing existing player information</w:t>
      </w:r>
    </w:p>
    <w:p w14:paraId="101A14AA" w14:textId="77777777" w:rsidR="00DD2414" w:rsidRDefault="00DD2414" w:rsidP="00DD2414">
      <w:pPr>
        <w:pStyle w:val="Heading1"/>
      </w:pPr>
      <w:bookmarkStart w:id="25" w:name="_Toc509165852"/>
      <w:r>
        <w:lastRenderedPageBreak/>
        <w:t>Member Scores</w:t>
      </w:r>
      <w:bookmarkEnd w:id="25"/>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p>
    <w:p w14:paraId="53977A00" w14:textId="77777777" w:rsidR="00DE7ED5" w:rsidRDefault="00907D41" w:rsidP="00DE7ED5">
      <w:pPr>
        <w:pStyle w:val="BodyText"/>
        <w:keepNext/>
      </w:pPr>
      <w:r>
        <w:t xml:space="preserve">The member scores screen is where tournaments are </w:t>
      </w:r>
      <w:r w:rsidR="009455BA">
        <w:t>created,</w:t>
      </w:r>
      <w:r>
        <w:t xml:space="preserve"> and member score</w:t>
      </w:r>
      <w:r w:rsidR="00FF403E">
        <w:t>s</w:t>
      </w:r>
      <w:r>
        <w:t xml:space="preserve"> are entered.</w:t>
      </w:r>
      <w:r w:rsidR="00C84904">
        <w:t xml:space="preserve"> A tournament must be created before the member scores can be entered.</w:t>
      </w:r>
      <w:r w:rsidR="003971C9">
        <w:t xml:space="preserve"> See Create/Update Tournament.</w:t>
      </w:r>
    </w:p>
    <w:p w14:paraId="75302D56" w14:textId="77777777" w:rsidR="00DD2414" w:rsidRDefault="00DD2414" w:rsidP="00254A22">
      <w:pPr>
        <w:pStyle w:val="BodyText"/>
        <w:keepNext/>
      </w:pPr>
      <w:r>
        <w:rPr>
          <w:noProof/>
        </w:rPr>
        <w:drawing>
          <wp:inline distT="0" distB="0" distL="0" distR="0" wp14:anchorId="567F429C" wp14:editId="6B2B3C61">
            <wp:extent cx="4858133" cy="43652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mberScoresForm.PNG"/>
                    <pic:cNvPicPr/>
                  </pic:nvPicPr>
                  <pic:blipFill>
                    <a:blip r:embed="rId22">
                      <a:extLst>
                        <a:ext uri="{28A0092B-C50C-407E-A947-70E740481C1C}">
                          <a14:useLocalDpi xmlns:a14="http://schemas.microsoft.com/office/drawing/2010/main" val="0"/>
                        </a:ext>
                      </a:extLst>
                    </a:blip>
                    <a:stretch>
                      <a:fillRect/>
                    </a:stretch>
                  </pic:blipFill>
                  <pic:spPr bwMode="auto">
                    <a:xfrm>
                      <a:off x="0" y="0"/>
                      <a:ext cx="4858133" cy="4365206"/>
                    </a:xfrm>
                    <a:prstGeom prst="rect">
                      <a:avLst/>
                    </a:prstGeom>
                    <a:ln>
                      <a:noFill/>
                    </a:ln>
                    <a:extLst>
                      <a:ext uri="{53640926-AAD7-44D8-BBD7-CCE9431645EC}">
                        <a14:shadowObscured xmlns:a14="http://schemas.microsoft.com/office/drawing/2010/main"/>
                      </a:ext>
                    </a:extLst>
                  </pic:spPr>
                </pic:pic>
              </a:graphicData>
            </a:graphic>
          </wp:inline>
        </w:drawing>
      </w:r>
    </w:p>
    <w:p w14:paraId="54482631" w14:textId="77777777" w:rsidR="00DD2414" w:rsidRDefault="00DD2414" w:rsidP="00254A22">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9</w:t>
      </w:r>
      <w:r w:rsidR="002613AF">
        <w:rPr>
          <w:noProof/>
        </w:rPr>
        <w:fldChar w:fldCharType="end"/>
      </w:r>
      <w:r>
        <w:t>: Member Scores</w:t>
      </w:r>
      <w:r w:rsidR="00CC0EAC">
        <w:fldChar w:fldCharType="begin"/>
      </w:r>
      <w:r w:rsidR="00CC0EAC">
        <w:instrText xml:space="preserve"> E "</w:instrText>
      </w:r>
      <w:r w:rsidR="00CC0EAC" w:rsidRPr="003D4E1E">
        <w:instrText>Member Scores</w:instrText>
      </w:r>
      <w:r w:rsidR="00CC0EAC">
        <w:instrText xml:space="preserve">" </w:instrText>
      </w:r>
      <w:r w:rsidR="00CC0EAC">
        <w:fldChar w:fldCharType="separate"/>
      </w:r>
      <w:r w:rsidR="00663BFB">
        <w:rPr>
          <w:b/>
          <w:bCs/>
        </w:rPr>
        <w:t>Error! Bookmark not defined.</w:t>
      </w:r>
      <w:r w:rsidR="00CC0EAC">
        <w:fldChar w:fldCharType="end"/>
      </w:r>
    </w:p>
    <w:p w14:paraId="6EEDF9A5" w14:textId="77777777" w:rsidR="002D7865" w:rsidRPr="002D7865" w:rsidRDefault="002D7865" w:rsidP="002D7865">
      <w:pPr>
        <w:pStyle w:val="BodyText"/>
      </w:pPr>
      <w:r>
        <w:t>From the Tournament File</w:t>
      </w:r>
      <w:r w:rsidR="002126AE">
        <w:fldChar w:fldCharType="begin"/>
      </w:r>
      <w:r w:rsidR="002126AE">
        <w:instrText xml:space="preserve"> XE "</w:instrText>
      </w:r>
      <w:r w:rsidR="002126AE" w:rsidRPr="003D4E1E">
        <w:instrText>Tournament File</w:instrText>
      </w:r>
      <w:r w:rsidR="002126AE">
        <w:instrText xml:space="preserve">" </w:instrText>
      </w:r>
      <w:r w:rsidR="002126AE">
        <w:fldChar w:fldCharType="end"/>
      </w:r>
      <w:r>
        <w:t xml:space="preserve"> drop down menu, pick the tournament for which you are entering member scores. Enter the member number in the Enter Member Number</w:t>
      </w:r>
      <w:r w:rsidR="00101DF4">
        <w:fldChar w:fldCharType="begin"/>
      </w:r>
      <w:r w:rsidR="00101DF4">
        <w:instrText xml:space="preserve"> XE "</w:instrText>
      </w:r>
      <w:r w:rsidR="00101DF4" w:rsidRPr="003D4E1E">
        <w:instrText>Member Number</w:instrText>
      </w:r>
      <w:r w:rsidR="00101DF4">
        <w:instrText xml:space="preserve">" </w:instrText>
      </w:r>
      <w:r w:rsidR="00101DF4">
        <w:fldChar w:fldCharType="end"/>
      </w:r>
      <w:r>
        <w:t xml:space="preserve"> field and click “Enter”. The member’s last, first, middle initial, and status should auto populate. Pick the squad that he bowled in from the Squad Number</w:t>
      </w:r>
      <w:r w:rsidR="007A76F3">
        <w:fldChar w:fldCharType="begin"/>
      </w:r>
      <w:r w:rsidR="007A76F3">
        <w:instrText xml:space="preserve"> XE "</w:instrText>
      </w:r>
      <w:r w:rsidR="007A76F3" w:rsidRPr="003D4E1E">
        <w:instrText>Squad Number</w:instrText>
      </w:r>
      <w:r w:rsidR="007A76F3">
        <w:instrText xml:space="preserve">" </w:instrText>
      </w:r>
      <w:r w:rsidR="007A76F3">
        <w:fldChar w:fldCharType="end"/>
      </w:r>
      <w:r>
        <w:t xml:space="preserve"> field. In the 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t xml:space="preserve"> field, </w:t>
      </w:r>
      <w:r w:rsidR="006706D2">
        <w:t xml:space="preserve">if the </w:t>
      </w:r>
      <w:r w:rsidR="001E01DC">
        <w:t>member has been comped into the tournament, be sure to check the comped box. E</w:t>
      </w:r>
      <w:r>
        <w:t xml:space="preserve">nter the bowler’s first scratch score in the first Scratch Scores field. Use a </w:t>
      </w:r>
      <w:r w:rsidR="0058342E">
        <w:t>three-digit</w:t>
      </w:r>
      <w:r>
        <w:t xml:space="preserve"> format. 9-Tap will then auto-tab to the next score field. Continue entering the member scores until the final Scratch Scores field has been filled in. Double check the entries for accuracy. Then click the “Add New/Update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button. </w:t>
      </w:r>
      <w:r w:rsidR="00BB47BD">
        <w:t>The member scores are now saved to the database.</w:t>
      </w:r>
    </w:p>
    <w:p w14:paraId="3A8F1299" w14:textId="77777777" w:rsidR="00DE7ED5" w:rsidRDefault="009E46E4" w:rsidP="009E46E4">
      <w:pPr>
        <w:pStyle w:val="Heading2"/>
        <w:rPr>
          <w:szCs w:val="20"/>
        </w:rPr>
      </w:pPr>
      <w:bookmarkStart w:id="26" w:name="_Toc509165853"/>
      <w:r>
        <w:rPr>
          <w:szCs w:val="20"/>
        </w:rPr>
        <w:lastRenderedPageBreak/>
        <w:t>Tournament Stats</w:t>
      </w:r>
      <w:bookmarkEnd w:id="26"/>
      <w:r w:rsidR="00CC0EAC">
        <w:rPr>
          <w:szCs w:val="20"/>
        </w:rPr>
        <w:fldChar w:fldCharType="begin"/>
      </w:r>
      <w:r w:rsidR="00CC0EAC">
        <w:instrText xml:space="preserve"> XE "</w:instrText>
      </w:r>
      <w:r w:rsidR="00CC0EAC" w:rsidRPr="003D4E1E">
        <w:rPr>
          <w:szCs w:val="20"/>
        </w:rPr>
        <w:instrText>Tournament Stats</w:instrText>
      </w:r>
      <w:r w:rsidR="00CC0EAC">
        <w:instrText xml:space="preserve">" </w:instrText>
      </w:r>
      <w:r w:rsidR="00CC0EAC">
        <w:rPr>
          <w:szCs w:val="20"/>
        </w:rPr>
        <w:fldChar w:fldCharType="end"/>
      </w:r>
      <w:r w:rsidR="00CC0EAC">
        <w:rPr>
          <w:szCs w:val="20"/>
        </w:rPr>
        <w:fldChar w:fldCharType="begin"/>
      </w:r>
      <w:r w:rsidR="00CC0EAC">
        <w:instrText xml:space="preserve"> E "</w:instrText>
      </w:r>
      <w:r w:rsidR="00CC0EAC" w:rsidRPr="003D4E1E">
        <w:rPr>
          <w:szCs w:val="20"/>
        </w:rPr>
        <w:instrText>Stats</w:instrText>
      </w:r>
      <w:r w:rsidR="00CC0EAC">
        <w:instrText xml:space="preserve">" </w:instrText>
      </w:r>
      <w:r w:rsidR="00CC0EAC">
        <w:rPr>
          <w:szCs w:val="20"/>
        </w:rPr>
        <w:fldChar w:fldCharType="separate"/>
      </w:r>
      <w:r w:rsidR="00663BFB">
        <w:rPr>
          <w:b/>
          <w:bCs/>
          <w:szCs w:val="20"/>
        </w:rPr>
        <w:t>Error! Bookmark not defined.</w:t>
      </w:r>
      <w:r w:rsidR="00CC0EAC">
        <w:rPr>
          <w:szCs w:val="20"/>
        </w:rPr>
        <w:fldChar w:fldCharType="end"/>
      </w:r>
    </w:p>
    <w:p w14:paraId="1DC9418A" w14:textId="77777777" w:rsidR="009E46E4" w:rsidRDefault="00F45700" w:rsidP="009E46E4">
      <w:pPr>
        <w:pStyle w:val="BodyText"/>
        <w:keepNext/>
      </w:pPr>
      <w:r>
        <w:t>To the right of</w:t>
      </w:r>
      <w:r w:rsidR="00DB1EB9">
        <w:t xml:space="preserve"> the member record navigation buttons 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DB1EB9">
        <w:t xml:space="preserve"> screen c</w:t>
      </w:r>
      <w:r w:rsidR="00BB47BD">
        <w:t>licking the “Tournament Stats</w:t>
      </w:r>
      <w:r w:rsidR="002126AE">
        <w:fldChar w:fldCharType="begin"/>
      </w:r>
      <w:r w:rsidR="002126AE">
        <w:instrText xml:space="preserve"> XE "</w:instrText>
      </w:r>
      <w:r w:rsidR="002126AE" w:rsidRPr="003D4E1E">
        <w:instrText>Tournament Stats</w:instrText>
      </w:r>
      <w:r w:rsidR="002126AE">
        <w:instrText xml:space="preserve">" </w:instrText>
      </w:r>
      <w:r w:rsidR="002126AE">
        <w:fldChar w:fldCharType="end"/>
      </w:r>
      <w:r w:rsidR="00CC0EAC">
        <w:fldChar w:fldCharType="begin"/>
      </w:r>
      <w:r w:rsidR="00CC0EAC">
        <w:instrText xml:space="preserve"> E "</w:instrText>
      </w:r>
      <w:r w:rsidR="00CC0EAC" w:rsidRPr="003D4E1E">
        <w:instrText>Stats</w:instrText>
      </w:r>
      <w:r w:rsidR="00CC0EAC">
        <w:instrText xml:space="preserve">" </w:instrText>
      </w:r>
      <w:r w:rsidR="00CC0EAC">
        <w:fldChar w:fldCharType="separate"/>
      </w:r>
      <w:r w:rsidR="00663BFB">
        <w:rPr>
          <w:b/>
          <w:bCs/>
        </w:rPr>
        <w:t>Error! Bookmark not defined.</w:t>
      </w:r>
      <w:r w:rsidR="00CC0EAC">
        <w:fldChar w:fldCharType="end"/>
      </w:r>
      <w:r w:rsidR="00BB47BD">
        <w:t>” button brings up the Tournament Statistics screen. This shows the basic statistics for the tournament. From here you can print a copy of it by clicking print and following the print dialog for your computer.</w:t>
      </w:r>
    </w:p>
    <w:p w14:paraId="4CE40953" w14:textId="77777777" w:rsidR="00A2201A" w:rsidRDefault="00A2201A" w:rsidP="00254A22">
      <w:pPr>
        <w:pStyle w:val="BodyText"/>
        <w:keepNext/>
      </w:pPr>
      <w:r>
        <w:rPr>
          <w:noProof/>
        </w:rPr>
        <w:drawing>
          <wp:inline distT="0" distB="0" distL="0" distR="0" wp14:anchorId="74B840AF" wp14:editId="5B9665B2">
            <wp:extent cx="4883150" cy="2634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ournamentStatsFor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3150" cy="2634615"/>
                    </a:xfrm>
                    <a:prstGeom prst="rect">
                      <a:avLst/>
                    </a:prstGeom>
                  </pic:spPr>
                </pic:pic>
              </a:graphicData>
            </a:graphic>
          </wp:inline>
        </w:drawing>
      </w:r>
    </w:p>
    <w:p w14:paraId="634685D9" w14:textId="77777777" w:rsidR="009E46E4" w:rsidRDefault="00A2201A" w:rsidP="00254A22">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10</w:t>
      </w:r>
      <w:r w:rsidR="002613AF">
        <w:rPr>
          <w:noProof/>
        </w:rPr>
        <w:fldChar w:fldCharType="end"/>
      </w:r>
      <w:r>
        <w:t>: Tournament Stats</w:t>
      </w:r>
      <w:r w:rsidR="002126AE">
        <w:fldChar w:fldCharType="begin"/>
      </w:r>
      <w:r w:rsidR="002126AE">
        <w:instrText xml:space="preserve"> XE "</w:instrText>
      </w:r>
      <w:r w:rsidR="002126AE" w:rsidRPr="003D4E1E">
        <w:instrText>Tournament Stats</w:instrText>
      </w:r>
      <w:r w:rsidR="002126AE">
        <w:instrText xml:space="preserve">" </w:instrText>
      </w:r>
      <w:r w:rsidR="002126AE">
        <w:fldChar w:fldCharType="end"/>
      </w:r>
      <w:r w:rsidR="005F3896">
        <w:fldChar w:fldCharType="begin"/>
      </w:r>
      <w:r w:rsidR="005F3896">
        <w:instrText xml:space="preserve"> E "</w:instrText>
      </w:r>
      <w:r w:rsidR="005F3896" w:rsidRPr="006E501F">
        <w:instrText>Stats</w:instrText>
      </w:r>
      <w:r w:rsidR="005F3896">
        <w:instrText xml:space="preserve">" </w:instrText>
      </w:r>
      <w:r w:rsidR="005F3896">
        <w:fldChar w:fldCharType="separate"/>
      </w:r>
      <w:r w:rsidR="00663BFB">
        <w:rPr>
          <w:b/>
          <w:bCs/>
        </w:rPr>
        <w:t>Error! Bookmark not defined.</w:t>
      </w:r>
      <w:r w:rsidR="005F3896">
        <w:fldChar w:fldCharType="end"/>
      </w:r>
      <w:r>
        <w:t xml:space="preserve"> Form</w:t>
      </w:r>
    </w:p>
    <w:p w14:paraId="2389C7BA" w14:textId="77777777" w:rsidR="009E46E4" w:rsidRPr="009E46E4" w:rsidRDefault="009E46E4" w:rsidP="009E46E4">
      <w:pPr>
        <w:pStyle w:val="Heading2"/>
        <w:rPr>
          <w:szCs w:val="20"/>
        </w:rPr>
      </w:pPr>
      <w:bookmarkStart w:id="27" w:name="_Toc509165854"/>
      <w:r w:rsidRPr="009E46E4">
        <w:rPr>
          <w:szCs w:val="20"/>
        </w:rPr>
        <w:t>Print Recaps</w:t>
      </w:r>
      <w:r w:rsidR="00CC0EAC">
        <w:rPr>
          <w:szCs w:val="20"/>
        </w:rPr>
        <w:fldChar w:fldCharType="begin"/>
      </w:r>
      <w:r w:rsidR="00CC0EAC">
        <w:instrText xml:space="preserve"> E "</w:instrText>
      </w:r>
      <w:r w:rsidR="00CC0EAC" w:rsidRPr="003D4E1E">
        <w:rPr>
          <w:szCs w:val="20"/>
        </w:rPr>
        <w:instrText>Print Recaps</w:instrText>
      </w:r>
      <w:r w:rsidR="00CC0EAC">
        <w:instrText xml:space="preserve">" </w:instrText>
      </w:r>
      <w:r w:rsidR="00CC0EAC">
        <w:rPr>
          <w:szCs w:val="20"/>
        </w:rPr>
        <w:fldChar w:fldCharType="separate"/>
      </w:r>
      <w:r w:rsidR="00663BFB">
        <w:rPr>
          <w:b/>
          <w:bCs/>
          <w:szCs w:val="20"/>
        </w:rPr>
        <w:t>Error! Bookmark not defined.</w:t>
      </w:r>
      <w:r w:rsidR="00CC0EAC">
        <w:rPr>
          <w:szCs w:val="20"/>
        </w:rPr>
        <w:fldChar w:fldCharType="end"/>
      </w:r>
      <w:r w:rsidRPr="009E46E4">
        <w:rPr>
          <w:szCs w:val="20"/>
        </w:rPr>
        <w:t xml:space="preserve"> By Tournament</w:t>
      </w:r>
      <w:bookmarkEnd w:id="27"/>
      <w:r w:rsidR="00CC0EAC">
        <w:rPr>
          <w:szCs w:val="20"/>
        </w:rPr>
        <w:fldChar w:fldCharType="begin"/>
      </w:r>
      <w:r w:rsidR="00CC0EAC">
        <w:instrText xml:space="preserve"> XE "</w:instrText>
      </w:r>
      <w:r w:rsidR="00CC0EAC" w:rsidRPr="003D4E1E">
        <w:rPr>
          <w:szCs w:val="20"/>
        </w:rPr>
        <w:instrText>Print Recaps By Tournament</w:instrText>
      </w:r>
      <w:r w:rsidR="00CC0EAC">
        <w:instrText xml:space="preserve">" </w:instrText>
      </w:r>
      <w:r w:rsidR="00CC0EAC">
        <w:rPr>
          <w:szCs w:val="20"/>
        </w:rPr>
        <w:fldChar w:fldCharType="end"/>
      </w:r>
    </w:p>
    <w:p w14:paraId="77BFE1A4" w14:textId="77777777" w:rsidR="009E46E4" w:rsidRDefault="007234D0" w:rsidP="009E46E4">
      <w:pPr>
        <w:pStyle w:val="BodyText"/>
        <w:keepNext/>
      </w:pPr>
      <w:r>
        <w:t>Below the Tournament Stats button on</w:t>
      </w:r>
      <w:r w:rsidR="003A4F4A">
        <w:t xml:space="preserve">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3A4F4A">
        <w:t xml:space="preserve"> screen</w:t>
      </w:r>
      <w:r w:rsidR="00EC611F">
        <w:t>, t</w:t>
      </w:r>
      <w:r w:rsidR="00BB47BD">
        <w:t>he “Print Recaps</w:t>
      </w:r>
      <w:r w:rsidR="00CC0EAC">
        <w:fldChar w:fldCharType="begin"/>
      </w:r>
      <w:r w:rsidR="00CC0EAC">
        <w:instrText xml:space="preserve"> E "</w:instrText>
      </w:r>
      <w:r w:rsidR="00CC0EAC" w:rsidRPr="003D4E1E">
        <w:instrText>Print Recaps</w:instrText>
      </w:r>
      <w:r w:rsidR="00CC0EAC">
        <w:instrText xml:space="preserve">" </w:instrText>
      </w:r>
      <w:r w:rsidR="00CC0EAC">
        <w:fldChar w:fldCharType="separate"/>
      </w:r>
      <w:r w:rsidR="00663BFB">
        <w:rPr>
          <w:b/>
          <w:bCs/>
        </w:rPr>
        <w:t>Error! Bookmark not defined.</w:t>
      </w:r>
      <w:r w:rsidR="00CC0EAC">
        <w:fldChar w:fldCharType="end"/>
      </w:r>
      <w:r w:rsidR="00BB47BD">
        <w:t xml:space="preserve"> By Tournament</w:t>
      </w:r>
      <w:r w:rsidR="00CC0EAC">
        <w:fldChar w:fldCharType="begin"/>
      </w:r>
      <w:r w:rsidR="00CC0EAC">
        <w:instrText xml:space="preserve"> XE "</w:instrText>
      </w:r>
      <w:r w:rsidR="00CC0EAC" w:rsidRPr="003D4E1E">
        <w:instrText>Print Recaps By Tournament</w:instrText>
      </w:r>
      <w:r w:rsidR="00CC0EAC">
        <w:instrText xml:space="preserve">" </w:instrText>
      </w:r>
      <w:r w:rsidR="00CC0EAC">
        <w:fldChar w:fldCharType="end"/>
      </w:r>
      <w:r w:rsidR="00BB47BD">
        <w:t>” button goes directly to the print dialog. From there you can print the recap or save it by “printing to pdf”.</w:t>
      </w:r>
    </w:p>
    <w:p w14:paraId="17403DD4" w14:textId="77777777" w:rsidR="00841767" w:rsidRDefault="00D63C2F" w:rsidP="00841767">
      <w:pPr>
        <w:pStyle w:val="BodyText"/>
        <w:keepNext/>
      </w:pPr>
      <w:r>
        <w:rPr>
          <w:noProof/>
        </w:rPr>
        <w:drawing>
          <wp:inline distT="0" distB="0" distL="0" distR="0" wp14:anchorId="33C83BB3" wp14:editId="23A71A4C">
            <wp:extent cx="2628900" cy="2000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interDialog.PNG"/>
                    <pic:cNvPicPr/>
                  </pic:nvPicPr>
                  <pic:blipFill>
                    <a:blip r:embed="rId19">
                      <a:extLst>
                        <a:ext uri="{28A0092B-C50C-407E-A947-70E740481C1C}">
                          <a14:useLocalDpi xmlns:a14="http://schemas.microsoft.com/office/drawing/2010/main" val="0"/>
                        </a:ext>
                      </a:extLst>
                    </a:blip>
                    <a:stretch>
                      <a:fillRect/>
                    </a:stretch>
                  </pic:blipFill>
                  <pic:spPr>
                    <a:xfrm>
                      <a:off x="0" y="0"/>
                      <a:ext cx="2684598" cy="2043145"/>
                    </a:xfrm>
                    <a:prstGeom prst="rect">
                      <a:avLst/>
                    </a:prstGeom>
                  </pic:spPr>
                </pic:pic>
              </a:graphicData>
            </a:graphic>
          </wp:inline>
        </w:drawing>
      </w:r>
    </w:p>
    <w:p w14:paraId="16909B33" w14:textId="77777777" w:rsidR="009E46E4" w:rsidRDefault="00841767" w:rsidP="00841767">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11</w:t>
      </w:r>
      <w:r w:rsidR="002613AF">
        <w:rPr>
          <w:noProof/>
        </w:rPr>
        <w:fldChar w:fldCharType="end"/>
      </w:r>
      <w:r>
        <w:t xml:space="preserve"> Print Dialog</w:t>
      </w:r>
    </w:p>
    <w:p w14:paraId="449EBB4F" w14:textId="77777777" w:rsidR="009E46E4" w:rsidRDefault="009E46E4" w:rsidP="009E46E4">
      <w:pPr>
        <w:pStyle w:val="Heading2"/>
      </w:pPr>
      <w:bookmarkStart w:id="28" w:name="_Toc509165855"/>
      <w:r>
        <w:lastRenderedPageBreak/>
        <w:t>Tournament Place Standings</w:t>
      </w:r>
      <w:bookmarkEnd w:id="28"/>
      <w:r w:rsidR="00CC0EAC">
        <w:fldChar w:fldCharType="begin"/>
      </w:r>
      <w:r w:rsidR="00CC0EAC">
        <w:instrText xml:space="preserve"> XE "</w:instrText>
      </w:r>
      <w:r w:rsidR="00CC0EAC" w:rsidRPr="003D4E1E">
        <w:instrText>Tournament Place Standings</w:instrText>
      </w:r>
      <w:r w:rsidR="00CC0EAC">
        <w:instrText xml:space="preserve">" </w:instrText>
      </w:r>
      <w:r w:rsidR="00CC0EAC">
        <w:fldChar w:fldCharType="end"/>
      </w:r>
    </w:p>
    <w:p w14:paraId="18849FFE" w14:textId="77777777" w:rsidR="009E46E4" w:rsidRDefault="00E149AA" w:rsidP="009E46E4">
      <w:pPr>
        <w:pStyle w:val="BodyText"/>
        <w:keepNext/>
      </w:pPr>
      <w:r>
        <w:t>From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 xml:space="preserve"> screen, c</w:t>
      </w:r>
      <w:r w:rsidR="00BB47BD">
        <w:t>licking the “Tournament Place Standings</w:t>
      </w:r>
      <w:r w:rsidR="00CC0EAC">
        <w:fldChar w:fldCharType="begin"/>
      </w:r>
      <w:r w:rsidR="00CC0EAC">
        <w:instrText xml:space="preserve"> XE "</w:instrText>
      </w:r>
      <w:r w:rsidR="00CC0EAC" w:rsidRPr="003D4E1E">
        <w:instrText>Tournament Place Standings</w:instrText>
      </w:r>
      <w:r w:rsidR="00CC0EAC">
        <w:instrText xml:space="preserve">" </w:instrText>
      </w:r>
      <w:r w:rsidR="00CC0EAC">
        <w:fldChar w:fldCharType="end"/>
      </w:r>
      <w:r w:rsidR="00BB47BD">
        <w:t>” button</w:t>
      </w:r>
      <w:r w:rsidR="003E7455">
        <w:t xml:space="preserve"> brings up the Tournament Place Standings screen for the current tournament. It lists the bowlers in member number order.</w:t>
      </w:r>
    </w:p>
    <w:p w14:paraId="32FA8208" w14:textId="77777777" w:rsidR="00A2201A" w:rsidRDefault="00A2201A" w:rsidP="008C2063">
      <w:pPr>
        <w:pStyle w:val="BodyText"/>
        <w:keepNext/>
      </w:pPr>
      <w:r>
        <w:rPr>
          <w:noProof/>
        </w:rPr>
        <w:drawing>
          <wp:inline distT="0" distB="0" distL="0" distR="0" wp14:anchorId="5CA88809" wp14:editId="4877A479">
            <wp:extent cx="4883150" cy="24758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ournamentPlaceStanding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83150" cy="2475865"/>
                    </a:xfrm>
                    <a:prstGeom prst="rect">
                      <a:avLst/>
                    </a:prstGeom>
                  </pic:spPr>
                </pic:pic>
              </a:graphicData>
            </a:graphic>
          </wp:inline>
        </w:drawing>
      </w:r>
    </w:p>
    <w:p w14:paraId="4F5B2D92" w14:textId="77777777" w:rsidR="009E46E4" w:rsidRDefault="00A2201A" w:rsidP="008C2063">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12</w:t>
      </w:r>
      <w:r w:rsidR="002613AF">
        <w:rPr>
          <w:noProof/>
        </w:rPr>
        <w:fldChar w:fldCharType="end"/>
      </w:r>
      <w:r>
        <w:t>: Tournament Place Standings</w:t>
      </w:r>
      <w:r w:rsidR="005F3896">
        <w:fldChar w:fldCharType="begin"/>
      </w:r>
      <w:r w:rsidR="005F3896">
        <w:instrText xml:space="preserve"> E "</w:instrText>
      </w:r>
      <w:r w:rsidR="005F3896" w:rsidRPr="00D056C6">
        <w:instrText>Tournament Place Standings</w:instrText>
      </w:r>
      <w:r w:rsidR="005F3896">
        <w:instrText xml:space="preserve">" </w:instrText>
      </w:r>
      <w:r w:rsidR="005F3896">
        <w:fldChar w:fldCharType="separate"/>
      </w:r>
      <w:r w:rsidR="00663BFB">
        <w:rPr>
          <w:b/>
          <w:bCs/>
        </w:rPr>
        <w:t>Error! Bookmark not defined.</w:t>
      </w:r>
      <w:r w:rsidR="005F3896">
        <w:fldChar w:fldCharType="end"/>
      </w:r>
    </w:p>
    <w:p w14:paraId="77F00A82" w14:textId="77777777" w:rsidR="009E46E4" w:rsidRDefault="009E46E4" w:rsidP="009E46E4">
      <w:pPr>
        <w:pStyle w:val="Heading2"/>
      </w:pPr>
      <w:bookmarkStart w:id="29" w:name="_Toc509165856"/>
      <w:r>
        <w:lastRenderedPageBreak/>
        <w:t>Create/Edit Tournament</w:t>
      </w:r>
      <w:bookmarkEnd w:id="29"/>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p>
    <w:p w14:paraId="4ED02093" w14:textId="77777777" w:rsidR="009E46E4" w:rsidRDefault="003971C9" w:rsidP="009E46E4">
      <w:pPr>
        <w:pStyle w:val="BodyText"/>
        <w:keepNext/>
      </w:pPr>
      <w:r>
        <w:t>From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 xml:space="preserve"> screen, click on the “Create/Edit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t>…” button. You should now see the New Tournament screen.</w:t>
      </w:r>
      <w:r w:rsidR="005D1126">
        <w:t xml:space="preserve"> Select the tournament date. Fill in the name of the bowling center in the Location field. Put the name of the event in the Event field. List the sponsors in the </w:t>
      </w:r>
      <w:r w:rsidR="00F928D6">
        <w:t>Sponsors</w:t>
      </w:r>
      <w:r w:rsidR="005D1126">
        <w:t xml:space="preserve"> field. DO NOT CHECK THE DOUBLES BOX. If it’s a three out of four tournament, check the “3 out of 4” box. Fill in the number of squads in the Number of Squads field. The default is 4.</w:t>
      </w:r>
      <w:r w:rsidR="0016477A">
        <w:t xml:space="preserve"> Any necessary tournament notes should be entered in the Notes field. Double check the entries for accuracy. Click “Create Tournament” to save the entry.</w:t>
      </w:r>
    </w:p>
    <w:p w14:paraId="217E9147" w14:textId="77777777" w:rsidR="00A649E0" w:rsidRDefault="00A649E0" w:rsidP="00254A22">
      <w:pPr>
        <w:pStyle w:val="BodyText"/>
        <w:keepNext/>
      </w:pPr>
      <w:r>
        <w:rPr>
          <w:noProof/>
        </w:rPr>
        <w:drawing>
          <wp:inline distT="0" distB="0" distL="0" distR="0" wp14:anchorId="30EDA2AE" wp14:editId="2786B631">
            <wp:extent cx="2829320" cy="5125165"/>
            <wp:effectExtent l="19050" t="19050" r="28575"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TournamentForm.PNG"/>
                    <pic:cNvPicPr/>
                  </pic:nvPicPr>
                  <pic:blipFill>
                    <a:blip r:embed="rId25">
                      <a:extLst>
                        <a:ext uri="{28A0092B-C50C-407E-A947-70E740481C1C}">
                          <a14:useLocalDpi xmlns:a14="http://schemas.microsoft.com/office/drawing/2010/main" val="0"/>
                        </a:ext>
                      </a:extLst>
                    </a:blip>
                    <a:stretch>
                      <a:fillRect/>
                    </a:stretch>
                  </pic:blipFill>
                  <pic:spPr>
                    <a:xfrm>
                      <a:off x="0" y="0"/>
                      <a:ext cx="2829320" cy="5125165"/>
                    </a:xfrm>
                    <a:prstGeom prst="rect">
                      <a:avLst/>
                    </a:prstGeom>
                    <a:ln>
                      <a:solidFill>
                        <a:schemeClr val="bg1">
                          <a:lumMod val="85000"/>
                        </a:schemeClr>
                      </a:solidFill>
                    </a:ln>
                    <a:effectLst/>
                  </pic:spPr>
                </pic:pic>
              </a:graphicData>
            </a:graphic>
          </wp:inline>
        </w:drawing>
      </w:r>
    </w:p>
    <w:p w14:paraId="0F981D86" w14:textId="77777777" w:rsidR="009E46E4" w:rsidRDefault="00A649E0" w:rsidP="00254A22">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13</w:t>
      </w:r>
      <w:r w:rsidR="002613AF">
        <w:rPr>
          <w:noProof/>
        </w:rPr>
        <w:fldChar w:fldCharType="end"/>
      </w:r>
      <w:r>
        <w:t xml:space="preserve">: </w:t>
      </w:r>
      <w:r w:rsidR="00F928D6">
        <w:t>Create</w:t>
      </w:r>
      <w:r>
        <w:t>/Edit Tournament</w:t>
      </w:r>
      <w:r w:rsidR="005F3896">
        <w:fldChar w:fldCharType="begin"/>
      </w:r>
      <w:r w:rsidR="005F3896">
        <w:instrText xml:space="preserve"> E "</w:instrText>
      </w:r>
      <w:r w:rsidR="005F3896" w:rsidRPr="00461070">
        <w:instrText>Create/Edit Tournament</w:instrText>
      </w:r>
      <w:r w:rsidR="005F3896">
        <w:instrText xml:space="preserve">" </w:instrText>
      </w:r>
      <w:r w:rsidR="005F3896">
        <w:fldChar w:fldCharType="separate"/>
      </w:r>
      <w:r w:rsidR="00663BFB">
        <w:rPr>
          <w:b/>
          <w:bCs/>
        </w:rPr>
        <w:t>Error! Bookmark not defined.</w:t>
      </w:r>
      <w:r w:rsidR="005F3896">
        <w:fldChar w:fldCharType="end"/>
      </w:r>
      <w:r>
        <w:t xml:space="preserve"> Form</w:t>
      </w:r>
    </w:p>
    <w:p w14:paraId="59B15127" w14:textId="77777777" w:rsidR="0016477A" w:rsidRDefault="0016477A" w:rsidP="0016477A">
      <w:pPr>
        <w:pStyle w:val="Heading3"/>
      </w:pPr>
      <w:bookmarkStart w:id="30" w:name="_Toc509165857"/>
      <w:r>
        <w:t>To Update an Existing Tournament</w:t>
      </w:r>
      <w:bookmarkEnd w:id="30"/>
    </w:p>
    <w:p w14:paraId="02833D35" w14:textId="77777777" w:rsidR="0016477A" w:rsidRPr="0016477A" w:rsidRDefault="0016477A" w:rsidP="0016477A">
      <w:pPr>
        <w:pStyle w:val="BodyText"/>
      </w:pPr>
      <w:r>
        <w:t>Click on the “Create/Edit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t>” button. On the New Tournament screen, click “Edit Existing Tournament…</w:t>
      </w:r>
      <w:r w:rsidR="00CC0EAC">
        <w:fldChar w:fldCharType="begin"/>
      </w:r>
      <w:r w:rsidR="00CC0EAC">
        <w:instrText xml:space="preserve"> XE "</w:instrText>
      </w:r>
      <w:r w:rsidR="00CC0EAC" w:rsidRPr="003D4E1E">
        <w:instrText>Edit Existing Tournament…</w:instrText>
      </w:r>
      <w:r w:rsidR="00CC0EAC">
        <w:instrText xml:space="preserve">" </w:instrText>
      </w:r>
      <w:r w:rsidR="00CC0EAC">
        <w:fldChar w:fldCharType="end"/>
      </w:r>
      <w:r>
        <w:t>” This will bring up the “Search Tournaments</w:t>
      </w:r>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r>
        <w:t>”</w:t>
      </w:r>
      <w:r w:rsidR="009B4278">
        <w:t xml:space="preserve"> screen</w:t>
      </w:r>
      <w:r>
        <w:t xml:space="preserve">, figure 14. </w:t>
      </w:r>
      <w:r w:rsidR="009B4278">
        <w:t xml:space="preserve">See Search Tournaments </w:t>
      </w:r>
      <w:r w:rsidR="00833F0C">
        <w:t xml:space="preserve">for the search function. Once the </w:t>
      </w:r>
      <w:r w:rsidR="00833F0C">
        <w:lastRenderedPageBreak/>
        <w:t>tournament to edit has been selected, you can then edit the pertinent information and save the entry.</w:t>
      </w:r>
    </w:p>
    <w:p w14:paraId="7FCFCD47" w14:textId="77777777" w:rsidR="00DC6137" w:rsidRDefault="00DC6137" w:rsidP="00DC6137">
      <w:pPr>
        <w:pStyle w:val="Heading2"/>
      </w:pPr>
      <w:bookmarkStart w:id="31" w:name="_Toc509165858"/>
      <w:r>
        <w:t>Search Tournaments</w:t>
      </w:r>
      <w:bookmarkEnd w:id="31"/>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p>
    <w:p w14:paraId="62031162" w14:textId="77777777" w:rsidR="00833F0C" w:rsidRDefault="00833F0C" w:rsidP="00740D58">
      <w:pPr>
        <w:pStyle w:val="BodyText"/>
        <w:keepNext/>
      </w:pPr>
      <w:r>
        <w:t>Tournaments can be searched by location, event, or tournament date. This function can be reached by either the “Edit Existing Tournament” button on the New Tournament screen; or by the “Search Tournaments</w:t>
      </w:r>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r>
        <w:t>…” button 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 xml:space="preserve"> Screen.</w:t>
      </w:r>
    </w:p>
    <w:p w14:paraId="2ABEBF6F" w14:textId="77777777" w:rsidR="00413BF6" w:rsidRDefault="00A649E0" w:rsidP="00254A22">
      <w:pPr>
        <w:pStyle w:val="BodyText"/>
        <w:keepNext/>
      </w:pPr>
      <w:r>
        <w:rPr>
          <w:noProof/>
        </w:rPr>
        <w:drawing>
          <wp:inline distT="0" distB="0" distL="0" distR="0" wp14:anchorId="76084C7D" wp14:editId="376B5DAF">
            <wp:extent cx="2311386" cy="3486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archTournamentsForm.PNG"/>
                    <pic:cNvPicPr/>
                  </pic:nvPicPr>
                  <pic:blipFill>
                    <a:blip r:embed="rId26">
                      <a:extLst>
                        <a:ext uri="{28A0092B-C50C-407E-A947-70E740481C1C}">
                          <a14:useLocalDpi xmlns:a14="http://schemas.microsoft.com/office/drawing/2010/main" val="0"/>
                        </a:ext>
                      </a:extLst>
                    </a:blip>
                    <a:stretch>
                      <a:fillRect/>
                    </a:stretch>
                  </pic:blipFill>
                  <pic:spPr>
                    <a:xfrm>
                      <a:off x="0" y="0"/>
                      <a:ext cx="2331331" cy="3516233"/>
                    </a:xfrm>
                    <a:prstGeom prst="rect">
                      <a:avLst/>
                    </a:prstGeom>
                  </pic:spPr>
                </pic:pic>
              </a:graphicData>
            </a:graphic>
          </wp:inline>
        </w:drawing>
      </w:r>
      <w:r>
        <w:rPr>
          <w:noProof/>
        </w:rPr>
        <w:drawing>
          <wp:inline distT="0" distB="0" distL="0" distR="0" wp14:anchorId="2CF5C93C" wp14:editId="6C35C149">
            <wp:extent cx="2466975" cy="370450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archTournamentsByDate.PNG"/>
                    <pic:cNvPicPr/>
                  </pic:nvPicPr>
                  <pic:blipFill>
                    <a:blip r:embed="rId27">
                      <a:extLst>
                        <a:ext uri="{28A0092B-C50C-407E-A947-70E740481C1C}">
                          <a14:useLocalDpi xmlns:a14="http://schemas.microsoft.com/office/drawing/2010/main" val="0"/>
                        </a:ext>
                      </a:extLst>
                    </a:blip>
                    <a:stretch>
                      <a:fillRect/>
                    </a:stretch>
                  </pic:blipFill>
                  <pic:spPr>
                    <a:xfrm>
                      <a:off x="0" y="0"/>
                      <a:ext cx="2476952" cy="3719489"/>
                    </a:xfrm>
                    <a:prstGeom prst="rect">
                      <a:avLst/>
                    </a:prstGeom>
                  </pic:spPr>
                </pic:pic>
              </a:graphicData>
            </a:graphic>
          </wp:inline>
        </w:drawing>
      </w:r>
    </w:p>
    <w:p w14:paraId="72C2CF33" w14:textId="77777777" w:rsidR="00DC6137" w:rsidRDefault="00413BF6" w:rsidP="00254A22">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14</w:t>
      </w:r>
      <w:r w:rsidR="002613AF">
        <w:rPr>
          <w:noProof/>
        </w:rPr>
        <w:fldChar w:fldCharType="end"/>
      </w:r>
      <w:r>
        <w:t>: Tournament Search Forms</w:t>
      </w:r>
    </w:p>
    <w:p w14:paraId="3693DB7A" w14:textId="77777777" w:rsidR="00740D58" w:rsidRDefault="00740D58" w:rsidP="00740D58">
      <w:pPr>
        <w:pStyle w:val="Heading3"/>
      </w:pPr>
      <w:bookmarkStart w:id="32" w:name="_Toc509165859"/>
      <w:r>
        <w:t>Search by Location</w:t>
      </w:r>
      <w:bookmarkEnd w:id="32"/>
      <w:r w:rsidR="00CC0EAC">
        <w:fldChar w:fldCharType="begin"/>
      </w:r>
      <w:r w:rsidR="00CC0EAC">
        <w:instrText xml:space="preserve"> XE "</w:instrText>
      </w:r>
      <w:r w:rsidR="00CC0EAC" w:rsidRPr="003D4E1E">
        <w:instrText>Search by Location</w:instrText>
      </w:r>
      <w:r w:rsidR="00CC0EAC">
        <w:instrText xml:space="preserve">" </w:instrText>
      </w:r>
      <w:r w:rsidR="00CC0EAC">
        <w:fldChar w:fldCharType="end"/>
      </w:r>
    </w:p>
    <w:p w14:paraId="6157AC36" w14:textId="77777777" w:rsidR="00740D58" w:rsidRDefault="00740D58" w:rsidP="00740D58">
      <w:pPr>
        <w:pStyle w:val="BodyText"/>
      </w:pPr>
      <w:r>
        <w:t>To search a tournament by location</w:t>
      </w:r>
      <w:r w:rsidR="00947A04">
        <w:t>:</w:t>
      </w:r>
      <w:r>
        <w:t xml:space="preserve"> Fill in the name of the </w:t>
      </w:r>
      <w:r w:rsidR="00947A04">
        <w:t>bowling center in the Location field. Click “Search”. Choose the tournament. Click “Accept”.</w:t>
      </w:r>
    </w:p>
    <w:p w14:paraId="7B768C19" w14:textId="77777777" w:rsidR="00947A04" w:rsidRDefault="00947A04" w:rsidP="00947A04">
      <w:pPr>
        <w:pStyle w:val="Heading3"/>
      </w:pPr>
      <w:bookmarkStart w:id="33" w:name="_Toc509165860"/>
      <w:r>
        <w:t>Search by Event</w:t>
      </w:r>
      <w:bookmarkEnd w:id="33"/>
      <w:r w:rsidR="00CC0EAC">
        <w:fldChar w:fldCharType="begin"/>
      </w:r>
      <w:r w:rsidR="00CC0EAC">
        <w:instrText xml:space="preserve"> XE "</w:instrText>
      </w:r>
      <w:r w:rsidR="00CC0EAC" w:rsidRPr="003D4E1E">
        <w:instrText>Search by Event</w:instrText>
      </w:r>
      <w:r w:rsidR="00CC0EAC">
        <w:instrText xml:space="preserve">" </w:instrText>
      </w:r>
      <w:r w:rsidR="00CC0EAC">
        <w:fldChar w:fldCharType="end"/>
      </w:r>
      <w:r w:rsidR="002F62E5">
        <w:fldChar w:fldCharType="begin"/>
      </w:r>
      <w:r w:rsidR="002F62E5">
        <w:instrText>E "</w:instrText>
      </w:r>
      <w:r w:rsidR="002F62E5" w:rsidRPr="00914301">
        <w:instrText>Search by Event</w:instrText>
      </w:r>
      <w:r w:rsidR="002F62E5">
        <w:instrText xml:space="preserve">" </w:instrText>
      </w:r>
      <w:r w:rsidR="002F62E5">
        <w:fldChar w:fldCharType="separate"/>
      </w:r>
      <w:r w:rsidR="00663BFB">
        <w:rPr>
          <w:b/>
          <w:bCs/>
        </w:rPr>
        <w:t>Error! Bookmark not defined.</w:t>
      </w:r>
      <w:r w:rsidR="002F62E5">
        <w:fldChar w:fldCharType="end"/>
      </w:r>
    </w:p>
    <w:p w14:paraId="0DE99E49" w14:textId="77777777" w:rsidR="00947A04" w:rsidRDefault="00947A04" w:rsidP="00947A04">
      <w:pPr>
        <w:pStyle w:val="BodyText"/>
      </w:pPr>
      <w:r>
        <w:t>To find a tournament by event: Fill in the name of the event in the Event field. Click “Search”. Choose the tournament you need from the displayed list. Click “Accept”.</w:t>
      </w:r>
    </w:p>
    <w:p w14:paraId="566A0C18" w14:textId="77777777" w:rsidR="009656DD" w:rsidRDefault="009656DD" w:rsidP="009656DD">
      <w:pPr>
        <w:pStyle w:val="Heading3"/>
      </w:pPr>
      <w:bookmarkStart w:id="34" w:name="_Toc509165861"/>
      <w:r>
        <w:t>Search by Date</w:t>
      </w:r>
      <w:bookmarkEnd w:id="34"/>
      <w:r w:rsidR="002F62E5">
        <w:fldChar w:fldCharType="begin"/>
      </w:r>
      <w:r w:rsidR="002F62E5">
        <w:instrText xml:space="preserve"> XE "</w:instrText>
      </w:r>
      <w:r w:rsidR="002F62E5" w:rsidRPr="009608A4">
        <w:instrText>Search by Date</w:instrText>
      </w:r>
      <w:r w:rsidR="002F62E5">
        <w:instrText xml:space="preserve">" </w:instrText>
      </w:r>
      <w:r w:rsidR="002F62E5">
        <w:fldChar w:fldCharType="end"/>
      </w:r>
    </w:p>
    <w:p w14:paraId="3D5EC9B0" w14:textId="77777777" w:rsidR="009656DD" w:rsidRPr="009656DD" w:rsidRDefault="009656DD" w:rsidP="009656DD">
      <w:pPr>
        <w:pStyle w:val="BodyText"/>
      </w:pPr>
      <w:r>
        <w:t>To find a tournament by date: Check the Date box. Pick the date range to search with the From and To date fields. Click “Search”. Choose the tournament you need from the list. Click “Accept”.</w:t>
      </w:r>
    </w:p>
    <w:p w14:paraId="786C3E06" w14:textId="77777777" w:rsidR="00DC6137" w:rsidRDefault="00DC6137" w:rsidP="00DC6137">
      <w:pPr>
        <w:pStyle w:val="Heading2"/>
      </w:pPr>
      <w:bookmarkStart w:id="35" w:name="_Toc509165862"/>
      <w:r>
        <w:lastRenderedPageBreak/>
        <w:t>List Tournaments</w:t>
      </w:r>
      <w:r w:rsidR="001E42D1">
        <w:fldChar w:fldCharType="begin"/>
      </w:r>
      <w:r w:rsidR="001E42D1">
        <w:instrText>E "</w:instrText>
      </w:r>
      <w:r w:rsidR="001E42D1" w:rsidRPr="00002D2A">
        <w:instrText>Tournaments</w:instrText>
      </w:r>
      <w:r w:rsidR="001E42D1">
        <w:instrText xml:space="preserve">" </w:instrText>
      </w:r>
      <w:r w:rsidR="001E42D1">
        <w:fldChar w:fldCharType="separate"/>
      </w:r>
      <w:r w:rsidR="00663BFB">
        <w:rPr>
          <w:b/>
          <w:bCs/>
        </w:rPr>
        <w:t>Error! Bookmark not defined.</w:t>
      </w:r>
      <w:r w:rsidR="001E42D1">
        <w:fldChar w:fldCharType="end"/>
      </w:r>
      <w:r w:rsidR="00CC0EAC">
        <w:t xml:space="preserve"> By Y</w:t>
      </w:r>
      <w:r>
        <w:t>ear</w:t>
      </w:r>
      <w:bookmarkEnd w:id="35"/>
      <w:r w:rsidR="00CC0EAC">
        <w:fldChar w:fldCharType="begin"/>
      </w:r>
      <w:r w:rsidR="00CC0EAC">
        <w:instrText xml:space="preserve"> XE "</w:instrText>
      </w:r>
      <w:r w:rsidR="00CC0EAC" w:rsidRPr="003D4E1E">
        <w:instrText>List Tournaments By Year</w:instrText>
      </w:r>
      <w:r w:rsidR="00CC0EAC">
        <w:instrText xml:space="preserve">" </w:instrText>
      </w:r>
      <w:r w:rsidR="00CC0EAC">
        <w:fldChar w:fldCharType="end"/>
      </w:r>
      <w:r w:rsidR="002F62E5">
        <w:fldChar w:fldCharType="begin"/>
      </w:r>
      <w:r w:rsidR="002F62E5">
        <w:instrText>E "</w:instrText>
      </w:r>
      <w:r w:rsidR="002F62E5" w:rsidRPr="007602C0">
        <w:instrText>List Tournaments by year</w:instrText>
      </w:r>
      <w:r w:rsidR="002F62E5">
        <w:instrText xml:space="preserve">" </w:instrText>
      </w:r>
      <w:r w:rsidR="002F62E5">
        <w:fldChar w:fldCharType="separate"/>
      </w:r>
      <w:r w:rsidR="00663BFB">
        <w:rPr>
          <w:b/>
          <w:bCs/>
        </w:rPr>
        <w:t>Error! Bookmark not defined.</w:t>
      </w:r>
      <w:r w:rsidR="002F62E5">
        <w:fldChar w:fldCharType="end"/>
      </w:r>
    </w:p>
    <w:p w14:paraId="6B946B41" w14:textId="77777777" w:rsidR="00662EF6" w:rsidRDefault="00215C73" w:rsidP="00662EF6">
      <w:pPr>
        <w:pStyle w:val="BodyText"/>
        <w:keepNext/>
      </w:pPr>
      <w:r>
        <w:t>The “List Tournaments</w:t>
      </w:r>
      <w:r w:rsidR="001E42D1">
        <w:fldChar w:fldCharType="begin"/>
      </w:r>
      <w:r w:rsidR="001E42D1">
        <w:instrText>E "</w:instrText>
      </w:r>
      <w:r w:rsidR="001E42D1" w:rsidRPr="00002D2A">
        <w:instrText>Tournaments</w:instrText>
      </w:r>
      <w:r w:rsidR="001E42D1">
        <w:instrText xml:space="preserve">" </w:instrText>
      </w:r>
      <w:r w:rsidR="001E42D1">
        <w:fldChar w:fldCharType="separate"/>
      </w:r>
      <w:r w:rsidR="00663BFB">
        <w:rPr>
          <w:b/>
          <w:bCs/>
        </w:rPr>
        <w:t>Error! Bookmark not defined.</w:t>
      </w:r>
      <w:r w:rsidR="001E42D1">
        <w:fldChar w:fldCharType="end"/>
      </w:r>
      <w:r>
        <w:t xml:space="preserve"> By Year</w:t>
      </w:r>
      <w:r w:rsidR="00CC0EAC">
        <w:fldChar w:fldCharType="begin"/>
      </w:r>
      <w:r w:rsidR="00CC0EAC">
        <w:instrText xml:space="preserve"> XE "</w:instrText>
      </w:r>
      <w:r w:rsidR="00CC0EAC" w:rsidRPr="003D4E1E">
        <w:instrText>List Tournaments By Year</w:instrText>
      </w:r>
      <w:r w:rsidR="00CC0EAC">
        <w:instrText xml:space="preserve">" </w:instrText>
      </w:r>
      <w:r w:rsidR="00CC0EAC">
        <w:fldChar w:fldCharType="end"/>
      </w:r>
      <w:r>
        <w:t>” button displays the Tournaments by Year screen. Choose a year from the drop down menu. The tournaments from that year will be displayed.</w:t>
      </w:r>
    </w:p>
    <w:p w14:paraId="37E39F37" w14:textId="77777777" w:rsidR="00333FF3" w:rsidRDefault="00333FF3" w:rsidP="00254A22">
      <w:pPr>
        <w:pStyle w:val="BodyText"/>
        <w:keepNext/>
      </w:pPr>
      <w:r>
        <w:rPr>
          <w:noProof/>
        </w:rPr>
        <w:drawing>
          <wp:inline distT="0" distB="0" distL="0" distR="0" wp14:anchorId="6544FA17" wp14:editId="223B25D7">
            <wp:extent cx="2420909"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urnamentsByYear.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42884" cy="1576279"/>
                    </a:xfrm>
                    <a:prstGeom prst="rect">
                      <a:avLst/>
                    </a:prstGeom>
                  </pic:spPr>
                </pic:pic>
              </a:graphicData>
            </a:graphic>
          </wp:inline>
        </w:drawing>
      </w:r>
      <w:r w:rsidR="00057DA2">
        <w:rPr>
          <w:noProof/>
        </w:rPr>
        <w:drawing>
          <wp:inline distT="0" distB="0" distL="0" distR="0" wp14:anchorId="522768A5" wp14:editId="4CE65CFB">
            <wp:extent cx="2420620" cy="1561843"/>
            <wp:effectExtent l="0" t="0" r="0" b="635"/>
            <wp:docPr id="25" name="Picture 25" descr="F:\cptc\2018-Winter\cpw205\UserManual9tapTour\9tapScreenShots\TournamentsBy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cptc\2018-Winter\cpw205\UserManual9tapTour\9tapScreenShots\TournamentsByYear.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38294" cy="1573247"/>
                    </a:xfrm>
                    <a:prstGeom prst="rect">
                      <a:avLst/>
                    </a:prstGeom>
                    <a:noFill/>
                    <a:ln>
                      <a:noFill/>
                    </a:ln>
                  </pic:spPr>
                </pic:pic>
              </a:graphicData>
            </a:graphic>
          </wp:inline>
        </w:drawing>
      </w:r>
    </w:p>
    <w:p w14:paraId="325FCB89" w14:textId="77777777" w:rsidR="00EF6211" w:rsidRDefault="00333FF3" w:rsidP="00254A22">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15</w:t>
      </w:r>
      <w:r w:rsidR="002613AF">
        <w:rPr>
          <w:noProof/>
        </w:rPr>
        <w:fldChar w:fldCharType="end"/>
      </w:r>
      <w:r>
        <w:t>: Tournaments</w:t>
      </w:r>
      <w:r w:rsidR="001E42D1">
        <w:fldChar w:fldCharType="begin"/>
      </w:r>
      <w:r w:rsidR="001E42D1">
        <w:instrText xml:space="preserve"> E "</w:instrText>
      </w:r>
      <w:r w:rsidR="001E42D1" w:rsidRPr="00002D2A">
        <w:instrText>Tournaments</w:instrText>
      </w:r>
      <w:r w:rsidR="001E42D1">
        <w:instrText xml:space="preserve">" </w:instrText>
      </w:r>
      <w:r w:rsidR="001E42D1">
        <w:fldChar w:fldCharType="separate"/>
      </w:r>
      <w:r w:rsidR="00663BFB">
        <w:rPr>
          <w:b/>
          <w:bCs/>
        </w:rPr>
        <w:t>Error! Bookmark not defined.</w:t>
      </w:r>
      <w:r w:rsidR="001E42D1">
        <w:fldChar w:fldCharType="end"/>
      </w:r>
      <w:r>
        <w:t xml:space="preserve"> by Year</w:t>
      </w:r>
    </w:p>
    <w:p w14:paraId="20101658" w14:textId="77777777" w:rsidR="00EF6211" w:rsidRDefault="00EF6211" w:rsidP="00EF6211">
      <w:pPr>
        <w:pStyle w:val="Heading2"/>
      </w:pPr>
      <w:bookmarkStart w:id="36" w:name="_Toc509165863"/>
      <w:r>
        <w:t>Reports</w:t>
      </w:r>
      <w:bookmarkEnd w:id="36"/>
      <w:r w:rsidR="00CC0EAC">
        <w:fldChar w:fldCharType="begin"/>
      </w:r>
      <w:r w:rsidR="00CC0EAC">
        <w:instrText xml:space="preserve"> XE "</w:instrText>
      </w:r>
      <w:r w:rsidR="00CC0EAC" w:rsidRPr="003D4E1E">
        <w:instrText>Reports</w:instrText>
      </w:r>
      <w:r w:rsidR="00CC0EAC">
        <w:instrText xml:space="preserve">" </w:instrText>
      </w:r>
      <w:r w:rsidR="00CC0EAC">
        <w:fldChar w:fldCharType="end"/>
      </w:r>
    </w:p>
    <w:p w14:paraId="24360410" w14:textId="77777777" w:rsidR="00662EF6" w:rsidRDefault="00BE6481" w:rsidP="00662EF6">
      <w:pPr>
        <w:pStyle w:val="BodyText"/>
        <w:keepNext/>
      </w:pPr>
      <w:r>
        <w:t>In the Reports</w:t>
      </w:r>
      <w:r w:rsidR="00CC0EAC">
        <w:fldChar w:fldCharType="begin"/>
      </w:r>
      <w:r w:rsidR="00CC0EAC">
        <w:instrText xml:space="preserve"> XE "</w:instrText>
      </w:r>
      <w:r w:rsidR="00CC0EAC" w:rsidRPr="003D4E1E">
        <w:instrText>Reports</w:instrText>
      </w:r>
      <w:r w:rsidR="00CC0EAC">
        <w:instrText xml:space="preserve">" </w:instrText>
      </w:r>
      <w:r w:rsidR="00CC0EAC">
        <w:fldChar w:fldCharType="end"/>
      </w:r>
      <w:r>
        <w:t xml:space="preserve"> field, you can access</w:t>
      </w:r>
      <w:r w:rsidR="00215C73">
        <w:t xml:space="preserve"> the member scores reports</w:t>
      </w:r>
      <w:r>
        <w:t xml:space="preserve"> by way of their respective buttons “Seniors”, “Game”, and “Series”. Clicking the appropriate button for the needed report. This will bring up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E "</w:instrText>
      </w:r>
      <w:r w:rsidR="005F3896" w:rsidRPr="001F4DAD">
        <w:instrText>Member Scores</w:instrText>
      </w:r>
      <w:r w:rsidR="005F3896">
        <w:instrText xml:space="preserve">" </w:instrText>
      </w:r>
      <w:r w:rsidR="005F3896">
        <w:fldChar w:fldCharType="separate"/>
      </w:r>
      <w:r w:rsidR="00663BFB">
        <w:rPr>
          <w:b/>
          <w:bCs/>
        </w:rPr>
        <w:t>Error! Bookmark not defined.</w:t>
      </w:r>
      <w:r w:rsidR="005F3896">
        <w:fldChar w:fldCharType="end"/>
      </w:r>
      <w:r>
        <w:t xml:space="preserve"> Reports</w:t>
      </w:r>
      <w:r w:rsidR="002126AE">
        <w:fldChar w:fldCharType="begin"/>
      </w:r>
      <w:r w:rsidR="002126AE">
        <w:instrText xml:space="preserve"> XE "</w:instrText>
      </w:r>
      <w:r w:rsidR="002126AE" w:rsidRPr="003D4E1E">
        <w:instrText>Member Scores Reports</w:instrText>
      </w:r>
      <w:r w:rsidR="002126AE">
        <w:instrText xml:space="preserve">" </w:instrText>
      </w:r>
      <w:r w:rsidR="002126AE">
        <w:fldChar w:fldCharType="end"/>
      </w:r>
      <w:r>
        <w:t xml:space="preserve"> dialog. Enter the number of top places in the field and click “Print”. This goes to the print dialog where it can be printed to pdf and saved or printed directly.</w:t>
      </w:r>
      <w:r w:rsidR="001E01DC">
        <w:t xml:space="preserve"> After a squad has bowled, you can use this to print off the results so far in the tournament. </w:t>
      </w:r>
    </w:p>
    <w:p w14:paraId="4746A856" w14:textId="77777777" w:rsidR="00215C73" w:rsidRDefault="00215C73" w:rsidP="00215C73">
      <w:pPr>
        <w:pStyle w:val="BodyText"/>
        <w:keepNext/>
        <w:jc w:val="center"/>
      </w:pPr>
      <w:r>
        <w:rPr>
          <w:noProof/>
        </w:rPr>
        <w:drawing>
          <wp:inline distT="0" distB="0" distL="0" distR="0" wp14:anchorId="3C89D742" wp14:editId="0F13E329">
            <wp:extent cx="2171700" cy="217889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emberScoresReports.PNG"/>
                    <pic:cNvPicPr/>
                  </pic:nvPicPr>
                  <pic:blipFill>
                    <a:blip r:embed="rId30">
                      <a:extLst>
                        <a:ext uri="{28A0092B-C50C-407E-A947-70E740481C1C}">
                          <a14:useLocalDpi xmlns:a14="http://schemas.microsoft.com/office/drawing/2010/main" val="0"/>
                        </a:ext>
                      </a:extLst>
                    </a:blip>
                    <a:stretch>
                      <a:fillRect/>
                    </a:stretch>
                  </pic:blipFill>
                  <pic:spPr>
                    <a:xfrm>
                      <a:off x="0" y="0"/>
                      <a:ext cx="2199760" cy="2207045"/>
                    </a:xfrm>
                    <a:prstGeom prst="rect">
                      <a:avLst/>
                    </a:prstGeom>
                  </pic:spPr>
                </pic:pic>
              </a:graphicData>
            </a:graphic>
          </wp:inline>
        </w:drawing>
      </w:r>
    </w:p>
    <w:p w14:paraId="7CB4D2DD" w14:textId="77777777" w:rsidR="00EF6211" w:rsidRDefault="00215C73" w:rsidP="00215C73">
      <w:pPr>
        <w:pStyle w:val="Caption"/>
        <w:jc w:val="center"/>
      </w:pPr>
      <w:r>
        <w:t xml:space="preserve">Figure </w:t>
      </w:r>
      <w:r w:rsidR="002613AF">
        <w:fldChar w:fldCharType="begin"/>
      </w:r>
      <w:r w:rsidR="002613AF">
        <w:instrText xml:space="preserve"> SEQ Figure \* ARABIC </w:instrText>
      </w:r>
      <w:r w:rsidR="002613AF">
        <w:fldChar w:fldCharType="separate"/>
      </w:r>
      <w:r w:rsidR="009A74B2">
        <w:rPr>
          <w:noProof/>
        </w:rPr>
        <w:t>16</w:t>
      </w:r>
      <w:r w:rsidR="002613AF">
        <w:rPr>
          <w:noProof/>
        </w:rPr>
        <w:fldChar w:fldCharType="end"/>
      </w:r>
      <w:r>
        <w:t xml:space="preserve"> Member Scores</w:t>
      </w:r>
      <w:r w:rsidR="00CC0EAC">
        <w:fldChar w:fldCharType="begin"/>
      </w:r>
      <w:r w:rsidR="00CC0EAC">
        <w:instrText xml:space="preserve"> E "</w:instrText>
      </w:r>
      <w:r w:rsidR="00CC0EAC" w:rsidRPr="003D4E1E">
        <w:instrText>Member Scores</w:instrText>
      </w:r>
      <w:r w:rsidR="00CC0EAC">
        <w:instrText xml:space="preserve">" </w:instrText>
      </w:r>
      <w:r w:rsidR="00CC0EAC">
        <w:fldChar w:fldCharType="separate"/>
      </w:r>
      <w:r w:rsidR="00663BFB">
        <w:rPr>
          <w:b/>
          <w:bCs/>
        </w:rPr>
        <w:t>Error! Bookmark not defined.</w:t>
      </w:r>
      <w:r w:rsidR="00CC0EAC">
        <w:fldChar w:fldCharType="end"/>
      </w:r>
      <w:r w:rsidR="005F3896">
        <w:fldChar w:fldCharType="begin"/>
      </w:r>
      <w:r w:rsidR="005F3896">
        <w:instrText>E "</w:instrText>
      </w:r>
      <w:r w:rsidR="005F3896" w:rsidRPr="001F4DAD">
        <w:instrText>Member Scores</w:instrText>
      </w:r>
      <w:r w:rsidR="005F3896">
        <w:instrText xml:space="preserve">" </w:instrText>
      </w:r>
      <w:r w:rsidR="005F3896">
        <w:fldChar w:fldCharType="separate"/>
      </w:r>
      <w:r w:rsidR="00663BFB">
        <w:rPr>
          <w:b/>
          <w:bCs/>
        </w:rPr>
        <w:t>Error! Bookmark not defined.</w:t>
      </w:r>
      <w:r w:rsidR="005F3896">
        <w:fldChar w:fldCharType="end"/>
      </w:r>
      <w:r>
        <w:t xml:space="preserve"> Reports</w:t>
      </w:r>
      <w:r w:rsidR="002126AE">
        <w:fldChar w:fldCharType="begin"/>
      </w:r>
      <w:r w:rsidR="002126AE">
        <w:instrText xml:space="preserve"> XE "</w:instrText>
      </w:r>
      <w:r w:rsidR="002126AE" w:rsidRPr="003D4E1E">
        <w:instrText>Member Scores Reports</w:instrText>
      </w:r>
      <w:r w:rsidR="002126AE">
        <w:instrText xml:space="preserve">" </w:instrText>
      </w:r>
      <w:r w:rsidR="002126AE">
        <w:fldChar w:fldCharType="end"/>
      </w:r>
      <w:r w:rsidR="00CC0EAC">
        <w:fldChar w:fldCharType="begin"/>
      </w:r>
      <w:r w:rsidR="00CC0EAC">
        <w:instrText xml:space="preserve"> E "</w:instrText>
      </w:r>
      <w:r w:rsidR="00CC0EAC" w:rsidRPr="003D4E1E">
        <w:instrText>Reports</w:instrText>
      </w:r>
      <w:r w:rsidR="00CC0EAC">
        <w:instrText xml:space="preserve">" </w:instrText>
      </w:r>
      <w:r w:rsidR="00CC0EAC">
        <w:fldChar w:fldCharType="separate"/>
      </w:r>
      <w:r w:rsidR="00663BFB">
        <w:rPr>
          <w:b/>
          <w:bCs/>
        </w:rPr>
        <w:t>Error! Bookmark not defined.</w:t>
      </w:r>
      <w:r w:rsidR="00CC0EAC">
        <w:fldChar w:fldCharType="end"/>
      </w:r>
      <w:r w:rsidR="002F62E5">
        <w:fldChar w:fldCharType="begin"/>
      </w:r>
      <w:r w:rsidR="002F62E5">
        <w:instrText xml:space="preserve"> E "</w:instrText>
      </w:r>
      <w:r w:rsidR="002F62E5" w:rsidRPr="00FF29C2">
        <w:instrText>Reports</w:instrText>
      </w:r>
      <w:r w:rsidR="002F62E5">
        <w:instrText xml:space="preserve">" </w:instrText>
      </w:r>
      <w:r w:rsidR="002F62E5">
        <w:fldChar w:fldCharType="separate"/>
      </w:r>
      <w:r w:rsidR="00663BFB">
        <w:rPr>
          <w:b/>
          <w:bCs/>
        </w:rPr>
        <w:t>Error! Bookmark not defined.</w:t>
      </w:r>
      <w:r w:rsidR="002F62E5">
        <w:fldChar w:fldCharType="end"/>
      </w:r>
      <w:r>
        <w:t xml:space="preserve"> screen</w:t>
      </w:r>
    </w:p>
    <w:p w14:paraId="400A7081" w14:textId="77777777" w:rsidR="009107B2" w:rsidRDefault="009107B2" w:rsidP="00EF6211">
      <w:pPr>
        <w:pStyle w:val="Heading2"/>
        <w:sectPr w:rsidR="009107B2" w:rsidSect="00FD5C3F">
          <w:type w:val="continuous"/>
          <w:pgSz w:w="12240" w:h="15840" w:code="1"/>
          <w:pgMar w:top="1800" w:right="1195" w:bottom="1440" w:left="3355" w:header="965" w:footer="965" w:gutter="0"/>
          <w:cols w:space="360"/>
          <w:titlePg/>
        </w:sectPr>
      </w:pPr>
    </w:p>
    <w:p w14:paraId="6B8AE764" w14:textId="77777777" w:rsidR="0017423B" w:rsidRDefault="0017423B" w:rsidP="00EF6211">
      <w:pPr>
        <w:pStyle w:val="Heading2"/>
      </w:pPr>
      <w:bookmarkStart w:id="37" w:name="_Toc509165864"/>
      <w:r>
        <w:lastRenderedPageBreak/>
        <w:t>Tournament Results</w:t>
      </w:r>
      <w:bookmarkEnd w:id="37"/>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p>
    <w:p w14:paraId="4ADBE20F" w14:textId="77777777" w:rsidR="0017423B" w:rsidRDefault="00084638" w:rsidP="0017423B">
      <w:pPr>
        <w:pStyle w:val="BodyText"/>
      </w:pPr>
      <w:r>
        <w:t>The “Tournament Results</w:t>
      </w:r>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r>
        <w:t>” button, 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 xml:space="preserve"> screen, launches the Tournament Results Screen. This screen displays how the members have placed, the member name, handicap, total score, and earnings. If the player won money, it is entered under earnings.</w:t>
      </w:r>
      <w:r w:rsidR="009107B2">
        <w:t xml:space="preserve"> The changes can then be saved to the database by clicking the “Save Changes” button. </w:t>
      </w:r>
      <w:r w:rsidR="00FB594A">
        <w:t>Also,</w:t>
      </w:r>
      <w:r w:rsidR="009107B2">
        <w:t xml:space="preserve"> the tournament results can be exported to an Exce</w:t>
      </w:r>
      <w:r w:rsidR="007F72F0">
        <w:t>l file by clicking the “Export t</w:t>
      </w:r>
      <w:r w:rsidR="009107B2">
        <w:t>o Excel” button.</w:t>
      </w:r>
    </w:p>
    <w:p w14:paraId="707C47AB" w14:textId="77777777" w:rsidR="00084638" w:rsidRDefault="00084638" w:rsidP="00084638">
      <w:pPr>
        <w:pStyle w:val="BodyText"/>
        <w:keepNext/>
      </w:pPr>
      <w:r>
        <w:rPr>
          <w:noProof/>
        </w:rPr>
        <w:drawing>
          <wp:inline distT="0" distB="0" distL="0" distR="0" wp14:anchorId="08FE49C1" wp14:editId="1E602AE3">
            <wp:extent cx="4848225" cy="42127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ournamentResultsScreen.PNG"/>
                    <pic:cNvPicPr/>
                  </pic:nvPicPr>
                  <pic:blipFill>
                    <a:blip r:embed="rId31">
                      <a:extLst>
                        <a:ext uri="{28A0092B-C50C-407E-A947-70E740481C1C}">
                          <a14:useLocalDpi xmlns:a14="http://schemas.microsoft.com/office/drawing/2010/main" val="0"/>
                        </a:ext>
                      </a:extLst>
                    </a:blip>
                    <a:stretch>
                      <a:fillRect/>
                    </a:stretch>
                  </pic:blipFill>
                  <pic:spPr>
                    <a:xfrm>
                      <a:off x="0" y="0"/>
                      <a:ext cx="4910786" cy="4267085"/>
                    </a:xfrm>
                    <a:prstGeom prst="rect">
                      <a:avLst/>
                    </a:prstGeom>
                  </pic:spPr>
                </pic:pic>
              </a:graphicData>
            </a:graphic>
          </wp:inline>
        </w:drawing>
      </w:r>
    </w:p>
    <w:p w14:paraId="6AD64C60" w14:textId="77777777" w:rsidR="00084638" w:rsidRDefault="00084638" w:rsidP="00084638">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17</w:t>
      </w:r>
      <w:r w:rsidR="002613AF">
        <w:rPr>
          <w:noProof/>
        </w:rPr>
        <w:fldChar w:fldCharType="end"/>
      </w:r>
      <w:r>
        <w:t xml:space="preserve"> Tournament Results</w:t>
      </w:r>
      <w:r w:rsidR="002F62E5">
        <w:fldChar w:fldCharType="begin"/>
      </w:r>
      <w:r w:rsidR="002F62E5">
        <w:instrText xml:space="preserve"> E "</w:instrText>
      </w:r>
      <w:r w:rsidR="002F62E5" w:rsidRPr="00E21069">
        <w:instrText>Tournament Results</w:instrText>
      </w:r>
      <w:r w:rsidR="002F62E5">
        <w:instrText xml:space="preserve">" </w:instrText>
      </w:r>
      <w:r w:rsidR="002F62E5">
        <w:fldChar w:fldCharType="separate"/>
      </w:r>
      <w:r w:rsidR="00663BFB">
        <w:rPr>
          <w:b/>
          <w:bCs/>
        </w:rPr>
        <w:t>Error! Bookmark not defined.</w:t>
      </w:r>
      <w:r w:rsidR="002F62E5">
        <w:fldChar w:fldCharType="end"/>
      </w:r>
      <w:r>
        <w:t xml:space="preserve"> screen</w:t>
      </w:r>
    </w:p>
    <w:p w14:paraId="3A3CF663" w14:textId="77777777" w:rsidR="0017423B" w:rsidRDefault="0017423B" w:rsidP="0017423B">
      <w:pPr>
        <w:pStyle w:val="Heading2"/>
      </w:pPr>
      <w:bookmarkStart w:id="38" w:name="_Toc509165865"/>
      <w:r>
        <w:t>Comments</w:t>
      </w:r>
      <w:bookmarkEnd w:id="38"/>
      <w:r w:rsidR="00873693">
        <w:fldChar w:fldCharType="begin"/>
      </w:r>
      <w:r w:rsidR="00873693">
        <w:instrText xml:space="preserve"> XE "</w:instrText>
      </w:r>
      <w:r w:rsidR="00873693" w:rsidRPr="003D4E1E">
        <w:instrText>Comments</w:instrText>
      </w:r>
      <w:r w:rsidR="00873693">
        <w:instrText xml:space="preserve">" </w:instrText>
      </w:r>
      <w:r w:rsidR="00873693">
        <w:fldChar w:fldCharType="end"/>
      </w:r>
    </w:p>
    <w:p w14:paraId="4FC50303" w14:textId="77777777" w:rsidR="0017423B" w:rsidRDefault="00084638" w:rsidP="0017423B">
      <w:pPr>
        <w:pStyle w:val="BodyText"/>
      </w:pPr>
      <w:r>
        <w:t>On 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 xml:space="preserve"> Screen, comments regarding the tournament can be entered in the Comments</w:t>
      </w:r>
      <w:r w:rsidR="00873693">
        <w:fldChar w:fldCharType="begin"/>
      </w:r>
      <w:r w:rsidR="00873693">
        <w:instrText xml:space="preserve"> XE "</w:instrText>
      </w:r>
      <w:r w:rsidR="00873693" w:rsidRPr="003D4E1E">
        <w:instrText>Comments</w:instrText>
      </w:r>
      <w:r w:rsidR="00873693">
        <w:instrText xml:space="preserve">" </w:instrText>
      </w:r>
      <w:r w:rsidR="00873693">
        <w:fldChar w:fldCharType="end"/>
      </w:r>
      <w:r>
        <w:t xml:space="preserve"> fi</w:t>
      </w:r>
      <w:r w:rsidR="00BB12B0">
        <w:t>el</w:t>
      </w:r>
      <w:r>
        <w:t>d.</w:t>
      </w:r>
    </w:p>
    <w:p w14:paraId="54117C21" w14:textId="77777777" w:rsidR="00C22CBF" w:rsidRPr="0017423B" w:rsidRDefault="00C22CBF" w:rsidP="0017423B">
      <w:pPr>
        <w:pStyle w:val="BodyText"/>
      </w:pPr>
    </w:p>
    <w:p w14:paraId="3DD3E95C" w14:textId="77777777" w:rsidR="00C22CBF" w:rsidRDefault="00C22CBF" w:rsidP="00C22CBF">
      <w:pPr>
        <w:pStyle w:val="Heading1"/>
      </w:pPr>
      <w:bookmarkStart w:id="39" w:name="_Toc509165866"/>
      <w:r>
        <w:lastRenderedPageBreak/>
        <w:t>Finalize Tournament</w:t>
      </w:r>
    </w:p>
    <w:p w14:paraId="05AC536E" w14:textId="77777777" w:rsidR="00EF6211" w:rsidRDefault="00EF6211" w:rsidP="00EF6211">
      <w:pPr>
        <w:pStyle w:val="Heading2"/>
      </w:pPr>
      <w:commentRangeStart w:id="40"/>
      <w:r>
        <w:t>Finalize</w:t>
      </w:r>
      <w:commentRangeEnd w:id="40"/>
      <w:r w:rsidR="00BE0D88">
        <w:rPr>
          <w:rStyle w:val="CommentReference"/>
          <w:rFonts w:ascii="Garamond" w:hAnsi="Garamond"/>
          <w:spacing w:val="0"/>
          <w:kern w:val="0"/>
          <w:szCs w:val="20"/>
        </w:rPr>
        <w:commentReference w:id="40"/>
      </w:r>
      <w:r>
        <w:t xml:space="preserve"> Tournament</w:t>
      </w:r>
      <w:bookmarkEnd w:id="39"/>
      <w:r w:rsidR="00C22CBF">
        <w:t xml:space="preserve"> Basics</w:t>
      </w:r>
      <w:r w:rsidR="00873693">
        <w:fldChar w:fldCharType="begin"/>
      </w:r>
      <w:r w:rsidR="00873693">
        <w:instrText xml:space="preserve"> XE "</w:instrText>
      </w:r>
      <w:r w:rsidR="00873693" w:rsidRPr="003D4E1E">
        <w:instrText>Finalize Tournament</w:instrText>
      </w:r>
      <w:r w:rsidR="00873693">
        <w:instrText xml:space="preserve">" </w:instrText>
      </w:r>
      <w:r w:rsidR="00873693">
        <w:fldChar w:fldCharType="end"/>
      </w:r>
    </w:p>
    <w:p w14:paraId="3F0950BE" w14:textId="77777777" w:rsidR="00003064" w:rsidRDefault="00295D02" w:rsidP="00662EF6">
      <w:pPr>
        <w:pStyle w:val="BodyText"/>
        <w:keepNext/>
      </w:pPr>
      <w:r>
        <w:t>After all of the recaps for the tournament are entered into the Member Scores tab, they need</w:t>
      </w:r>
      <w:r w:rsidR="00AE7746">
        <w:t xml:space="preserve"> to be reviewed and finalized by the director of the tournament. To begin this process click the Finalize Tournament button located underneath the Reports section on the Member Scores screen. Once the Finalize Tournament window is open, it is up to the director to rev</w:t>
      </w:r>
      <w:r w:rsidR="009C0E54">
        <w:t>iew each player’s recap</w:t>
      </w:r>
      <w:r w:rsidR="00AE7746">
        <w:t xml:space="preserve"> before finalizing the tournament.</w:t>
      </w:r>
    </w:p>
    <w:p w14:paraId="636B6230" w14:textId="77777777" w:rsidR="0011580F" w:rsidRDefault="0011580F" w:rsidP="00662EF6">
      <w:pPr>
        <w:pStyle w:val="BodyText"/>
        <w:keepNext/>
      </w:pPr>
    </w:p>
    <w:p w14:paraId="29A2AB1F" w14:textId="77777777" w:rsidR="0011580F" w:rsidRDefault="0011580F" w:rsidP="0011580F">
      <w:pPr>
        <w:pStyle w:val="Heading2"/>
      </w:pPr>
      <w:r>
        <w:t>Understanding the Finalize Tournament layout</w:t>
      </w:r>
    </w:p>
    <w:p w14:paraId="608B9C60" w14:textId="77777777" w:rsidR="00541004" w:rsidRDefault="009B4C57" w:rsidP="009B4C57">
      <w:pPr>
        <w:pStyle w:val="BodyText"/>
      </w:pPr>
      <w:r>
        <w:t>The layout of the window is split into two sub windows, one above, and one below. The color of a cell determines a few things. A red cell is a score that has been invalidated</w:t>
      </w:r>
      <w:r w:rsidR="00B04A95">
        <w:t xml:space="preserve"> by the direc</w:t>
      </w:r>
      <w:r w:rsidR="008702B7">
        <w:t>tor</w:t>
      </w:r>
      <w:r>
        <w:t>, while an orange cell is a score that is 50 or more below a player’s average score for a given game</w:t>
      </w:r>
      <w:r w:rsidR="0078774B">
        <w:t xml:space="preserve">; </w:t>
      </w:r>
      <w:r w:rsidR="0099243C">
        <w:t>lastly</w:t>
      </w:r>
      <w:r w:rsidR="0078774B">
        <w:t xml:space="preserve">, </w:t>
      </w:r>
      <w:r w:rsidR="00A927B7">
        <w:t>a blue cell means it has been</w:t>
      </w:r>
      <w:r>
        <w:t xml:space="preserve"> selected.</w:t>
      </w:r>
      <w:r w:rsidR="00802E7B">
        <w:t xml:space="preserve"> Furthermore, furthest left are empty cells which denote a fe</w:t>
      </w:r>
      <w:r w:rsidR="00B6154A">
        <w:t>w things which allow for better visibility. A black arrow in the l</w:t>
      </w:r>
      <w:r w:rsidR="00214EF7">
        <w:t xml:space="preserve">eftmost corner means something </w:t>
      </w:r>
      <w:r w:rsidR="00B6154A">
        <w:t>in that row is selected, while a pencil means something in that row is currently being edited.</w:t>
      </w:r>
      <w:r w:rsidR="00EC36D2">
        <w:t xml:space="preserve"> Clicking the leftmost cell will highlight the entire row in blue, and clicking the top leftmost cell will highlight </w:t>
      </w:r>
      <w:r w:rsidR="000A7CB0">
        <w:t>everything.</w:t>
      </w:r>
      <w:r w:rsidR="008D36CF">
        <w:t xml:space="preserve"> </w:t>
      </w:r>
    </w:p>
    <w:p w14:paraId="66FB0017" w14:textId="77777777" w:rsidR="009B4C57" w:rsidRDefault="008D36CF" w:rsidP="009B4C57">
      <w:pPr>
        <w:pStyle w:val="BodyText"/>
      </w:pPr>
      <w:r>
        <w:t>The director may also modify some of the cells if it is required. The following cells can be modified by double cli</w:t>
      </w:r>
      <w:r w:rsidR="00FE4ADE">
        <w:t>cking them: Scratch Total, Handicap Total, Entry AVG, ADJ AVG, Pro Pot, and Notes.</w:t>
      </w:r>
    </w:p>
    <w:p w14:paraId="463F5DCD" w14:textId="77777777" w:rsidR="00541004" w:rsidRDefault="00541004" w:rsidP="009B4C57">
      <w:pPr>
        <w:pStyle w:val="BodyText"/>
      </w:pPr>
      <w:r>
        <w:t>The data in the table can a</w:t>
      </w:r>
      <w:r w:rsidR="00DB3EA8">
        <w:t xml:space="preserve">lso be </w:t>
      </w:r>
      <w:r w:rsidR="005F18AF">
        <w:t>organized. C</w:t>
      </w:r>
      <w:r>
        <w:t>lick</w:t>
      </w:r>
      <w:r w:rsidR="00A74CE6">
        <w:t>ing one of the columns such as N</w:t>
      </w:r>
      <w:r w:rsidR="00937BD0">
        <w:t xml:space="preserve">ame </w:t>
      </w:r>
      <w:r>
        <w:t>or Scratch Total will reord</w:t>
      </w:r>
      <w:r w:rsidR="00EC0072">
        <w:t>er the data by descending</w:t>
      </w:r>
      <w:r w:rsidR="00EE323C">
        <w:t>,</w:t>
      </w:r>
      <w:r w:rsidR="00EC0072">
        <w:t xml:space="preserve"> and</w:t>
      </w:r>
      <w:r w:rsidR="009F3B92">
        <w:t xml:space="preserve"> clicking once more will re</w:t>
      </w:r>
      <w:r>
        <w:t>or</w:t>
      </w:r>
      <w:r w:rsidR="000E6B09">
        <w:t xml:space="preserve">der it by ascending; however, columns with </w:t>
      </w:r>
      <w:r w:rsidR="009F3B92">
        <w:t>checkboxes in them cannot be re</w:t>
      </w:r>
      <w:r w:rsidR="000E6B09">
        <w:t>ordered.</w:t>
      </w:r>
      <w:r w:rsidR="00612061">
        <w:t xml:space="preserve"> In addition to this, any cell or combination of cells that are highl</w:t>
      </w:r>
      <w:r w:rsidR="00CF16A8">
        <w:t xml:space="preserve">ighted can be copied </w:t>
      </w:r>
      <w:r w:rsidR="00612061">
        <w:t>by pressing the ctrl and c buttons on the keyboard while cells are highlighted.</w:t>
      </w:r>
      <w:r w:rsidR="00B37007">
        <w:t xml:space="preserve"> Checkboxes such as Valid Score, or Director Check will be pasted in text as True or False.</w:t>
      </w:r>
    </w:p>
    <w:p w14:paraId="07FE6D73" w14:textId="77777777" w:rsidR="002E0B35" w:rsidRDefault="009A74B2" w:rsidP="007F72F0">
      <w:pPr>
        <w:pStyle w:val="BodyText"/>
      </w:pPr>
      <w:r>
        <w:t>The bottom sub window contains information for a selected player.</w:t>
      </w:r>
      <w:r w:rsidR="000D0EE1">
        <w:t xml:space="preserve"> Every game the selected player has participated in will be displayed here. In addition to this, the date the game was played and the player’s place in the tournament are displayed as well.</w:t>
      </w:r>
      <w:r>
        <w:t xml:space="preserve"> Between the two sub windows you’ll see the index of the selected player on the left, their</w:t>
      </w:r>
      <w:r w:rsidR="00E10B79">
        <w:t xml:space="preserve"> name in the middle, and their starting average</w:t>
      </w:r>
      <w:r>
        <w:t xml:space="preserve"> on the right.</w:t>
      </w:r>
      <w:r w:rsidR="00F3541E">
        <w:t xml:space="preserve"> This second sub window can be organized like the above one.</w:t>
      </w:r>
      <w:r w:rsidR="00336818">
        <w:t xml:space="preserve"> Game scores, adjusted average, notes, and the date can be modified here. Changing a score will not automatically recalculate the scratch total in the lower sub window.</w:t>
      </w:r>
      <w:r w:rsidR="000D0EE1">
        <w:t xml:space="preserve"> </w:t>
      </w:r>
    </w:p>
    <w:p w14:paraId="46B97E70" w14:textId="77777777" w:rsidR="007F72F0" w:rsidRDefault="007F72F0" w:rsidP="007F72F0">
      <w:pPr>
        <w:pStyle w:val="BodyText"/>
      </w:pPr>
    </w:p>
    <w:p w14:paraId="5534683A" w14:textId="77777777" w:rsidR="007F72F0" w:rsidRDefault="007F72F0" w:rsidP="007F72F0">
      <w:pPr>
        <w:pStyle w:val="BodyText"/>
      </w:pPr>
    </w:p>
    <w:p w14:paraId="568F553B" w14:textId="77777777" w:rsidR="003075D3" w:rsidRDefault="003075D3" w:rsidP="003075D3">
      <w:pPr>
        <w:pStyle w:val="Heading2"/>
      </w:pPr>
      <w:r>
        <w:lastRenderedPageBreak/>
        <w:t>Finalizing a tournament</w:t>
      </w:r>
    </w:p>
    <w:p w14:paraId="53C5A24E" w14:textId="7FA1BB8F" w:rsidR="003075D3" w:rsidRDefault="00663BFB" w:rsidP="003075D3">
      <w:pPr>
        <w:pStyle w:val="BodyText"/>
      </w:pPr>
      <w:r>
        <w:t xml:space="preserve">In order for </w:t>
      </w:r>
      <w:r w:rsidR="005126FF">
        <w:t xml:space="preserve">the tournament to be finalized </w:t>
      </w:r>
      <w:r w:rsidR="008E7730">
        <w:t>the director needs to</w:t>
      </w:r>
      <w:r w:rsidR="00E10489">
        <w:t xml:space="preserve"> check every one of the Director Check boxes to confirm that they’</w:t>
      </w:r>
      <w:r w:rsidR="006159F9">
        <w:t>ve inspected that player’s recap</w:t>
      </w:r>
      <w:r w:rsidR="00E10489">
        <w:t>. This means modifying scores, averages, adding a bonus or a pro pot, and adding any notes that may be needed for a particular player.</w:t>
      </w:r>
      <w:r w:rsidR="003954C6">
        <w:t xml:space="preserve"> Manually adjusting the average is also required.</w:t>
      </w:r>
      <w:bookmarkStart w:id="41" w:name="_GoBack"/>
      <w:bookmarkEnd w:id="41"/>
      <w:r w:rsidR="009150E2">
        <w:t xml:space="preserve"> After all of this is done, the director checks off the Director Check box for that player. </w:t>
      </w:r>
      <w:r w:rsidR="00211D9C">
        <w:t>Once all of the boxes are checked, the tournament can be finalized by clicking the Finalize button at the bottom of the form. If it so happens that the director fails to check a player’s box, upon attempting to f</w:t>
      </w:r>
      <w:r w:rsidR="001F7B80">
        <w:t>inalize the tournament that box</w:t>
      </w:r>
      <w:r w:rsidR="00211D9C">
        <w:t xml:space="preserve"> will be highlighted in red.</w:t>
      </w:r>
    </w:p>
    <w:p w14:paraId="5FF07D6D" w14:textId="77777777" w:rsidR="00A93123" w:rsidRPr="003075D3" w:rsidRDefault="00A93123" w:rsidP="00A93123">
      <w:pPr>
        <w:pStyle w:val="Heading2"/>
      </w:pPr>
      <w:r>
        <w:t>The Finalize Tournament window</w:t>
      </w:r>
    </w:p>
    <w:p w14:paraId="28089870" w14:textId="77777777" w:rsidR="00003064" w:rsidRDefault="00B92EA2" w:rsidP="00003064">
      <w:pPr>
        <w:keepNext/>
      </w:pPr>
      <w:r>
        <w:rPr>
          <w:noProof/>
        </w:rPr>
        <w:pict w14:anchorId="225EA3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4.45pt;height:222.8pt">
            <v:imagedata r:id="rId34" o:title="FinalizeTournamentWindow"/>
          </v:shape>
        </w:pict>
      </w:r>
    </w:p>
    <w:p w14:paraId="6CCCD25B" w14:textId="77777777" w:rsidR="00003064" w:rsidRDefault="00003064" w:rsidP="00003064">
      <w:pPr>
        <w:pStyle w:val="Caption"/>
      </w:pPr>
      <w:r>
        <w:t xml:space="preserve">Figure </w:t>
      </w:r>
      <w:r w:rsidR="002613AF">
        <w:fldChar w:fldCharType="begin"/>
      </w:r>
      <w:r w:rsidR="002613AF">
        <w:instrText xml:space="preserve"> SEQ Figure \* ARABIC </w:instrText>
      </w:r>
      <w:r w:rsidR="002613AF">
        <w:fldChar w:fldCharType="separate"/>
      </w:r>
      <w:r w:rsidR="009A74B2">
        <w:rPr>
          <w:noProof/>
        </w:rPr>
        <w:t>18</w:t>
      </w:r>
      <w:r w:rsidR="002613AF">
        <w:rPr>
          <w:noProof/>
        </w:rPr>
        <w:fldChar w:fldCharType="end"/>
      </w:r>
      <w:r>
        <w:t xml:space="preserve"> Finalize Tournament</w:t>
      </w:r>
      <w:commentRangeStart w:id="42"/>
      <w:r>
        <w:fldChar w:fldCharType="begin"/>
      </w:r>
      <w:r>
        <w:instrText xml:space="preserve"> E "</w:instrText>
      </w:r>
      <w:r w:rsidRPr="003D4E1E">
        <w:instrText>Finalize Tournament</w:instrText>
      </w:r>
      <w:r>
        <w:instrText xml:space="preserve">" </w:instrText>
      </w:r>
      <w:r>
        <w:fldChar w:fldCharType="separate"/>
      </w:r>
      <w:r w:rsidR="00663BFB">
        <w:rPr>
          <w:b/>
          <w:bCs/>
        </w:rPr>
        <w:t>Error! Bookmark not defined.</w:t>
      </w:r>
      <w:r>
        <w:fldChar w:fldCharType="end"/>
      </w:r>
      <w:commentRangeEnd w:id="42"/>
      <w:r w:rsidR="00BE0D88">
        <w:rPr>
          <w:rStyle w:val="CommentReference"/>
          <w:spacing w:val="0"/>
        </w:rPr>
        <w:commentReference w:id="42"/>
      </w:r>
      <w:r>
        <w:t xml:space="preserve"> Screen</w:t>
      </w:r>
    </w:p>
    <w:p w14:paraId="08AEECD1" w14:textId="77777777" w:rsidR="009B43B2" w:rsidRDefault="00572E5B" w:rsidP="00662EF6">
      <w:pPr>
        <w:pStyle w:val="BodyText"/>
        <w:keepNext/>
      </w:pPr>
      <w:r>
        <w:lastRenderedPageBreak/>
        <w:t xml:space="preserve">Referring to </w:t>
      </w:r>
      <w:r w:rsidRPr="00B92EA2">
        <w:rPr>
          <w:u w:val="single"/>
        </w:rPr>
        <w:t>Figure 18</w:t>
      </w:r>
      <w:r>
        <w:t>, t</w:t>
      </w:r>
      <w:r w:rsidR="00381252">
        <w:t>he topmos</w:t>
      </w:r>
      <w:r w:rsidR="00A83A44">
        <w:t>t window displays a wide array of information for each player in the given tournament.</w:t>
      </w:r>
    </w:p>
    <w:p w14:paraId="39BFB5DD" w14:textId="77777777" w:rsidR="00381252" w:rsidRDefault="00903934" w:rsidP="00662EF6">
      <w:pPr>
        <w:pStyle w:val="BodyText"/>
        <w:keepNext/>
      </w:pPr>
      <w:r>
        <w:t xml:space="preserve"> Going from left to right this information is as follows:</w:t>
      </w:r>
    </w:p>
    <w:p w14:paraId="0AB0B202" w14:textId="77777777" w:rsidR="003B15C9" w:rsidRDefault="00903934" w:rsidP="00903934">
      <w:pPr>
        <w:pStyle w:val="BodyText"/>
        <w:keepNext/>
        <w:numPr>
          <w:ilvl w:val="0"/>
          <w:numId w:val="50"/>
        </w:numPr>
      </w:pPr>
      <w:r w:rsidRPr="000F1979">
        <w:rPr>
          <w:b/>
          <w:u w:val="single"/>
        </w:rPr>
        <w:t>Index</w:t>
      </w:r>
      <w:r>
        <w:t xml:space="preserve"> – the index of the player in the database.</w:t>
      </w:r>
      <w:r w:rsidR="00A40A38">
        <w:t xml:space="preserve">  </w:t>
      </w:r>
    </w:p>
    <w:p w14:paraId="37A9BE95" w14:textId="77777777" w:rsidR="00903934" w:rsidRDefault="003B15C9" w:rsidP="003B15C9">
      <w:pPr>
        <w:pStyle w:val="BodyText"/>
        <w:keepNext/>
        <w:ind w:left="720"/>
      </w:pPr>
      <w:r>
        <w:t xml:space="preserve"> </w:t>
      </w:r>
      <w:r>
        <w:rPr>
          <w:noProof/>
        </w:rPr>
        <w:drawing>
          <wp:inline distT="0" distB="0" distL="0" distR="0" wp14:anchorId="19188140" wp14:editId="5C233B95">
            <wp:extent cx="526212" cy="84194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111" cy="936179"/>
                    </a:xfrm>
                    <a:prstGeom prst="rect">
                      <a:avLst/>
                    </a:prstGeom>
                  </pic:spPr>
                </pic:pic>
              </a:graphicData>
            </a:graphic>
          </wp:inline>
        </w:drawing>
      </w:r>
    </w:p>
    <w:p w14:paraId="06013B64" w14:textId="77777777" w:rsidR="003B15C9" w:rsidRDefault="00903934" w:rsidP="00903934">
      <w:pPr>
        <w:pStyle w:val="BodyText"/>
        <w:keepNext/>
        <w:numPr>
          <w:ilvl w:val="0"/>
          <w:numId w:val="50"/>
        </w:numPr>
      </w:pPr>
      <w:r w:rsidRPr="000F1979">
        <w:rPr>
          <w:b/>
          <w:u w:val="single"/>
        </w:rPr>
        <w:t>GameID</w:t>
      </w:r>
      <w:r w:rsidR="00BE56A0">
        <w:t xml:space="preserve"> –Needs work</w:t>
      </w:r>
    </w:p>
    <w:p w14:paraId="785015F6" w14:textId="77777777" w:rsidR="00903934" w:rsidRDefault="00A40A38" w:rsidP="003B15C9">
      <w:pPr>
        <w:pStyle w:val="BodyText"/>
        <w:keepNext/>
        <w:ind w:left="720"/>
      </w:pPr>
      <w:r>
        <w:t xml:space="preserve">  </w:t>
      </w:r>
      <w:r w:rsidR="003B15C9">
        <w:rPr>
          <w:noProof/>
        </w:rPr>
        <w:drawing>
          <wp:inline distT="0" distB="0" distL="0" distR="0" wp14:anchorId="4EB199F8" wp14:editId="0E6CACF1">
            <wp:extent cx="473914" cy="770111"/>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6426" cy="822944"/>
                    </a:xfrm>
                    <a:prstGeom prst="rect">
                      <a:avLst/>
                    </a:prstGeom>
                  </pic:spPr>
                </pic:pic>
              </a:graphicData>
            </a:graphic>
          </wp:inline>
        </w:drawing>
      </w:r>
      <w:r>
        <w:t xml:space="preserve">   </w:t>
      </w:r>
    </w:p>
    <w:p w14:paraId="336765C5" w14:textId="77777777" w:rsidR="003B15C9" w:rsidRDefault="00903934" w:rsidP="003B15C9">
      <w:pPr>
        <w:pStyle w:val="BodyText"/>
        <w:keepNext/>
        <w:numPr>
          <w:ilvl w:val="0"/>
          <w:numId w:val="50"/>
        </w:numPr>
      </w:pPr>
      <w:r w:rsidRPr="000F1979">
        <w:rPr>
          <w:b/>
          <w:u w:val="single"/>
        </w:rPr>
        <w:t>Game 1-4 and ValidScore 1-4</w:t>
      </w:r>
      <w:r>
        <w:t xml:space="preserve"> - t</w:t>
      </w:r>
      <w:r w:rsidR="00923824">
        <w:t>hat player’s score for each game</w:t>
      </w:r>
      <w:r>
        <w:t xml:space="preserve"> they played, and a checkbox used to determine whether that player’s score is valid for that set of pins. E.G. a sandbagged score will be</w:t>
      </w:r>
      <w:r w:rsidR="003B15C9">
        <w:t xml:space="preserve"> unchecked and thus invalidated.</w:t>
      </w:r>
    </w:p>
    <w:p w14:paraId="20B80385" w14:textId="77777777" w:rsidR="003B15C9" w:rsidRDefault="003B15C9" w:rsidP="00A53EAC">
      <w:pPr>
        <w:pStyle w:val="BodyText"/>
        <w:keepNext/>
        <w:ind w:left="720"/>
        <w:rPr>
          <w:noProof/>
        </w:rPr>
      </w:pPr>
      <w:r w:rsidRPr="003B15C9">
        <w:rPr>
          <w:noProof/>
        </w:rPr>
        <w:t xml:space="preserve"> </w:t>
      </w:r>
      <w:r>
        <w:rPr>
          <w:noProof/>
        </w:rPr>
        <w:drawing>
          <wp:inline distT="0" distB="0" distL="0" distR="0" wp14:anchorId="7A3357F6" wp14:editId="1EC28456">
            <wp:extent cx="491706" cy="697328"/>
            <wp:effectExtent l="0" t="0" r="381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5572" cy="731175"/>
                    </a:xfrm>
                    <a:prstGeom prst="rect">
                      <a:avLst/>
                    </a:prstGeom>
                  </pic:spPr>
                </pic:pic>
              </a:graphicData>
            </a:graphic>
          </wp:inline>
        </w:drawing>
      </w:r>
    </w:p>
    <w:p w14:paraId="4E6BCDB2" w14:textId="77777777" w:rsidR="00C22CBF" w:rsidRDefault="00903934" w:rsidP="00662EF6">
      <w:pPr>
        <w:pStyle w:val="BodyText"/>
        <w:keepNext/>
        <w:numPr>
          <w:ilvl w:val="0"/>
          <w:numId w:val="50"/>
        </w:numPr>
      </w:pPr>
      <w:r w:rsidRPr="000F1979">
        <w:rPr>
          <w:b/>
          <w:u w:val="single"/>
        </w:rPr>
        <w:t>Scratch Total</w:t>
      </w:r>
      <w:r>
        <w:t xml:space="preserve"> – The player’s total score before handicaps are taken into account.</w:t>
      </w:r>
    </w:p>
    <w:p w14:paraId="18BF1157" w14:textId="77777777" w:rsidR="003B15C9" w:rsidRDefault="003B15C9" w:rsidP="00A53EAC">
      <w:pPr>
        <w:pStyle w:val="BodyText"/>
        <w:keepNext/>
        <w:ind w:left="720"/>
      </w:pPr>
      <w:r>
        <w:rPr>
          <w:noProof/>
        </w:rPr>
        <w:drawing>
          <wp:inline distT="0" distB="0" distL="0" distR="0" wp14:anchorId="275B9669" wp14:editId="7FA5F256">
            <wp:extent cx="542925" cy="7524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2925" cy="752475"/>
                    </a:xfrm>
                    <a:prstGeom prst="rect">
                      <a:avLst/>
                    </a:prstGeom>
                  </pic:spPr>
                </pic:pic>
              </a:graphicData>
            </a:graphic>
          </wp:inline>
        </w:drawing>
      </w:r>
    </w:p>
    <w:p w14:paraId="7508EAC1" w14:textId="77777777" w:rsidR="002412F5" w:rsidRDefault="002412F5" w:rsidP="00662EF6">
      <w:pPr>
        <w:pStyle w:val="BodyText"/>
        <w:keepNext/>
        <w:numPr>
          <w:ilvl w:val="0"/>
          <w:numId w:val="50"/>
        </w:numPr>
      </w:pPr>
      <w:r>
        <w:rPr>
          <w:b/>
          <w:u w:val="single"/>
        </w:rPr>
        <w:t xml:space="preserve">Handicap Total </w:t>
      </w:r>
      <w:r>
        <w:t>– The player’s total score after handicaps are taken into account.</w:t>
      </w:r>
    </w:p>
    <w:p w14:paraId="7222D822" w14:textId="77777777" w:rsidR="000E095F" w:rsidRDefault="000E095F" w:rsidP="000E095F">
      <w:pPr>
        <w:pStyle w:val="BodyText"/>
        <w:keepNext/>
        <w:ind w:left="720"/>
      </w:pPr>
      <w:r>
        <w:rPr>
          <w:noProof/>
        </w:rPr>
        <w:drawing>
          <wp:inline distT="0" distB="0" distL="0" distR="0" wp14:anchorId="1C4ED64A" wp14:editId="177F90E7">
            <wp:extent cx="533400" cy="7524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3400" cy="752475"/>
                    </a:xfrm>
                    <a:prstGeom prst="rect">
                      <a:avLst/>
                    </a:prstGeom>
                  </pic:spPr>
                </pic:pic>
              </a:graphicData>
            </a:graphic>
          </wp:inline>
        </w:drawing>
      </w:r>
    </w:p>
    <w:p w14:paraId="3DCA9174" w14:textId="77777777" w:rsidR="00903934" w:rsidRDefault="00903934" w:rsidP="00662EF6">
      <w:pPr>
        <w:pStyle w:val="BodyText"/>
        <w:keepNext/>
        <w:numPr>
          <w:ilvl w:val="0"/>
          <w:numId w:val="50"/>
        </w:numPr>
      </w:pPr>
      <w:r w:rsidRPr="000F1979">
        <w:rPr>
          <w:b/>
          <w:u w:val="single"/>
        </w:rPr>
        <w:t>Entry AVG</w:t>
      </w:r>
      <w:r>
        <w:t xml:space="preserve"> – The average for the current entry of the player.</w:t>
      </w:r>
    </w:p>
    <w:p w14:paraId="1F3AE7C8" w14:textId="77777777" w:rsidR="00904259" w:rsidRDefault="00904259" w:rsidP="00904259">
      <w:pPr>
        <w:pStyle w:val="BodyText"/>
        <w:keepNext/>
        <w:ind w:left="720"/>
      </w:pPr>
      <w:r>
        <w:rPr>
          <w:noProof/>
        </w:rPr>
        <w:lastRenderedPageBreak/>
        <w:drawing>
          <wp:inline distT="0" distB="0" distL="0" distR="0" wp14:anchorId="13E6B45B" wp14:editId="14A1B0A6">
            <wp:extent cx="533400" cy="7334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3400" cy="733425"/>
                    </a:xfrm>
                    <a:prstGeom prst="rect">
                      <a:avLst/>
                    </a:prstGeom>
                  </pic:spPr>
                </pic:pic>
              </a:graphicData>
            </a:graphic>
          </wp:inline>
        </w:drawing>
      </w:r>
    </w:p>
    <w:p w14:paraId="31DAB8ED" w14:textId="77777777" w:rsidR="00903934" w:rsidRDefault="00903934" w:rsidP="00662EF6">
      <w:pPr>
        <w:pStyle w:val="BodyText"/>
        <w:keepNext/>
        <w:numPr>
          <w:ilvl w:val="0"/>
          <w:numId w:val="50"/>
        </w:numPr>
      </w:pPr>
      <w:r w:rsidRPr="000F1979">
        <w:rPr>
          <w:b/>
          <w:u w:val="single"/>
        </w:rPr>
        <w:t>30 Entry AVG</w:t>
      </w:r>
      <w:r>
        <w:t xml:space="preserve"> – The average for the last 30 entries of the player.</w:t>
      </w:r>
    </w:p>
    <w:p w14:paraId="2EF52AB3" w14:textId="77777777" w:rsidR="00904259" w:rsidRDefault="00904259" w:rsidP="00904259">
      <w:pPr>
        <w:pStyle w:val="BodyText"/>
        <w:keepNext/>
        <w:ind w:left="720"/>
      </w:pPr>
      <w:r>
        <w:rPr>
          <w:noProof/>
        </w:rPr>
        <w:drawing>
          <wp:inline distT="0" distB="0" distL="0" distR="0" wp14:anchorId="1A027C84" wp14:editId="6C6F8DDF">
            <wp:extent cx="514350" cy="7810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4350" cy="781050"/>
                    </a:xfrm>
                    <a:prstGeom prst="rect">
                      <a:avLst/>
                    </a:prstGeom>
                  </pic:spPr>
                </pic:pic>
              </a:graphicData>
            </a:graphic>
          </wp:inline>
        </w:drawing>
      </w:r>
    </w:p>
    <w:p w14:paraId="0E73DD43" w14:textId="58C2CD54" w:rsidR="00903934" w:rsidRDefault="00903934" w:rsidP="00662EF6">
      <w:pPr>
        <w:pStyle w:val="BodyText"/>
        <w:keepNext/>
        <w:numPr>
          <w:ilvl w:val="0"/>
          <w:numId w:val="50"/>
        </w:numPr>
      </w:pPr>
      <w:r w:rsidRPr="000F1979">
        <w:rPr>
          <w:b/>
          <w:u w:val="single"/>
        </w:rPr>
        <w:t>ADJ AVG</w:t>
      </w:r>
      <w:r>
        <w:t xml:space="preserve"> – Adjusted Average.</w:t>
      </w:r>
      <w:r w:rsidR="00140A21">
        <w:t xml:space="preserve"> An average that must be manually entered by the director.</w:t>
      </w:r>
    </w:p>
    <w:p w14:paraId="0DFC0AB7" w14:textId="77777777" w:rsidR="005A4FDA" w:rsidRDefault="005A4FDA" w:rsidP="005A4FDA">
      <w:pPr>
        <w:pStyle w:val="BodyText"/>
        <w:keepNext/>
        <w:ind w:left="720"/>
      </w:pPr>
      <w:r>
        <w:rPr>
          <w:noProof/>
        </w:rPr>
        <w:drawing>
          <wp:inline distT="0" distB="0" distL="0" distR="0" wp14:anchorId="0EA28D84" wp14:editId="0D1BAAD7">
            <wp:extent cx="514350" cy="762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4350" cy="762000"/>
                    </a:xfrm>
                    <a:prstGeom prst="rect">
                      <a:avLst/>
                    </a:prstGeom>
                  </pic:spPr>
                </pic:pic>
              </a:graphicData>
            </a:graphic>
          </wp:inline>
        </w:drawing>
      </w:r>
    </w:p>
    <w:p w14:paraId="1933CAE0" w14:textId="77777777" w:rsidR="009B43B2" w:rsidRDefault="009B43B2" w:rsidP="00662EF6">
      <w:pPr>
        <w:pStyle w:val="BodyText"/>
        <w:keepNext/>
        <w:numPr>
          <w:ilvl w:val="0"/>
          <w:numId w:val="50"/>
        </w:numPr>
      </w:pPr>
      <w:r w:rsidRPr="000F1979">
        <w:rPr>
          <w:b/>
          <w:u w:val="single"/>
        </w:rPr>
        <w:t>Director Check</w:t>
      </w:r>
      <w:r>
        <w:t xml:space="preserve"> – Checkbox to confirm a director has checked and validated</w:t>
      </w:r>
      <w:r w:rsidR="000F1979">
        <w:t xml:space="preserve"> a player’s score.</w:t>
      </w:r>
    </w:p>
    <w:p w14:paraId="72FAB648" w14:textId="77777777" w:rsidR="005A4FDA" w:rsidRDefault="005A4FDA" w:rsidP="005A4FDA">
      <w:pPr>
        <w:pStyle w:val="BodyText"/>
        <w:keepNext/>
        <w:ind w:left="720"/>
      </w:pPr>
      <w:r>
        <w:rPr>
          <w:noProof/>
        </w:rPr>
        <w:drawing>
          <wp:inline distT="0" distB="0" distL="0" distR="0" wp14:anchorId="7975C22F" wp14:editId="35A77B3D">
            <wp:extent cx="542925" cy="7334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2925" cy="733425"/>
                    </a:xfrm>
                    <a:prstGeom prst="rect">
                      <a:avLst/>
                    </a:prstGeom>
                  </pic:spPr>
                </pic:pic>
              </a:graphicData>
            </a:graphic>
          </wp:inline>
        </w:drawing>
      </w:r>
    </w:p>
    <w:p w14:paraId="172FF03B" w14:textId="77777777" w:rsidR="000F1979" w:rsidRPr="002148C7" w:rsidRDefault="002A632D" w:rsidP="00662EF6">
      <w:pPr>
        <w:pStyle w:val="BodyText"/>
        <w:keepNext/>
        <w:numPr>
          <w:ilvl w:val="0"/>
          <w:numId w:val="50"/>
        </w:numPr>
        <w:rPr>
          <w:b/>
          <w:u w:val="single"/>
        </w:rPr>
      </w:pPr>
      <w:r w:rsidRPr="002A632D">
        <w:rPr>
          <w:b/>
          <w:u w:val="single"/>
        </w:rPr>
        <w:t>Squad</w:t>
      </w:r>
      <w:r>
        <w:rPr>
          <w:b/>
          <w:u w:val="single"/>
        </w:rPr>
        <w:t xml:space="preserve"> </w:t>
      </w:r>
      <w:r>
        <w:t>–</w:t>
      </w:r>
      <w:r w:rsidR="002412F5">
        <w:t xml:space="preserve"> T</w:t>
      </w:r>
      <w:r>
        <w:t>he squad of this player’s game.</w:t>
      </w:r>
    </w:p>
    <w:p w14:paraId="251FB584" w14:textId="77777777" w:rsidR="002148C7" w:rsidRPr="002A632D" w:rsidRDefault="002148C7" w:rsidP="002148C7">
      <w:pPr>
        <w:pStyle w:val="BodyText"/>
        <w:keepNext/>
        <w:ind w:left="720"/>
        <w:rPr>
          <w:b/>
          <w:u w:val="single"/>
        </w:rPr>
      </w:pPr>
      <w:r>
        <w:rPr>
          <w:noProof/>
        </w:rPr>
        <w:drawing>
          <wp:inline distT="0" distB="0" distL="0" distR="0" wp14:anchorId="752F97DE" wp14:editId="3DE20F24">
            <wp:extent cx="504825" cy="7810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4825" cy="781050"/>
                    </a:xfrm>
                    <a:prstGeom prst="rect">
                      <a:avLst/>
                    </a:prstGeom>
                  </pic:spPr>
                </pic:pic>
              </a:graphicData>
            </a:graphic>
          </wp:inline>
        </w:drawing>
      </w:r>
    </w:p>
    <w:p w14:paraId="4C8357A1" w14:textId="77777777" w:rsidR="002A632D" w:rsidRPr="00A3117D" w:rsidRDefault="002412F5" w:rsidP="00662EF6">
      <w:pPr>
        <w:pStyle w:val="BodyText"/>
        <w:keepNext/>
        <w:numPr>
          <w:ilvl w:val="0"/>
          <w:numId w:val="50"/>
        </w:numPr>
        <w:rPr>
          <w:b/>
          <w:u w:val="single"/>
        </w:rPr>
      </w:pPr>
      <w:r>
        <w:rPr>
          <w:b/>
          <w:u w:val="single"/>
        </w:rPr>
        <w:t xml:space="preserve">Handicap </w:t>
      </w:r>
      <w:r>
        <w:t>– The player’s current handicap.</w:t>
      </w:r>
    </w:p>
    <w:p w14:paraId="65C58AAF" w14:textId="77777777" w:rsidR="00A3117D" w:rsidRPr="00E60561" w:rsidRDefault="00A3117D" w:rsidP="00A3117D">
      <w:pPr>
        <w:pStyle w:val="BodyText"/>
        <w:keepNext/>
        <w:ind w:left="720"/>
        <w:rPr>
          <w:b/>
          <w:u w:val="single"/>
        </w:rPr>
      </w:pPr>
      <w:r>
        <w:rPr>
          <w:noProof/>
        </w:rPr>
        <w:drawing>
          <wp:inline distT="0" distB="0" distL="0" distR="0" wp14:anchorId="246BBCB5" wp14:editId="5433436B">
            <wp:extent cx="561975" cy="7620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975" cy="762000"/>
                    </a:xfrm>
                    <a:prstGeom prst="rect">
                      <a:avLst/>
                    </a:prstGeom>
                  </pic:spPr>
                </pic:pic>
              </a:graphicData>
            </a:graphic>
          </wp:inline>
        </w:drawing>
      </w:r>
    </w:p>
    <w:p w14:paraId="66665B8D" w14:textId="77777777" w:rsidR="00E60561" w:rsidRPr="00A51303" w:rsidRDefault="00E60561" w:rsidP="00662EF6">
      <w:pPr>
        <w:pStyle w:val="BodyText"/>
        <w:keepNext/>
        <w:numPr>
          <w:ilvl w:val="0"/>
          <w:numId w:val="50"/>
        </w:numPr>
        <w:rPr>
          <w:b/>
          <w:u w:val="single"/>
        </w:rPr>
      </w:pPr>
      <w:r>
        <w:rPr>
          <w:b/>
          <w:u w:val="single"/>
        </w:rPr>
        <w:t>Bonus</w:t>
      </w:r>
      <w:r>
        <w:t xml:space="preserve"> – Current player’s bonus.</w:t>
      </w:r>
    </w:p>
    <w:p w14:paraId="7FD31359" w14:textId="77777777" w:rsidR="00A51303" w:rsidRPr="00E60561" w:rsidRDefault="00A51303" w:rsidP="00A51303">
      <w:pPr>
        <w:pStyle w:val="BodyText"/>
        <w:keepNext/>
        <w:ind w:left="720"/>
        <w:rPr>
          <w:b/>
          <w:u w:val="single"/>
        </w:rPr>
      </w:pPr>
      <w:r>
        <w:rPr>
          <w:noProof/>
        </w:rPr>
        <w:lastRenderedPageBreak/>
        <w:drawing>
          <wp:inline distT="0" distB="0" distL="0" distR="0" wp14:anchorId="4DAE4DA4" wp14:editId="32E56A64">
            <wp:extent cx="533400" cy="7524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3400" cy="752475"/>
                    </a:xfrm>
                    <a:prstGeom prst="rect">
                      <a:avLst/>
                    </a:prstGeom>
                  </pic:spPr>
                </pic:pic>
              </a:graphicData>
            </a:graphic>
          </wp:inline>
        </w:drawing>
      </w:r>
    </w:p>
    <w:p w14:paraId="5F9A4972" w14:textId="77777777" w:rsidR="00E60561" w:rsidRPr="00714C99" w:rsidRDefault="00E60561" w:rsidP="00662EF6">
      <w:pPr>
        <w:pStyle w:val="BodyText"/>
        <w:keepNext/>
        <w:numPr>
          <w:ilvl w:val="0"/>
          <w:numId w:val="50"/>
        </w:numPr>
        <w:rPr>
          <w:b/>
          <w:u w:val="single"/>
        </w:rPr>
      </w:pPr>
      <w:r>
        <w:rPr>
          <w:b/>
          <w:u w:val="single"/>
        </w:rPr>
        <w:t xml:space="preserve"> Pro Pot</w:t>
      </w:r>
      <w:r>
        <w:rPr>
          <w:i/>
          <w:u w:val="single"/>
        </w:rPr>
        <w:t xml:space="preserve"> </w:t>
      </w:r>
      <w:r w:rsidR="00307F52">
        <w:t>– Needs work</w:t>
      </w:r>
    </w:p>
    <w:p w14:paraId="3D008E07" w14:textId="77777777" w:rsidR="00714C99" w:rsidRPr="00E60561" w:rsidRDefault="00714C99" w:rsidP="00714C99">
      <w:pPr>
        <w:pStyle w:val="BodyText"/>
        <w:keepNext/>
        <w:ind w:left="720"/>
        <w:rPr>
          <w:b/>
          <w:u w:val="single"/>
        </w:rPr>
      </w:pPr>
      <w:r>
        <w:rPr>
          <w:noProof/>
        </w:rPr>
        <w:drawing>
          <wp:inline distT="0" distB="0" distL="0" distR="0" wp14:anchorId="262F41B1" wp14:editId="7DF7E216">
            <wp:extent cx="533400" cy="7334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3400" cy="733425"/>
                    </a:xfrm>
                    <a:prstGeom prst="rect">
                      <a:avLst/>
                    </a:prstGeom>
                  </pic:spPr>
                </pic:pic>
              </a:graphicData>
            </a:graphic>
          </wp:inline>
        </w:drawing>
      </w:r>
    </w:p>
    <w:p w14:paraId="595586CC" w14:textId="7580FD65" w:rsidR="00E60561" w:rsidRPr="00FA79D5" w:rsidRDefault="00E60561" w:rsidP="00662EF6">
      <w:pPr>
        <w:pStyle w:val="BodyText"/>
        <w:keepNext/>
        <w:numPr>
          <w:ilvl w:val="0"/>
          <w:numId w:val="50"/>
        </w:numPr>
        <w:rPr>
          <w:b/>
          <w:u w:val="single"/>
        </w:rPr>
      </w:pPr>
      <w:r>
        <w:rPr>
          <w:b/>
          <w:u w:val="single"/>
        </w:rPr>
        <w:t>Notes</w:t>
      </w:r>
      <w:r>
        <w:t xml:space="preserve"> – notes on the cur</w:t>
      </w:r>
      <w:r w:rsidR="00B84C9E">
        <w:t>rent player.</w:t>
      </w:r>
    </w:p>
    <w:p w14:paraId="41211B4C" w14:textId="77777777" w:rsidR="00FA79D5" w:rsidRPr="002A632D" w:rsidRDefault="00FA79D5" w:rsidP="00FA79D5">
      <w:pPr>
        <w:pStyle w:val="BodyText"/>
        <w:keepNext/>
        <w:ind w:left="720"/>
        <w:rPr>
          <w:b/>
          <w:u w:val="single"/>
        </w:rPr>
      </w:pPr>
      <w:r>
        <w:rPr>
          <w:noProof/>
        </w:rPr>
        <w:drawing>
          <wp:inline distT="0" distB="0" distL="0" distR="0" wp14:anchorId="29A96E70" wp14:editId="63FE8FAF">
            <wp:extent cx="533400" cy="7334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3400" cy="733425"/>
                    </a:xfrm>
                    <a:prstGeom prst="rect">
                      <a:avLst/>
                    </a:prstGeom>
                  </pic:spPr>
                </pic:pic>
              </a:graphicData>
            </a:graphic>
          </wp:inline>
        </w:drawing>
      </w:r>
    </w:p>
    <w:p w14:paraId="2E210E9F" w14:textId="77777777" w:rsidR="00C22CBF" w:rsidRPr="00C22CBF" w:rsidRDefault="00C22CBF" w:rsidP="00C22CBF">
      <w:pPr>
        <w:pStyle w:val="Caption"/>
      </w:pPr>
    </w:p>
    <w:p w14:paraId="453AC5B3" w14:textId="77777777" w:rsidR="00254A22" w:rsidRDefault="00254A22" w:rsidP="00254A22">
      <w:pPr>
        <w:pStyle w:val="Heading1"/>
      </w:pPr>
      <w:bookmarkStart w:id="43" w:name="_Toc509165867"/>
      <w:r>
        <w:lastRenderedPageBreak/>
        <w:t>Tools</w:t>
      </w:r>
      <w:bookmarkEnd w:id="43"/>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p>
    <w:p w14:paraId="7ABF38FE" w14:textId="77777777" w:rsidR="00254A22" w:rsidRDefault="00254A22" w:rsidP="00254A22">
      <w:pPr>
        <w:pStyle w:val="BodyText"/>
        <w:keepNext/>
      </w:pPr>
      <w:r>
        <w:t>Under Tools</w:t>
      </w:r>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r>
        <w:t xml:space="preserve"> you will find the Update Inactive Members screen. Pick the date to find which members haven’t bowled for more than 180 days. You can click the check box by the names of the players to update to inactive status. Click “Update” to update the member information.</w:t>
      </w:r>
    </w:p>
    <w:p w14:paraId="14FA67BB" w14:textId="77777777" w:rsidR="00254A22" w:rsidRDefault="00254A22" w:rsidP="00254A22">
      <w:pPr>
        <w:pStyle w:val="BodyText"/>
        <w:keepNext/>
      </w:pPr>
      <w:r>
        <w:rPr>
          <w:noProof/>
        </w:rPr>
        <w:drawing>
          <wp:inline distT="0" distB="0" distL="0" distR="0" wp14:anchorId="37DB13FA" wp14:editId="6A9A2AC5">
            <wp:extent cx="2343150" cy="38363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pdateInactiveMembersForm.PNG"/>
                    <pic:cNvPicPr/>
                  </pic:nvPicPr>
                  <pic:blipFill>
                    <a:blip r:embed="rId49">
                      <a:extLst>
                        <a:ext uri="{28A0092B-C50C-407E-A947-70E740481C1C}">
                          <a14:useLocalDpi xmlns:a14="http://schemas.microsoft.com/office/drawing/2010/main" val="0"/>
                        </a:ext>
                      </a:extLst>
                    </a:blip>
                    <a:stretch>
                      <a:fillRect/>
                    </a:stretch>
                  </pic:blipFill>
                  <pic:spPr>
                    <a:xfrm>
                      <a:off x="0" y="0"/>
                      <a:ext cx="2361540" cy="3866443"/>
                    </a:xfrm>
                    <a:prstGeom prst="rect">
                      <a:avLst/>
                    </a:prstGeom>
                  </pic:spPr>
                </pic:pic>
              </a:graphicData>
            </a:graphic>
          </wp:inline>
        </w:drawing>
      </w:r>
    </w:p>
    <w:p w14:paraId="656A235C" w14:textId="77777777" w:rsidR="005E2CC2" w:rsidRDefault="00254A22" w:rsidP="00254A22">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19</w:t>
      </w:r>
      <w:r w:rsidR="002613AF">
        <w:rPr>
          <w:noProof/>
        </w:rPr>
        <w:fldChar w:fldCharType="end"/>
      </w:r>
      <w:r>
        <w:t>: Update Inactive status</w:t>
      </w:r>
      <w:r w:rsidR="006D323E">
        <w:t xml:space="preserve"> screen</w:t>
      </w:r>
    </w:p>
    <w:p w14:paraId="33DB63A1" w14:textId="77777777" w:rsidR="005E2CC2" w:rsidRDefault="005E2CC2" w:rsidP="005E2CC2">
      <w:pPr>
        <w:pStyle w:val="PartTitle"/>
        <w:framePr w:wrap="notBeside"/>
      </w:pPr>
      <w:r>
        <w:lastRenderedPageBreak/>
        <w:t>Chapter</w:t>
      </w:r>
    </w:p>
    <w:p w14:paraId="0289DDDA" w14:textId="77777777" w:rsidR="005E2CC2" w:rsidRDefault="005E2CC2" w:rsidP="005E2CC2">
      <w:pPr>
        <w:pStyle w:val="PartLabel"/>
        <w:framePr w:wrap="notBeside"/>
      </w:pPr>
      <w:r>
        <w:t>4</w:t>
      </w:r>
    </w:p>
    <w:p w14:paraId="7E1096CF" w14:textId="77777777" w:rsidR="005E2CC2" w:rsidRPr="000266E8" w:rsidRDefault="005E2CC2" w:rsidP="005E2CC2"/>
    <w:p w14:paraId="5D768041" w14:textId="77777777" w:rsidR="005E2CC2" w:rsidRPr="000266E8" w:rsidRDefault="005E2CC2" w:rsidP="005E2CC2"/>
    <w:p w14:paraId="26233487" w14:textId="77777777" w:rsidR="005E2CC2" w:rsidRPr="000266E8" w:rsidRDefault="005E2CC2" w:rsidP="005E2CC2"/>
    <w:p w14:paraId="2FA2DCA3" w14:textId="77777777" w:rsidR="005E2CC2" w:rsidRPr="000266E8" w:rsidRDefault="005E2CC2" w:rsidP="005E2CC2"/>
    <w:p w14:paraId="15F71888" w14:textId="77777777" w:rsidR="005E2CC2" w:rsidRPr="000266E8" w:rsidRDefault="005E2CC2" w:rsidP="005E2CC2"/>
    <w:p w14:paraId="4374DF8A" w14:textId="77777777" w:rsidR="005E2CC2" w:rsidRPr="000266E8" w:rsidRDefault="005E2CC2" w:rsidP="005E2CC2"/>
    <w:p w14:paraId="75B08B91" w14:textId="77777777" w:rsidR="005E2CC2" w:rsidRPr="000266E8" w:rsidRDefault="005E2CC2" w:rsidP="005E2CC2"/>
    <w:p w14:paraId="10E74319" w14:textId="77777777" w:rsidR="005E2CC2" w:rsidRPr="000266E8" w:rsidRDefault="005E2CC2" w:rsidP="005E2CC2"/>
    <w:p w14:paraId="1305CEA8" w14:textId="77777777" w:rsidR="005E2CC2" w:rsidRPr="000266E8" w:rsidRDefault="005E2CC2" w:rsidP="005E2CC2"/>
    <w:p w14:paraId="60D5BBD3" w14:textId="77777777" w:rsidR="005E2CC2" w:rsidRPr="000266E8" w:rsidRDefault="005E2CC2" w:rsidP="005E2CC2"/>
    <w:p w14:paraId="029381B8" w14:textId="77777777" w:rsidR="005E2CC2" w:rsidRDefault="005E2CC2" w:rsidP="005E2CC2"/>
    <w:p w14:paraId="6FE4312E" w14:textId="77777777" w:rsidR="005E2CC2" w:rsidRDefault="005E2CC2" w:rsidP="005E2CC2">
      <w:pPr>
        <w:pStyle w:val="Subtitle"/>
      </w:pPr>
      <w:r>
        <w:t>9-tap tour</w:t>
      </w:r>
    </w:p>
    <w:p w14:paraId="203F9A8A" w14:textId="77777777" w:rsidR="005E2CC2" w:rsidRDefault="00D570F0" w:rsidP="005E2CC2">
      <w:pPr>
        <w:pStyle w:val="Title"/>
      </w:pPr>
      <w:r>
        <w:t>Trouble</w:t>
      </w:r>
      <w:r w:rsidR="008963E9">
        <w:t>s</w:t>
      </w:r>
      <w:r>
        <w:t>hooting</w:t>
      </w:r>
      <w:r w:rsidR="00C866A8">
        <w:fldChar w:fldCharType="begin"/>
      </w:r>
      <w:r w:rsidR="00C866A8">
        <w:instrText xml:space="preserve"> XE "</w:instrText>
      </w:r>
      <w:r w:rsidR="00C866A8" w:rsidRPr="008E3FE5">
        <w:instrText>Troubleshooting</w:instrText>
      </w:r>
      <w:r w:rsidR="00C866A8">
        <w:instrText xml:space="preserve">" </w:instrText>
      </w:r>
      <w:r w:rsidR="00C866A8">
        <w:fldChar w:fldCharType="end"/>
      </w:r>
    </w:p>
    <w:p w14:paraId="43186F08" w14:textId="77777777" w:rsidR="005E2CC2" w:rsidRDefault="005E2CC2" w:rsidP="005E2CC2">
      <w:pPr>
        <w:pStyle w:val="Caption"/>
      </w:pPr>
      <w:r>
        <w:br w:type="page"/>
      </w:r>
    </w:p>
    <w:p w14:paraId="1B686A03" w14:textId="77777777" w:rsidR="00F114EC" w:rsidRDefault="008963E9" w:rsidP="00F114EC">
      <w:pPr>
        <w:pStyle w:val="Heading1"/>
      </w:pPr>
      <w:bookmarkStart w:id="44" w:name="_Toc509165868"/>
      <w:r>
        <w:lastRenderedPageBreak/>
        <w:t>Troubles</w:t>
      </w:r>
      <w:r w:rsidR="00F114EC">
        <w:t>hooting</w:t>
      </w:r>
      <w:r w:rsidR="00C866A8">
        <w:fldChar w:fldCharType="begin"/>
      </w:r>
      <w:r w:rsidR="00C866A8">
        <w:instrText xml:space="preserve"> XE "</w:instrText>
      </w:r>
      <w:r w:rsidR="00C866A8" w:rsidRPr="008E3FE5">
        <w:instrText>Troubleshooting</w:instrText>
      </w:r>
      <w:r w:rsidR="00C866A8">
        <w:instrText xml:space="preserve">" </w:instrText>
      </w:r>
      <w:r w:rsidR="00C866A8">
        <w:fldChar w:fldCharType="end"/>
      </w:r>
      <w:r w:rsidR="00F114EC">
        <w:t xml:space="preserve"> 9-Tap</w:t>
      </w:r>
      <w:bookmarkEnd w:id="44"/>
    </w:p>
    <w:p w14:paraId="0FB7C258" w14:textId="77777777" w:rsidR="00A51EB9" w:rsidRPr="00511366" w:rsidRDefault="00A51EB9" w:rsidP="00A51EB9">
      <w:pPr>
        <w:pStyle w:val="Heading2"/>
        <w:rPr>
          <w:sz w:val="24"/>
          <w:szCs w:val="24"/>
        </w:rPr>
      </w:pPr>
      <w:bookmarkStart w:id="45" w:name="_Toc509165869"/>
      <w:r w:rsidRPr="00511366">
        <w:rPr>
          <w:sz w:val="24"/>
          <w:szCs w:val="24"/>
        </w:rPr>
        <w:t>WARNING</w:t>
      </w:r>
      <w:r w:rsidR="008D668F">
        <w:rPr>
          <w:sz w:val="24"/>
          <w:szCs w:val="24"/>
        </w:rPr>
        <w:t>S</w:t>
      </w:r>
      <w:r w:rsidRPr="00511366">
        <w:rPr>
          <w:sz w:val="24"/>
          <w:szCs w:val="24"/>
        </w:rPr>
        <w:t>:</w:t>
      </w:r>
      <w:bookmarkEnd w:id="45"/>
    </w:p>
    <w:p w14:paraId="17A767DD" w14:textId="77777777" w:rsidR="00A51EB9" w:rsidRDefault="00A51EB9" w:rsidP="00A51EB9">
      <w:pPr>
        <w:pStyle w:val="BodyText"/>
      </w:pPr>
      <w:r w:rsidRPr="005B535B">
        <w:rPr>
          <w:b/>
        </w:rPr>
        <w:t xml:space="preserve">If </w:t>
      </w:r>
      <w:r w:rsidR="005B535B">
        <w:rPr>
          <w:b/>
        </w:rPr>
        <w:t xml:space="preserve">the </w:t>
      </w:r>
      <w:r w:rsidRPr="005B535B">
        <w:rPr>
          <w:b/>
        </w:rPr>
        <w:t xml:space="preserve">tournament has </w:t>
      </w:r>
      <w:r w:rsidR="00790C8C" w:rsidRPr="005B535B">
        <w:rPr>
          <w:b/>
        </w:rPr>
        <w:t>five (5) or fewer</w:t>
      </w:r>
      <w:r w:rsidRPr="005B535B">
        <w:rPr>
          <w:b/>
        </w:rPr>
        <w:t xml:space="preserve"> participants, DO NOT USE PROGRAM. Keep track of player data manually</w:t>
      </w:r>
      <w:r>
        <w:t>.</w:t>
      </w:r>
    </w:p>
    <w:p w14:paraId="0C483E1D" w14:textId="77777777" w:rsidR="006060D7" w:rsidRDefault="008D668F" w:rsidP="00A51EB9">
      <w:pPr>
        <w:pStyle w:val="BodyText"/>
      </w:pPr>
      <w:r>
        <w:t>Doubles tournaments are not supported by the software at this time</w:t>
      </w:r>
      <w:r w:rsidR="005B535B">
        <w:t>. LEAVE DOUBLES UNCHECKED ON THE NEW TOURNAMENT SCREEN/DIALOG.</w:t>
      </w:r>
    </w:p>
    <w:p w14:paraId="4A83942F" w14:textId="77777777" w:rsidR="006B34DF" w:rsidRDefault="006B34DF" w:rsidP="00A51EB9">
      <w:pPr>
        <w:pStyle w:val="BodyText"/>
      </w:pPr>
      <w:r>
        <w:t>Do not start a new tournament before the current tournament you are working on has been finalized.</w:t>
      </w:r>
    </w:p>
    <w:p w14:paraId="34D8AB03" w14:textId="77777777" w:rsidR="00FB594A" w:rsidRDefault="00FB594A" w:rsidP="00A51EB9">
      <w:pPr>
        <w:pStyle w:val="BodyText"/>
      </w:pPr>
      <w:r>
        <w:t xml:space="preserve">On the Member Scores screen, </w:t>
      </w:r>
      <w:r w:rsidR="00B04B15">
        <w:t xml:space="preserve">as you are entering the member for the first time; </w:t>
      </w:r>
      <w:r>
        <w:t xml:space="preserve">if the member has been comped into the tournament, make sure the </w:t>
      </w:r>
      <w:r w:rsidR="00B04B15">
        <w:t>Comp Entry box has been checked before clicking the “Add New/Update Record button. This cannot be adjusted after the member’s scores have been entered and saved.</w:t>
      </w:r>
    </w:p>
    <w:p w14:paraId="7725670E" w14:textId="77777777" w:rsidR="00930E38" w:rsidRDefault="00930E38" w:rsidP="00930E38">
      <w:pPr>
        <w:pStyle w:val="Heading2"/>
      </w:pPr>
      <w:bookmarkStart w:id="46" w:name="_Toc509165870"/>
      <w:r>
        <w:t>Screen “splitting”</w:t>
      </w:r>
      <w:r w:rsidR="00E442F5">
        <w:t xml:space="preserve"> on resize</w:t>
      </w:r>
      <w:bookmarkEnd w:id="46"/>
    </w:p>
    <w:p w14:paraId="70EF8389" w14:textId="77777777" w:rsidR="00256013" w:rsidRDefault="00930E38" w:rsidP="00256013">
      <w:pPr>
        <w:pStyle w:val="BodyText"/>
        <w:keepNext/>
      </w:pPr>
      <w:r>
        <w:t xml:space="preserve">When resizing </w:t>
      </w:r>
      <w:r w:rsidR="00256013">
        <w:t>the 9-Tap program the screen may split into individual screens contained within the main program display screen</w:t>
      </w:r>
      <w:r>
        <w:t>.</w:t>
      </w:r>
    </w:p>
    <w:p w14:paraId="2F961DED" w14:textId="77777777" w:rsidR="00D56663" w:rsidRDefault="00256013" w:rsidP="00D56663">
      <w:pPr>
        <w:pStyle w:val="BodyText"/>
        <w:keepNext/>
      </w:pPr>
      <w:r>
        <w:rPr>
          <w:noProof/>
        </w:rPr>
        <w:drawing>
          <wp:inline distT="0" distB="0" distL="0" distR="0" wp14:anchorId="3767B650" wp14:editId="20C9E060">
            <wp:extent cx="3810000" cy="297962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plitsOnResize.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851902" cy="3012397"/>
                    </a:xfrm>
                    <a:prstGeom prst="rect">
                      <a:avLst/>
                    </a:prstGeom>
                  </pic:spPr>
                </pic:pic>
              </a:graphicData>
            </a:graphic>
          </wp:inline>
        </w:drawing>
      </w:r>
    </w:p>
    <w:p w14:paraId="2D06CA04" w14:textId="77777777" w:rsidR="00256013" w:rsidRDefault="00D56663" w:rsidP="00D56663">
      <w:pPr>
        <w:pStyle w:val="Caption"/>
        <w:jc w:val="both"/>
      </w:pPr>
      <w:r>
        <w:t xml:space="preserve">Figure </w:t>
      </w:r>
      <w:r w:rsidR="002613AF">
        <w:fldChar w:fldCharType="begin"/>
      </w:r>
      <w:r w:rsidR="002613AF">
        <w:instrText xml:space="preserve"> SEQ Figure \* ARABIC </w:instrText>
      </w:r>
      <w:r w:rsidR="002613AF">
        <w:fldChar w:fldCharType="separate"/>
      </w:r>
      <w:r w:rsidR="009A74B2">
        <w:rPr>
          <w:noProof/>
        </w:rPr>
        <w:t>20</w:t>
      </w:r>
      <w:r w:rsidR="002613AF">
        <w:rPr>
          <w:noProof/>
        </w:rPr>
        <w:fldChar w:fldCharType="end"/>
      </w:r>
      <w:r>
        <w:t xml:space="preserve"> Showing split screen error</w:t>
      </w:r>
    </w:p>
    <w:p w14:paraId="7880C8C7" w14:textId="77777777" w:rsidR="004E4A4F" w:rsidRDefault="004E4A4F" w:rsidP="00256013">
      <w:pPr>
        <w:pStyle w:val="BodyText"/>
        <w:keepNext/>
      </w:pPr>
    </w:p>
    <w:p w14:paraId="7FA36583" w14:textId="77777777" w:rsidR="004E4A4F" w:rsidRDefault="00D56663" w:rsidP="004E4A4F">
      <w:pPr>
        <w:pStyle w:val="BodyText"/>
      </w:pPr>
      <w:r>
        <w:rPr>
          <w:noProof/>
        </w:rPr>
        <mc:AlternateContent>
          <mc:Choice Requires="wps">
            <w:drawing>
              <wp:anchor distT="0" distB="0" distL="114300" distR="114300" simplePos="0" relativeHeight="251659264" behindDoc="0" locked="0" layoutInCell="1" allowOverlap="1" wp14:anchorId="7BB17706" wp14:editId="62300B34">
                <wp:simplePos x="0" y="0"/>
                <wp:positionH relativeFrom="column">
                  <wp:posOffset>3175</wp:posOffset>
                </wp:positionH>
                <wp:positionV relativeFrom="paragraph">
                  <wp:posOffset>1254760</wp:posOffset>
                </wp:positionV>
                <wp:extent cx="1962150" cy="171450"/>
                <wp:effectExtent l="0" t="0" r="0" b="0"/>
                <wp:wrapSquare wrapText="bothSides"/>
                <wp:docPr id="24" name="Text Box 24"/>
                <wp:cNvGraphicFramePr/>
                <a:graphic xmlns:a="http://schemas.openxmlformats.org/drawingml/2006/main">
                  <a:graphicData uri="http://schemas.microsoft.com/office/word/2010/wordprocessingShape">
                    <wps:wsp>
                      <wps:cNvSpPr txBox="1"/>
                      <wps:spPr>
                        <a:xfrm>
                          <a:off x="0" y="0"/>
                          <a:ext cx="1962150" cy="171450"/>
                        </a:xfrm>
                        <a:prstGeom prst="rect">
                          <a:avLst/>
                        </a:prstGeom>
                        <a:solidFill>
                          <a:prstClr val="white"/>
                        </a:solidFill>
                        <a:ln>
                          <a:noFill/>
                        </a:ln>
                        <a:effectLst/>
                      </wps:spPr>
                      <wps:txbx>
                        <w:txbxContent>
                          <w:p w14:paraId="4AAB7F49" w14:textId="77777777" w:rsidR="005838A5" w:rsidRPr="0044319C" w:rsidRDefault="005838A5" w:rsidP="00D56663">
                            <w:pPr>
                              <w:pStyle w:val="Caption"/>
                              <w:rPr>
                                <w:noProof/>
                                <w:sz w:val="24"/>
                              </w:rPr>
                            </w:pPr>
                            <w:r>
                              <w:t xml:space="preserve">Figure </w:t>
                            </w:r>
                            <w:r w:rsidR="002613AF">
                              <w:fldChar w:fldCharType="begin"/>
                            </w:r>
                            <w:r w:rsidR="002613AF">
                              <w:instrText xml:space="preserve"> SEQ Figure \* ARABIC </w:instrText>
                            </w:r>
                            <w:r w:rsidR="002613AF">
                              <w:fldChar w:fldCharType="separate"/>
                            </w:r>
                            <w:r w:rsidR="009A74B2">
                              <w:rPr>
                                <w:noProof/>
                              </w:rPr>
                              <w:t>21</w:t>
                            </w:r>
                            <w:r w:rsidR="002613AF">
                              <w:rPr>
                                <w:noProof/>
                              </w:rPr>
                              <w:fldChar w:fldCharType="end"/>
                            </w:r>
                            <w:r>
                              <w:t xml:space="preserve"> Inner screen maximize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BB17706" id="_x0000_t202" coordsize="21600,21600" o:spt="202" path="m,l,21600r21600,l21600,xe">
                <v:stroke joinstyle="miter"/>
                <v:path gradientshapeok="t" o:connecttype="rect"/>
              </v:shapetype>
              <v:shape id="Text Box 24" o:spid="_x0000_s1026" type="#_x0000_t202" style="position:absolute;left:0;text-align:left;margin-left:.25pt;margin-top:98.8pt;width:154.5pt;height:1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" stroked="f">
                <v:textbox inset="0,0,0,0">
                  <w:txbxContent>
                    <w:p w14:paraId="4AAB7F49" w14:textId="77777777" w:rsidR="005838A5" w:rsidRPr="0044319C" w:rsidRDefault="005838A5" w:rsidP="00D56663">
                      <w:pPr>
                        <w:pStyle w:val="Caption"/>
                        <w:rPr>
                          <w:noProof/>
                          <w:sz w:val="24"/>
                        </w:rPr>
                      </w:pPr>
                      <w:r>
                        <w:t xml:space="preserve">Figure </w:t>
                      </w:r>
                      <w:r w:rsidR="002613AF">
                        <w:fldChar w:fldCharType="begin"/>
                      </w:r>
                      <w:r w:rsidR="002613AF">
                        <w:instrText xml:space="preserve"> SEQ Figure \* ARABIC </w:instrText>
                      </w:r>
                      <w:r w:rsidR="002613AF">
                        <w:fldChar w:fldCharType="separate"/>
                      </w:r>
                      <w:r w:rsidR="009A74B2">
                        <w:rPr>
                          <w:noProof/>
                        </w:rPr>
                        <w:t>21</w:t>
                      </w:r>
                      <w:r w:rsidR="002613AF">
                        <w:rPr>
                          <w:noProof/>
                        </w:rPr>
                        <w:fldChar w:fldCharType="end"/>
                      </w:r>
                      <w:r>
                        <w:t xml:space="preserve"> Inner screen maximize</w:t>
                      </w:r>
                    </w:p>
                  </w:txbxContent>
                </v:textbox>
                <w10:wrap type="square"/>
              </v:shape>
            </w:pict>
          </mc:Fallback>
        </mc:AlternateContent>
      </w:r>
      <w:r w:rsidR="004E4A4F">
        <w:rPr>
          <w:noProof/>
        </w:rPr>
        <w:drawing>
          <wp:anchor distT="0" distB="0" distL="114300" distR="114300" simplePos="0" relativeHeight="251657216" behindDoc="0" locked="0" layoutInCell="1" allowOverlap="1" wp14:anchorId="682AA4A0" wp14:editId="46FA8D0E">
            <wp:simplePos x="0" y="0"/>
            <wp:positionH relativeFrom="column">
              <wp:posOffset>3175</wp:posOffset>
            </wp:positionH>
            <wp:positionV relativeFrom="paragraph">
              <wp:posOffset>5715</wp:posOffset>
            </wp:positionV>
            <wp:extent cx="1962424" cy="1190791"/>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plitCloseUp.PNG"/>
                    <pic:cNvPicPr/>
                  </pic:nvPicPr>
                  <pic:blipFill>
                    <a:blip r:embed="rId51">
                      <a:extLst>
                        <a:ext uri="{28A0092B-C50C-407E-A947-70E740481C1C}">
                          <a14:useLocalDpi xmlns:a14="http://schemas.microsoft.com/office/drawing/2010/main" val="0"/>
                        </a:ext>
                      </a:extLst>
                    </a:blip>
                    <a:stretch>
                      <a:fillRect/>
                    </a:stretch>
                  </pic:blipFill>
                  <pic:spPr>
                    <a:xfrm>
                      <a:off x="0" y="0"/>
                      <a:ext cx="1962424" cy="1190791"/>
                    </a:xfrm>
                    <a:prstGeom prst="rect">
                      <a:avLst/>
                    </a:prstGeom>
                  </pic:spPr>
                </pic:pic>
              </a:graphicData>
            </a:graphic>
          </wp:anchor>
        </w:drawing>
      </w:r>
      <w:r w:rsidR="004E4A4F">
        <w:t xml:space="preserve">If the display splits, you can click maximize for the individual screens. They will return to normal. </w:t>
      </w:r>
      <w:r w:rsidR="004E4A4F">
        <w:lastRenderedPageBreak/>
        <w:t>You can then continue working with the program.</w:t>
      </w:r>
    </w:p>
    <w:p w14:paraId="3A7A5018" w14:textId="77777777" w:rsidR="004E4A4F" w:rsidRDefault="004E4A4F" w:rsidP="00A5700F">
      <w:pPr>
        <w:pStyle w:val="Heading2"/>
        <w:rPr>
          <w:sz w:val="24"/>
          <w:szCs w:val="24"/>
        </w:rPr>
        <w:sectPr w:rsidR="004E4A4F" w:rsidSect="009107B2">
          <w:pgSz w:w="12240" w:h="15840" w:code="1"/>
          <w:pgMar w:top="1800" w:right="1195" w:bottom="1440" w:left="3355" w:header="965" w:footer="965" w:gutter="0"/>
          <w:cols w:space="360"/>
          <w:titlePg/>
        </w:sectPr>
      </w:pPr>
    </w:p>
    <w:p w14:paraId="015F8C27" w14:textId="77777777" w:rsidR="00D706FC" w:rsidRPr="00A5700F" w:rsidRDefault="00D706FC" w:rsidP="00A5700F">
      <w:pPr>
        <w:pStyle w:val="Heading2"/>
        <w:rPr>
          <w:sz w:val="24"/>
          <w:szCs w:val="24"/>
        </w:rPr>
      </w:pPr>
      <w:bookmarkStart w:id="47" w:name="_Toc509165871"/>
      <w:r w:rsidRPr="00A5700F">
        <w:rPr>
          <w:sz w:val="24"/>
          <w:szCs w:val="24"/>
        </w:rPr>
        <w:lastRenderedPageBreak/>
        <w:t>ReadMe File</w:t>
      </w:r>
      <w:bookmarkEnd w:id="47"/>
      <w:r w:rsidR="001A7676">
        <w:rPr>
          <w:sz w:val="24"/>
          <w:szCs w:val="24"/>
        </w:rPr>
        <w:fldChar w:fldCharType="begin"/>
      </w:r>
      <w:r w:rsidR="001A7676">
        <w:instrText xml:space="preserve"> XE "</w:instrText>
      </w:r>
      <w:r w:rsidR="001A7676" w:rsidRPr="003D4E1E">
        <w:rPr>
          <w:sz w:val="24"/>
          <w:szCs w:val="24"/>
        </w:rPr>
        <w:instrText>ReadMe File</w:instrText>
      </w:r>
      <w:r w:rsidR="001A7676">
        <w:instrText xml:space="preserve">" </w:instrText>
      </w:r>
      <w:r w:rsidR="001A7676">
        <w:rPr>
          <w:sz w:val="24"/>
          <w:szCs w:val="24"/>
        </w:rPr>
        <w:fldChar w:fldCharType="end"/>
      </w:r>
    </w:p>
    <w:p w14:paraId="49906911" w14:textId="77777777" w:rsidR="00D706FC" w:rsidRDefault="00D706FC" w:rsidP="00D706FC">
      <w:pPr>
        <w:pStyle w:val="BodyText"/>
      </w:pPr>
      <w:r>
        <w:t>The 9 Tap Tour program contains a ReadMe file where you can view updated program information. We strongly encourage you to take the t</w:t>
      </w:r>
      <w:r w:rsidR="004A630F">
        <w:t>ime</w:t>
      </w:r>
      <w:r>
        <w:t xml:space="preserve"> look over this file to get information on changes made after this manual went to print.</w:t>
      </w:r>
    </w:p>
    <w:p w14:paraId="441B9428" w14:textId="77777777" w:rsidR="00D706FC" w:rsidRPr="00E24809" w:rsidRDefault="00D706FC" w:rsidP="00D706FC">
      <w:pPr>
        <w:pStyle w:val="BodyText"/>
      </w:pPr>
      <w:r>
        <w:t>To view this file, double-click on it in the 9 Tap Tour directory found on your hard drive (usually C:\Program Files\9TapTour\docs\readme_en.txt). You can also view the ReadMe file by clicking on the Start button on your Windows taskbar, then on Programs, then on 9 Tap Tour, then on View Readme.txt.</w:t>
      </w:r>
    </w:p>
    <w:p w14:paraId="710FA5CF" w14:textId="77777777" w:rsidR="009107B2" w:rsidRDefault="009107B2" w:rsidP="009107B2">
      <w:pPr>
        <w:sectPr w:rsidR="009107B2" w:rsidSect="004E4A4F">
          <w:pgSz w:w="12240" w:h="15840" w:code="1"/>
          <w:pgMar w:top="1800" w:right="1195" w:bottom="1440" w:left="3355" w:header="965" w:footer="965" w:gutter="0"/>
          <w:cols w:space="360"/>
          <w:titlePg/>
        </w:sectPr>
      </w:pPr>
    </w:p>
    <w:p w14:paraId="0058E9E5" w14:textId="77777777" w:rsidR="00B91FCC" w:rsidRDefault="00B91FCC" w:rsidP="00B91FCC">
      <w:pPr>
        <w:pStyle w:val="PartTitle"/>
        <w:framePr w:wrap="notBeside"/>
      </w:pPr>
      <w:r>
        <w:lastRenderedPageBreak/>
        <w:t>Chapter</w:t>
      </w:r>
    </w:p>
    <w:p w14:paraId="6E1194AF" w14:textId="77777777" w:rsidR="00B91FCC" w:rsidRDefault="00B91FCC" w:rsidP="00B91FCC">
      <w:pPr>
        <w:pStyle w:val="PartLabel"/>
        <w:framePr w:wrap="notBeside"/>
      </w:pPr>
      <w:r>
        <w:t>5</w:t>
      </w:r>
    </w:p>
    <w:p w14:paraId="3381FB02" w14:textId="77777777" w:rsidR="00B91FCC" w:rsidRPr="000266E8" w:rsidRDefault="00B91FCC" w:rsidP="00B91FCC"/>
    <w:p w14:paraId="1C874023" w14:textId="77777777" w:rsidR="00B91FCC" w:rsidRPr="000266E8" w:rsidRDefault="00B91FCC" w:rsidP="00B91FCC"/>
    <w:p w14:paraId="0BB45257" w14:textId="77777777" w:rsidR="00B91FCC" w:rsidRPr="000266E8" w:rsidRDefault="00B91FCC" w:rsidP="00B91FCC"/>
    <w:p w14:paraId="1FC77BFE" w14:textId="77777777" w:rsidR="00B91FCC" w:rsidRPr="000266E8" w:rsidRDefault="00B91FCC" w:rsidP="00B91FCC"/>
    <w:p w14:paraId="42EC9571" w14:textId="77777777" w:rsidR="00B91FCC" w:rsidRPr="000266E8" w:rsidRDefault="00B91FCC" w:rsidP="00B91FCC"/>
    <w:p w14:paraId="092DE58C" w14:textId="77777777" w:rsidR="00B91FCC" w:rsidRPr="000266E8" w:rsidRDefault="00B91FCC" w:rsidP="00B91FCC"/>
    <w:p w14:paraId="40CBE900" w14:textId="77777777" w:rsidR="00B91FCC" w:rsidRPr="000266E8" w:rsidRDefault="00B91FCC" w:rsidP="00B91FCC"/>
    <w:p w14:paraId="69B6873B" w14:textId="77777777" w:rsidR="00B91FCC" w:rsidRPr="000266E8" w:rsidRDefault="00B91FCC" w:rsidP="00B91FCC"/>
    <w:p w14:paraId="1A6EC14C" w14:textId="77777777" w:rsidR="00B91FCC" w:rsidRPr="000266E8" w:rsidRDefault="00B91FCC" w:rsidP="00B91FCC"/>
    <w:p w14:paraId="25FA3270" w14:textId="77777777" w:rsidR="00B91FCC" w:rsidRPr="000266E8" w:rsidRDefault="00B91FCC" w:rsidP="00B91FCC"/>
    <w:p w14:paraId="0A6DC483" w14:textId="77777777" w:rsidR="00B91FCC" w:rsidRDefault="00B91FCC" w:rsidP="00B91FCC"/>
    <w:p w14:paraId="3018968E" w14:textId="77777777" w:rsidR="00B91FCC" w:rsidRDefault="00B91FCC" w:rsidP="00B91FCC">
      <w:pPr>
        <w:pStyle w:val="Subtitle"/>
      </w:pPr>
      <w:r>
        <w:t>9-tap tour</w:t>
      </w:r>
    </w:p>
    <w:p w14:paraId="3A548B92" w14:textId="77777777" w:rsidR="00B91FCC" w:rsidRDefault="00B91FCC" w:rsidP="00B91FCC">
      <w:pPr>
        <w:pStyle w:val="Title"/>
      </w:pPr>
      <w:r>
        <w:t>Conversion Program</w:t>
      </w:r>
    </w:p>
    <w:p w14:paraId="587B2C8A" w14:textId="77777777" w:rsidR="00B91FCC" w:rsidRDefault="00B91FCC" w:rsidP="00B91FCC">
      <w:pPr>
        <w:pStyle w:val="Caption"/>
      </w:pPr>
      <w:r>
        <w:br w:type="page"/>
      </w:r>
    </w:p>
    <w:p w14:paraId="0868956F" w14:textId="77777777" w:rsidR="00E442F5" w:rsidRDefault="005D22BC" w:rsidP="00E442F5">
      <w:pPr>
        <w:pStyle w:val="Heading1"/>
      </w:pPr>
      <w:bookmarkStart w:id="48" w:name="_Toc509165872"/>
      <w:r>
        <w:lastRenderedPageBreak/>
        <w:t>Conver</w:t>
      </w:r>
      <w:r w:rsidR="00ED0C51">
        <w:t>sion Program</w:t>
      </w:r>
      <w:bookmarkEnd w:id="48"/>
      <w:r w:rsidR="001A7676">
        <w:fldChar w:fldCharType="begin"/>
      </w:r>
      <w:r w:rsidR="001A7676">
        <w:instrText xml:space="preserve"> XE "</w:instrText>
      </w:r>
      <w:r w:rsidR="001A7676" w:rsidRPr="003D4E1E">
        <w:instrText>Conversion Program</w:instrText>
      </w:r>
      <w:r w:rsidR="001A7676">
        <w:instrText xml:space="preserve">" </w:instrText>
      </w:r>
      <w:r w:rsidR="001A7676">
        <w:fldChar w:fldCharType="end"/>
      </w:r>
    </w:p>
    <w:p w14:paraId="2F397AFF" w14:textId="77777777" w:rsidR="00E442F5" w:rsidRDefault="00E442F5" w:rsidP="00E442F5">
      <w:pPr>
        <w:pStyle w:val="BodyText"/>
      </w:pPr>
      <w:r>
        <w:t>Conversion fr</w:t>
      </w:r>
      <w:r w:rsidR="005D22BC">
        <w:t>om old version of 9-Tap program for the Las Vegas and Hawaii regions. (Talk to Xavier to get outline/details of the steps</w:t>
      </w:r>
      <w:r w:rsidR="008D3EE4">
        <w:t>. Have emailed him 3/14/18</w:t>
      </w:r>
      <w:r w:rsidR="005D22BC">
        <w:t>)</w:t>
      </w:r>
    </w:p>
    <w:p w14:paraId="4B3060E7" w14:textId="77777777" w:rsidR="002F39F1" w:rsidRDefault="002F39F1" w:rsidP="00E442F5">
      <w:pPr>
        <w:pStyle w:val="BodyText"/>
      </w:pPr>
      <w:r>
        <w:t>For changing to this new version of the software. The conversion program imports member information and member statistics. This process can take over four hours depending on your computer. First the .dat member file is imported. Then the Excel files for the members are imported.</w:t>
      </w:r>
    </w:p>
    <w:p w14:paraId="1A0256B6" w14:textId="77777777" w:rsidR="002F39F1" w:rsidRDefault="002F39F1" w:rsidP="00E442F5">
      <w:pPr>
        <w:pStyle w:val="BodyText"/>
      </w:pPr>
      <w:r>
        <w:t xml:space="preserve">If you are pressed for time you can import just the .dat files. Then, as needed, use the “Import” button on the member information screen to import individual members. </w:t>
      </w:r>
    </w:p>
    <w:p w14:paraId="66C540F5" w14:textId="77777777" w:rsidR="00E442F5" w:rsidRPr="00E442F5" w:rsidRDefault="00E442F5" w:rsidP="00E442F5">
      <w:pPr>
        <w:pStyle w:val="BodyText"/>
      </w:pPr>
    </w:p>
    <w:p w14:paraId="3859E3BA" w14:textId="77777777" w:rsidR="00F114EC" w:rsidRDefault="00F114EC" w:rsidP="00F114EC">
      <w:pPr>
        <w:pStyle w:val="PartTitle"/>
        <w:framePr w:wrap="notBeside"/>
      </w:pPr>
      <w:r>
        <w:lastRenderedPageBreak/>
        <w:t>Chapter</w:t>
      </w:r>
    </w:p>
    <w:p w14:paraId="6B821F8C" w14:textId="77777777" w:rsidR="00F114EC" w:rsidRDefault="00B91FCC" w:rsidP="00F114EC">
      <w:pPr>
        <w:pStyle w:val="PartLabel"/>
        <w:framePr w:wrap="notBeside"/>
      </w:pPr>
      <w:r>
        <w:t>6</w:t>
      </w:r>
    </w:p>
    <w:p w14:paraId="7A013AE9" w14:textId="77777777" w:rsidR="00F114EC" w:rsidRPr="000266E8" w:rsidRDefault="00F114EC" w:rsidP="00F114EC"/>
    <w:p w14:paraId="1C3E02FE" w14:textId="77777777" w:rsidR="00F114EC" w:rsidRPr="000266E8" w:rsidRDefault="00F114EC" w:rsidP="00F114EC"/>
    <w:p w14:paraId="120597FA" w14:textId="77777777" w:rsidR="00F114EC" w:rsidRPr="000266E8" w:rsidRDefault="00F114EC" w:rsidP="00F114EC"/>
    <w:p w14:paraId="7BA41328" w14:textId="77777777" w:rsidR="00F114EC" w:rsidRPr="000266E8" w:rsidRDefault="00F114EC" w:rsidP="00F114EC"/>
    <w:p w14:paraId="607FCE5B" w14:textId="77777777" w:rsidR="00F114EC" w:rsidRPr="000266E8" w:rsidRDefault="00F114EC" w:rsidP="00F114EC"/>
    <w:p w14:paraId="221C5765" w14:textId="77777777" w:rsidR="00F114EC" w:rsidRPr="000266E8" w:rsidRDefault="00F114EC" w:rsidP="00F114EC"/>
    <w:p w14:paraId="34518B78" w14:textId="77777777" w:rsidR="00F114EC" w:rsidRPr="000266E8" w:rsidRDefault="00F114EC" w:rsidP="00F114EC"/>
    <w:p w14:paraId="376042E7" w14:textId="77777777" w:rsidR="00F114EC" w:rsidRPr="000266E8" w:rsidRDefault="00F114EC" w:rsidP="00F114EC"/>
    <w:p w14:paraId="02F35643" w14:textId="77777777" w:rsidR="00F114EC" w:rsidRPr="000266E8" w:rsidRDefault="00F114EC" w:rsidP="00F114EC"/>
    <w:p w14:paraId="4C41009C" w14:textId="77777777" w:rsidR="00F114EC" w:rsidRPr="000266E8" w:rsidRDefault="00F114EC" w:rsidP="00F114EC"/>
    <w:p w14:paraId="74C14A52" w14:textId="77777777" w:rsidR="00F114EC" w:rsidRDefault="00F114EC" w:rsidP="00F114EC"/>
    <w:p w14:paraId="364D20FA" w14:textId="77777777" w:rsidR="00F114EC" w:rsidRDefault="00F114EC" w:rsidP="00F114EC">
      <w:pPr>
        <w:pStyle w:val="Subtitle"/>
      </w:pPr>
      <w:r>
        <w:t>9-tap tour</w:t>
      </w:r>
    </w:p>
    <w:p w14:paraId="47F6F3F5" w14:textId="77777777" w:rsidR="00F114EC" w:rsidRDefault="008D5E7E" w:rsidP="00F114EC">
      <w:pPr>
        <w:pStyle w:val="Title"/>
      </w:pPr>
      <w:r>
        <w:t>General Information</w:t>
      </w:r>
    </w:p>
    <w:p w14:paraId="67F9CF60" w14:textId="77777777" w:rsidR="00F114EC" w:rsidRDefault="00F114EC" w:rsidP="00F114EC">
      <w:pPr>
        <w:pStyle w:val="Caption"/>
      </w:pPr>
      <w:r>
        <w:br w:type="page"/>
      </w:r>
    </w:p>
    <w:p w14:paraId="759579C0" w14:textId="77777777" w:rsidR="005F6105" w:rsidRDefault="00655C8B" w:rsidP="00AF5B2E">
      <w:pPr>
        <w:pStyle w:val="Heading1"/>
      </w:pPr>
      <w:bookmarkStart w:id="49" w:name="_Toc509165873"/>
      <w:r>
        <w:lastRenderedPageBreak/>
        <w:t>General Information</w:t>
      </w:r>
      <w:bookmarkEnd w:id="49"/>
      <w:r w:rsidR="001A7676">
        <w:fldChar w:fldCharType="begin"/>
      </w:r>
      <w:r w:rsidR="001A7676">
        <w:instrText xml:space="preserve"> XE "</w:instrText>
      </w:r>
      <w:r w:rsidR="001A7676" w:rsidRPr="003D4E1E">
        <w:instrText>General Information</w:instrText>
      </w:r>
      <w:r w:rsidR="001A7676">
        <w:instrText xml:space="preserve">" </w:instrText>
      </w:r>
      <w:r w:rsidR="001A7676">
        <w:fldChar w:fldCharType="end"/>
      </w:r>
    </w:p>
    <w:p w14:paraId="026CBFD4" w14:textId="77777777" w:rsidR="005F6105" w:rsidRDefault="005F6105" w:rsidP="00AF5B2E">
      <w:pPr>
        <w:pStyle w:val="Heading1"/>
        <w:sectPr w:rsidR="005F6105" w:rsidSect="004E4A4F">
          <w:pgSz w:w="12240" w:h="15840" w:code="1"/>
          <w:pgMar w:top="1800" w:right="1195" w:bottom="1440" w:left="3355" w:header="965" w:footer="965" w:gutter="0"/>
          <w:cols w:space="360"/>
          <w:titlePg/>
        </w:sectPr>
      </w:pPr>
    </w:p>
    <w:p w14:paraId="2107CBE9" w14:textId="77777777" w:rsidR="00A5700F" w:rsidRPr="00A5700F" w:rsidRDefault="00A5700F" w:rsidP="00A5700F">
      <w:pPr>
        <w:pStyle w:val="Heading2"/>
        <w:rPr>
          <w:sz w:val="22"/>
          <w:szCs w:val="22"/>
        </w:rPr>
      </w:pPr>
      <w:bookmarkStart w:id="50" w:name="_Toc509165874"/>
      <w:r w:rsidRPr="00A5700F">
        <w:rPr>
          <w:sz w:val="22"/>
          <w:szCs w:val="22"/>
        </w:rPr>
        <w:lastRenderedPageBreak/>
        <w:t>Main Menu</w:t>
      </w:r>
      <w:bookmarkEnd w:id="50"/>
      <w:r w:rsidR="00985A78">
        <w:rPr>
          <w:sz w:val="22"/>
          <w:szCs w:val="22"/>
        </w:rPr>
        <w:fldChar w:fldCharType="begin"/>
      </w:r>
      <w:r w:rsidR="00985A78">
        <w:instrText xml:space="preserve"> XE "</w:instrText>
      </w:r>
      <w:r w:rsidR="00985A78" w:rsidRPr="00217080">
        <w:rPr>
          <w:szCs w:val="32"/>
        </w:rPr>
        <w:instrText>Main Menu</w:instrText>
      </w:r>
      <w:r w:rsidR="00985A78">
        <w:instrText xml:space="preserve">" </w:instrText>
      </w:r>
      <w:r w:rsidR="00985A78">
        <w:rPr>
          <w:sz w:val="22"/>
          <w:szCs w:val="22"/>
        </w:rPr>
        <w:fldChar w:fldCharType="end"/>
      </w:r>
    </w:p>
    <w:p w14:paraId="43265D59" w14:textId="77777777" w:rsidR="003420E3" w:rsidRDefault="003420E3" w:rsidP="003420E3">
      <w:pPr>
        <w:pStyle w:val="Caption"/>
        <w:jc w:val="both"/>
        <w:rPr>
          <w:sz w:val="24"/>
          <w:szCs w:val="24"/>
        </w:rPr>
      </w:pPr>
      <w:r w:rsidRPr="005D68CD">
        <w:rPr>
          <w:sz w:val="24"/>
          <w:szCs w:val="24"/>
        </w:rPr>
        <w:t>Launch 9 Tap Tour. Once it’s running you should see the Main Menu</w:t>
      </w:r>
      <w:r w:rsidR="005F3896">
        <w:rPr>
          <w:sz w:val="24"/>
          <w:szCs w:val="24"/>
        </w:rPr>
        <w:fldChar w:fldCharType="begin"/>
      </w:r>
      <w:r w:rsidR="005F3896">
        <w:instrText xml:space="preserve"> XE "</w:instrText>
      </w:r>
      <w:r w:rsidR="005F3896" w:rsidRPr="00816278">
        <w:rPr>
          <w:szCs w:val="32"/>
        </w:rPr>
        <w:instrText>Main Menu</w:instrText>
      </w:r>
      <w:r w:rsidR="005F3896">
        <w:instrText xml:space="preserve">" </w:instrText>
      </w:r>
      <w:r w:rsidR="005F3896">
        <w:rPr>
          <w:sz w:val="24"/>
          <w:szCs w:val="24"/>
        </w:rPr>
        <w:fldChar w:fldCharType="end"/>
      </w:r>
      <w:r w:rsidRPr="005D68CD">
        <w:rPr>
          <w:sz w:val="24"/>
          <w:szCs w:val="24"/>
        </w:rPr>
        <w:t xml:space="preserve"> screen.</w:t>
      </w:r>
      <w:r>
        <w:rPr>
          <w:sz w:val="24"/>
          <w:szCs w:val="24"/>
        </w:rPr>
        <w:t xml:space="preserve"> To enter bowler information or scores there are two main ways to get there, the tabs across the top and the </w:t>
      </w:r>
      <w:r w:rsidR="00D27E72">
        <w:rPr>
          <w:sz w:val="24"/>
          <w:szCs w:val="24"/>
        </w:rPr>
        <w:t>left-hand</w:t>
      </w:r>
      <w:r>
        <w:rPr>
          <w:sz w:val="24"/>
          <w:szCs w:val="24"/>
        </w:rPr>
        <w:t xml:space="preserve"> buttons.</w:t>
      </w:r>
    </w:p>
    <w:p w14:paraId="31D7F68D" w14:textId="77777777" w:rsidR="003420E3" w:rsidRDefault="003420E3" w:rsidP="003420E3">
      <w:pPr>
        <w:pStyle w:val="BodyText"/>
      </w:pPr>
      <w:r>
        <w:t>The top tabs are:</w:t>
      </w:r>
    </w:p>
    <w:p w14:paraId="451A432F" w14:textId="77777777" w:rsidR="003420E3" w:rsidRDefault="003420E3" w:rsidP="003420E3">
      <w:pPr>
        <w:pStyle w:val="BodyText"/>
        <w:numPr>
          <w:ilvl w:val="0"/>
          <w:numId w:val="42"/>
        </w:numPr>
      </w:pPr>
      <w:r>
        <w:t>Home</w:t>
      </w:r>
      <w:r w:rsidR="001A7676">
        <w:fldChar w:fldCharType="begin"/>
      </w:r>
      <w:r w:rsidR="001A7676">
        <w:instrText xml:space="preserve"> XE "</w:instrText>
      </w:r>
      <w:r w:rsidR="001A7676" w:rsidRPr="003D4E1E">
        <w:instrText>Home</w:instrText>
      </w:r>
      <w:r w:rsidR="001A7676">
        <w:instrText xml:space="preserve">" </w:instrText>
      </w:r>
      <w:r w:rsidR="001A7676">
        <w:fldChar w:fldCharType="end"/>
      </w:r>
      <w:r>
        <w:t>—</w:t>
      </w:r>
      <w:r w:rsidR="00F54AF0">
        <w:t xml:space="preserve">this tab </w:t>
      </w:r>
      <w:r>
        <w:t>takes you back to the Main Menu</w:t>
      </w:r>
      <w:r w:rsidR="00985A78">
        <w:fldChar w:fldCharType="begin"/>
      </w:r>
      <w:r w:rsidR="00985A78">
        <w:instrText xml:space="preserve"> XE "</w:instrText>
      </w:r>
      <w:r w:rsidR="00985A78" w:rsidRPr="00217080">
        <w:rPr>
          <w:szCs w:val="32"/>
        </w:rPr>
        <w:instrText>Main Menu</w:instrText>
      </w:r>
      <w:r w:rsidR="00985A78">
        <w:instrText xml:space="preserve">" </w:instrText>
      </w:r>
      <w:r w:rsidR="00985A78">
        <w:fldChar w:fldCharType="end"/>
      </w:r>
      <w:r>
        <w:t>.</w:t>
      </w:r>
    </w:p>
    <w:p w14:paraId="1B903240" w14:textId="77777777" w:rsidR="003420E3" w:rsidRDefault="003420E3" w:rsidP="003420E3">
      <w:pPr>
        <w:pStyle w:val="BodyText"/>
        <w:numPr>
          <w:ilvl w:val="0"/>
          <w:numId w:val="42"/>
        </w:numPr>
      </w:pPr>
      <w:r>
        <w:t>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t>—</w:t>
      </w:r>
      <w:r w:rsidR="00F54AF0">
        <w:t xml:space="preserve">this tab </w:t>
      </w:r>
      <w:r>
        <w:t xml:space="preserve">takes you to the Member Information form. </w:t>
      </w:r>
    </w:p>
    <w:p w14:paraId="05E4825E" w14:textId="77777777" w:rsidR="003420E3" w:rsidRDefault="003420E3" w:rsidP="003420E3">
      <w:pPr>
        <w:pStyle w:val="BodyText"/>
        <w:numPr>
          <w:ilvl w:val="0"/>
          <w:numId w:val="42"/>
        </w:numPr>
      </w:pPr>
      <w:r>
        <w:t>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w:t>
      </w:r>
      <w:r w:rsidR="00F54AF0">
        <w:t xml:space="preserve">this tab </w:t>
      </w:r>
      <w:r>
        <w:t>takes you to the Member Scores Form. From there, you can access Tournament creation and editing</w:t>
      </w:r>
      <w:r w:rsidR="00F54AF0">
        <w:t xml:space="preserve"> functions</w:t>
      </w:r>
      <w:r>
        <w:t>.</w:t>
      </w:r>
    </w:p>
    <w:p w14:paraId="2A69FDB5" w14:textId="77777777" w:rsidR="003420E3" w:rsidRPr="006A4CF0" w:rsidRDefault="003420E3" w:rsidP="003420E3">
      <w:pPr>
        <w:pStyle w:val="BodyText"/>
        <w:numPr>
          <w:ilvl w:val="0"/>
          <w:numId w:val="42"/>
        </w:numPr>
      </w:pPr>
      <w:r>
        <w:t>Tools</w:t>
      </w:r>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r>
        <w:t>—</w:t>
      </w:r>
      <w:r w:rsidR="00F54AF0">
        <w:t xml:space="preserve">this tab </w:t>
      </w:r>
      <w:r>
        <w:t>take</w:t>
      </w:r>
      <w:r w:rsidR="00F54AF0">
        <w:t>s</w:t>
      </w:r>
      <w:r>
        <w:t xml:space="preserve"> you to the active/inactive member </w:t>
      </w:r>
      <w:r w:rsidR="009D4C5B">
        <w:t xml:space="preserve">update </w:t>
      </w:r>
      <w:r>
        <w:t>dialog.</w:t>
      </w:r>
    </w:p>
    <w:p w14:paraId="3F36CD04" w14:textId="77777777" w:rsidR="003420E3" w:rsidRDefault="003420E3" w:rsidP="003420E3">
      <w:pPr>
        <w:pStyle w:val="BodyText"/>
      </w:pPr>
      <w:r>
        <w:t xml:space="preserve">The </w:t>
      </w:r>
      <w:r w:rsidR="00D27E72">
        <w:t>left-hand</w:t>
      </w:r>
      <w:r>
        <w:t xml:space="preserve"> buttons are:</w:t>
      </w:r>
    </w:p>
    <w:p w14:paraId="3463D823" w14:textId="77777777" w:rsidR="003420E3" w:rsidRDefault="003420E3" w:rsidP="003420E3">
      <w:pPr>
        <w:pStyle w:val="BodyText"/>
        <w:numPr>
          <w:ilvl w:val="0"/>
          <w:numId w:val="41"/>
        </w:numPr>
      </w:pPr>
      <w:r>
        <w:t>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t>—Left click on this to go to the member information form. Here is where new member information is entered and saved. Player statistics can be found here too. Also importing member information from Microsoft Excel files is done here</w:t>
      </w:r>
    </w:p>
    <w:p w14:paraId="75678DB4" w14:textId="77777777" w:rsidR="003420E3" w:rsidRDefault="003420E3" w:rsidP="003420E3">
      <w:pPr>
        <w:pStyle w:val="BodyText"/>
        <w:numPr>
          <w:ilvl w:val="0"/>
          <w:numId w:val="41"/>
        </w:numPr>
      </w:pPr>
      <w:r>
        <w:t>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t>—accesses the Member Scores form. From there, access Tournament forms</w:t>
      </w:r>
    </w:p>
    <w:p w14:paraId="20B42E2D" w14:textId="77777777" w:rsidR="003420E3" w:rsidRDefault="003420E3" w:rsidP="003420E3">
      <w:pPr>
        <w:pStyle w:val="BodyText"/>
        <w:numPr>
          <w:ilvl w:val="0"/>
          <w:numId w:val="41"/>
        </w:numPr>
      </w:pPr>
      <w:r>
        <w:t>About</w:t>
      </w:r>
      <w:r w:rsidR="001A7676">
        <w:fldChar w:fldCharType="begin"/>
      </w:r>
      <w:r w:rsidR="001A7676">
        <w:instrText xml:space="preserve"> XE "</w:instrText>
      </w:r>
      <w:r w:rsidR="001A7676" w:rsidRPr="003D4E1E">
        <w:instrText>About</w:instrText>
      </w:r>
      <w:r w:rsidR="001A7676">
        <w:instrText xml:space="preserve">" </w:instrText>
      </w:r>
      <w:r w:rsidR="001A7676">
        <w:fldChar w:fldCharType="end"/>
      </w:r>
      <w:r>
        <w:t>—About the 9Tap Tour</w:t>
      </w:r>
    </w:p>
    <w:p w14:paraId="3B5C2A85" w14:textId="77777777" w:rsidR="003420E3" w:rsidRDefault="003420E3" w:rsidP="003420E3">
      <w:pPr>
        <w:pStyle w:val="BodyText"/>
        <w:numPr>
          <w:ilvl w:val="0"/>
          <w:numId w:val="41"/>
        </w:numPr>
      </w:pPr>
      <w:r>
        <w:t>Exit</w:t>
      </w:r>
      <w:r w:rsidR="001A7676">
        <w:fldChar w:fldCharType="begin"/>
      </w:r>
      <w:r w:rsidR="001A7676">
        <w:instrText xml:space="preserve"> XE "</w:instrText>
      </w:r>
      <w:r w:rsidR="001A7676" w:rsidRPr="003D4E1E">
        <w:instrText>Exit</w:instrText>
      </w:r>
      <w:r w:rsidR="001A7676">
        <w:instrText xml:space="preserve">" </w:instrText>
      </w:r>
      <w:r w:rsidR="001A7676">
        <w:fldChar w:fldCharType="end"/>
      </w:r>
      <w:r>
        <w:t>—exits the 9Tap Tour program</w:t>
      </w:r>
    </w:p>
    <w:p w14:paraId="59D816AB" w14:textId="77777777" w:rsidR="003420E3" w:rsidRDefault="003420E3" w:rsidP="003420E3">
      <w:pPr>
        <w:pStyle w:val="BodyText"/>
        <w:numPr>
          <w:ilvl w:val="0"/>
          <w:numId w:val="41"/>
        </w:numPr>
      </w:pPr>
      <w:r>
        <w:t>Region</w:t>
      </w:r>
      <w:r w:rsidR="001A7676">
        <w:fldChar w:fldCharType="begin"/>
      </w:r>
      <w:r w:rsidR="001A7676">
        <w:instrText xml:space="preserve"> XE "</w:instrText>
      </w:r>
      <w:r w:rsidR="001A7676" w:rsidRPr="003D4E1E">
        <w:instrText>Region</w:instrText>
      </w:r>
      <w:r w:rsidR="001A7676">
        <w:instrText xml:space="preserve">" </w:instrText>
      </w:r>
      <w:r w:rsidR="001A7676">
        <w:fldChar w:fldCharType="end"/>
      </w:r>
      <w:r>
        <w:t>—drop down menu to pick location. Default is “local”.</w:t>
      </w:r>
    </w:p>
    <w:p w14:paraId="51EA7C9B" w14:textId="77777777" w:rsidR="003420E3" w:rsidRDefault="003420E3" w:rsidP="003420E3">
      <w:pPr>
        <w:pStyle w:val="BodyText"/>
        <w:numPr>
          <w:ilvl w:val="0"/>
          <w:numId w:val="41"/>
        </w:numPr>
      </w:pPr>
      <w:r>
        <w:t>Add Region</w:t>
      </w:r>
      <w:r w:rsidR="001A7676">
        <w:fldChar w:fldCharType="begin"/>
      </w:r>
      <w:r w:rsidR="001A7676">
        <w:instrText xml:space="preserve"> XE "Add Region" </w:instrText>
      </w:r>
      <w:r w:rsidR="001A7676">
        <w:fldChar w:fldCharType="end"/>
      </w:r>
      <w:r>
        <w:t>—goes to “Add Region</w:t>
      </w:r>
      <w:r w:rsidR="001A7676">
        <w:fldChar w:fldCharType="begin"/>
      </w:r>
      <w:r w:rsidR="001A7676">
        <w:instrText xml:space="preserve"> XE "</w:instrText>
      </w:r>
      <w:r w:rsidR="001A7676" w:rsidRPr="003D4E1E">
        <w:instrText>Add Region</w:instrText>
      </w:r>
      <w:r w:rsidR="001A7676">
        <w:instrText xml:space="preserve">" </w:instrText>
      </w:r>
      <w:r w:rsidR="001A7676">
        <w:fldChar w:fldCharType="end"/>
      </w:r>
      <w:r>
        <w:t>” dialog.</w:t>
      </w:r>
    </w:p>
    <w:p w14:paraId="2BBB2206" w14:textId="77777777" w:rsidR="0034210C" w:rsidRDefault="0034210C" w:rsidP="0034210C">
      <w:pPr>
        <w:pStyle w:val="Heading2"/>
      </w:pPr>
      <w:bookmarkStart w:id="51" w:name="_Toc509165875"/>
      <w:r>
        <w:t>Member Info</w:t>
      </w:r>
      <w:bookmarkEnd w:id="51"/>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p>
    <w:p w14:paraId="4515003E" w14:textId="77777777" w:rsidR="000205AD" w:rsidRDefault="00266EA3" w:rsidP="000205AD">
      <w:pPr>
        <w:pStyle w:val="BodyText"/>
      </w:pPr>
      <w:r>
        <w:t>On</w:t>
      </w:r>
      <w:r w:rsidR="00093BA5">
        <w:t xml:space="preserve"> t</w:t>
      </w:r>
      <w:r w:rsidR="000205AD">
        <w:t>he Member Info</w:t>
      </w:r>
      <w:r w:rsidR="00CC0EAC">
        <w:fldChar w:fldCharType="begin"/>
      </w:r>
      <w:r w:rsidR="00CC0EAC">
        <w:instrText xml:space="preserve"> XE "</w:instrText>
      </w:r>
      <w:r w:rsidR="00CC0EAC" w:rsidRPr="00BA636B">
        <w:instrText>Member Info</w:instrText>
      </w:r>
      <w:r w:rsidR="00CC0EAC">
        <w:instrText xml:space="preserve">" </w:instrText>
      </w:r>
      <w:r w:rsidR="00CC0EAC">
        <w:fldChar w:fldCharType="end"/>
      </w:r>
      <w:r w:rsidR="000205AD">
        <w:t xml:space="preserve"> screen</w:t>
      </w:r>
      <w:r w:rsidR="00093BA5">
        <w:t xml:space="preserve"> you can enter a new</w:t>
      </w:r>
      <w:r w:rsidR="00DF2DD1">
        <w:t>,</w:t>
      </w:r>
      <w:r w:rsidR="00093BA5">
        <w:t xml:space="preserve"> update an existing member</w:t>
      </w:r>
      <w:r w:rsidR="00DF2DD1">
        <w:t>, or import existing</w:t>
      </w:r>
      <w:r w:rsidR="009960ED">
        <w:fldChar w:fldCharType="begin"/>
      </w:r>
      <w:r w:rsidR="009960ED">
        <w:instrText xml:space="preserve"> XE "</w:instrText>
      </w:r>
      <w:r w:rsidR="009960ED" w:rsidRPr="00CC6046">
        <w:instrText>import existing</w:instrText>
      </w:r>
      <w:r w:rsidR="009960ED">
        <w:instrText xml:space="preserve">" </w:instrText>
      </w:r>
      <w:r w:rsidR="009960ED">
        <w:fldChar w:fldCharType="end"/>
      </w:r>
      <w:r w:rsidR="00DF2DD1">
        <w:t xml:space="preserve"> member information from an Excel file.</w:t>
      </w:r>
    </w:p>
    <w:p w14:paraId="51B72FFA" w14:textId="77777777" w:rsidR="000205AD" w:rsidRDefault="000205AD" w:rsidP="000205AD">
      <w:pPr>
        <w:pStyle w:val="BodyText"/>
        <w:numPr>
          <w:ilvl w:val="0"/>
          <w:numId w:val="46"/>
        </w:numPr>
      </w:pPr>
      <w:r>
        <w:t>Member Number</w:t>
      </w:r>
      <w:r w:rsidR="00101DF4">
        <w:fldChar w:fldCharType="begin"/>
      </w:r>
      <w:r w:rsidR="00101DF4">
        <w:instrText xml:space="preserve"> XE "</w:instrText>
      </w:r>
      <w:r w:rsidR="00101DF4" w:rsidRPr="003D4E1E">
        <w:instrText>Member Number</w:instrText>
      </w:r>
      <w:r w:rsidR="00101DF4">
        <w:instrText xml:space="preserve">" </w:instrText>
      </w:r>
      <w:r w:rsidR="00101DF4">
        <w:fldChar w:fldCharType="end"/>
      </w:r>
      <w:r>
        <w:t xml:space="preserve">—the member number auto generates. </w:t>
      </w:r>
    </w:p>
    <w:p w14:paraId="7BB86168" w14:textId="77777777" w:rsidR="000205AD" w:rsidRDefault="000205AD" w:rsidP="000205AD">
      <w:pPr>
        <w:pStyle w:val="BodyText"/>
        <w:numPr>
          <w:ilvl w:val="0"/>
          <w:numId w:val="46"/>
        </w:numPr>
      </w:pPr>
      <w:r>
        <w:t>Last Name—member</w:t>
      </w:r>
      <w:r w:rsidR="006B732B">
        <w:t>’s</w:t>
      </w:r>
      <w:r>
        <w:t xml:space="preserve"> last name.</w:t>
      </w:r>
      <w:r w:rsidR="006B732B">
        <w:t xml:space="preserve"> Required field.</w:t>
      </w:r>
    </w:p>
    <w:p w14:paraId="6B7DDFF2" w14:textId="77777777" w:rsidR="000205AD" w:rsidRDefault="000205AD" w:rsidP="000205AD">
      <w:pPr>
        <w:pStyle w:val="BodyText"/>
        <w:numPr>
          <w:ilvl w:val="0"/>
          <w:numId w:val="46"/>
        </w:numPr>
      </w:pPr>
      <w:r>
        <w:t>First Name—member</w:t>
      </w:r>
      <w:r w:rsidR="006B732B">
        <w:t>’s</w:t>
      </w:r>
      <w:r>
        <w:t xml:space="preserve"> first name.</w:t>
      </w:r>
      <w:r w:rsidR="006B732B">
        <w:t xml:space="preserve"> Required field.</w:t>
      </w:r>
    </w:p>
    <w:p w14:paraId="570528D8" w14:textId="77777777" w:rsidR="006B2871" w:rsidRDefault="006B732B" w:rsidP="006B2871">
      <w:pPr>
        <w:pStyle w:val="BodyText"/>
        <w:numPr>
          <w:ilvl w:val="0"/>
          <w:numId w:val="46"/>
        </w:numPr>
      </w:pPr>
      <w:r>
        <w:t>Middle Initial—member’s middle initial.</w:t>
      </w:r>
    </w:p>
    <w:p w14:paraId="7BFCCFE4" w14:textId="77777777" w:rsidR="006B732B" w:rsidRDefault="006B732B" w:rsidP="006B2871">
      <w:pPr>
        <w:pStyle w:val="BodyText"/>
        <w:numPr>
          <w:ilvl w:val="0"/>
          <w:numId w:val="46"/>
        </w:numPr>
      </w:pPr>
      <w:r>
        <w:lastRenderedPageBreak/>
        <w:t xml:space="preserve">Member Information </w:t>
      </w:r>
      <w:r w:rsidR="006B2871">
        <w:t>area.</w:t>
      </w:r>
    </w:p>
    <w:p w14:paraId="2CC04D79" w14:textId="77777777" w:rsidR="006B732B" w:rsidRDefault="006B732B" w:rsidP="006B732B">
      <w:pPr>
        <w:pStyle w:val="BodyText"/>
        <w:numPr>
          <w:ilvl w:val="1"/>
          <w:numId w:val="46"/>
        </w:numPr>
      </w:pPr>
      <w:r>
        <w:t>D.O.B.—member’s date of birth, mm/dd/yyyy format.</w:t>
      </w:r>
    </w:p>
    <w:p w14:paraId="6868E74F" w14:textId="77777777" w:rsidR="006B732B" w:rsidRDefault="006B732B" w:rsidP="006B732B">
      <w:pPr>
        <w:pStyle w:val="BodyText"/>
        <w:numPr>
          <w:ilvl w:val="1"/>
          <w:numId w:val="46"/>
        </w:numPr>
      </w:pPr>
      <w:r>
        <w:t>SSN—member’s social security number</w:t>
      </w:r>
      <w:r w:rsidR="004C22BA">
        <w:t>, n</w:t>
      </w:r>
      <w:r>
        <w:t>ot displayed by default.</w:t>
      </w:r>
      <w:r w:rsidR="004C22BA">
        <w:t xml:space="preserve"> To show the member’s SSN, check the box to the left of the field.</w:t>
      </w:r>
    </w:p>
    <w:p w14:paraId="1B7E9F10" w14:textId="77777777" w:rsidR="009A441B" w:rsidRDefault="009A441B" w:rsidP="006B732B">
      <w:pPr>
        <w:pStyle w:val="BodyText"/>
        <w:numPr>
          <w:ilvl w:val="1"/>
          <w:numId w:val="46"/>
        </w:numPr>
      </w:pPr>
      <w:r>
        <w:t>Address—member’s street address.</w:t>
      </w:r>
    </w:p>
    <w:p w14:paraId="63A8E8B9" w14:textId="77777777" w:rsidR="009A441B" w:rsidRDefault="009A441B" w:rsidP="006B732B">
      <w:pPr>
        <w:pStyle w:val="BodyText"/>
        <w:numPr>
          <w:ilvl w:val="1"/>
          <w:numId w:val="46"/>
        </w:numPr>
      </w:pPr>
      <w:r>
        <w:t>City</w:t>
      </w:r>
      <w:r w:rsidR="00656088">
        <w:t>—member’s city.</w:t>
      </w:r>
    </w:p>
    <w:p w14:paraId="61F4FF16" w14:textId="77777777" w:rsidR="009A441B" w:rsidRDefault="009A441B" w:rsidP="006B732B">
      <w:pPr>
        <w:pStyle w:val="BodyText"/>
        <w:numPr>
          <w:ilvl w:val="1"/>
          <w:numId w:val="46"/>
        </w:numPr>
      </w:pPr>
      <w:r>
        <w:t>State</w:t>
      </w:r>
      <w:r w:rsidR="00656088">
        <w:t>—member’s state.</w:t>
      </w:r>
    </w:p>
    <w:p w14:paraId="0EEACED4" w14:textId="77777777" w:rsidR="009A441B" w:rsidRDefault="009A441B" w:rsidP="006B732B">
      <w:pPr>
        <w:pStyle w:val="BodyText"/>
        <w:numPr>
          <w:ilvl w:val="1"/>
          <w:numId w:val="46"/>
        </w:numPr>
      </w:pPr>
      <w:r>
        <w:t>Zip</w:t>
      </w:r>
      <w:r w:rsidR="00656088">
        <w:t>—member’s zip code.</w:t>
      </w:r>
    </w:p>
    <w:p w14:paraId="610D5AB4" w14:textId="77777777" w:rsidR="009A441B" w:rsidRDefault="009A441B" w:rsidP="006B732B">
      <w:pPr>
        <w:pStyle w:val="BodyText"/>
        <w:numPr>
          <w:ilvl w:val="1"/>
          <w:numId w:val="46"/>
        </w:numPr>
      </w:pPr>
      <w:r>
        <w:t>Email—member’s email.</w:t>
      </w:r>
    </w:p>
    <w:p w14:paraId="585D945D" w14:textId="77777777" w:rsidR="009A441B" w:rsidRDefault="009A441B" w:rsidP="006B732B">
      <w:pPr>
        <w:pStyle w:val="BodyText"/>
        <w:numPr>
          <w:ilvl w:val="1"/>
          <w:numId w:val="46"/>
        </w:numPr>
      </w:pPr>
      <w:r>
        <w:t xml:space="preserve">Date Joined—date </w:t>
      </w:r>
      <w:r w:rsidR="00901CBB">
        <w:t xml:space="preserve">the </w:t>
      </w:r>
      <w:r>
        <w:t>member joined.</w:t>
      </w:r>
    </w:p>
    <w:p w14:paraId="19119FFC" w14:textId="77777777" w:rsidR="009A441B" w:rsidRDefault="009A441B" w:rsidP="006B732B">
      <w:pPr>
        <w:pStyle w:val="BodyText"/>
        <w:numPr>
          <w:ilvl w:val="1"/>
          <w:numId w:val="46"/>
        </w:numPr>
      </w:pPr>
      <w:r>
        <w:t>Rejoin Date—date</w:t>
      </w:r>
      <w:r w:rsidR="00901CBB">
        <w:t xml:space="preserve"> the </w:t>
      </w:r>
      <w:r>
        <w:t>member rejoined.</w:t>
      </w:r>
    </w:p>
    <w:p w14:paraId="5433451C" w14:textId="77777777" w:rsidR="009A441B" w:rsidRDefault="009A441B" w:rsidP="009A441B">
      <w:pPr>
        <w:pStyle w:val="BodyText"/>
        <w:numPr>
          <w:ilvl w:val="1"/>
          <w:numId w:val="46"/>
        </w:numPr>
      </w:pPr>
      <w:r>
        <w:t>Referrals—track number of bowlers referred by the member. Once they have five confirmed referrals, the member becomes a lifetime member.</w:t>
      </w:r>
      <w:r w:rsidR="00A45649">
        <w:t xml:space="preserve"> A confirmed referral has joined the tour and bowled in three tournaments.</w:t>
      </w:r>
    </w:p>
    <w:p w14:paraId="4DEF36B6" w14:textId="77777777" w:rsidR="009A441B" w:rsidRDefault="009A441B" w:rsidP="009A441B">
      <w:pPr>
        <w:pStyle w:val="BodyText"/>
        <w:numPr>
          <w:ilvl w:val="0"/>
          <w:numId w:val="47"/>
        </w:numPr>
      </w:pPr>
      <w:r>
        <w:t>Average</w:t>
      </w:r>
      <w:r w:rsidR="00101DF4">
        <w:fldChar w:fldCharType="begin"/>
      </w:r>
      <w:r w:rsidR="00101DF4">
        <w:instrText xml:space="preserve"> XE "</w:instrText>
      </w:r>
      <w:r w:rsidR="00101DF4" w:rsidRPr="003D4E1E">
        <w:instrText>Average</w:instrText>
      </w:r>
      <w:r w:rsidR="00101DF4">
        <w:instrText xml:space="preserve">" </w:instrText>
      </w:r>
      <w:r w:rsidR="00101DF4">
        <w:fldChar w:fldCharType="end"/>
      </w:r>
      <w:r>
        <w:t>—where the member’s average displays. For a new member, where her average can be entered, with proof</w:t>
      </w:r>
      <w:r w:rsidR="0004192A">
        <w:t xml:space="preserve"> of the average from another league</w:t>
      </w:r>
      <w:r>
        <w:t>.</w:t>
      </w:r>
    </w:p>
    <w:p w14:paraId="6D12C167" w14:textId="77777777" w:rsidR="009A441B" w:rsidRDefault="009A441B" w:rsidP="009A441B">
      <w:pPr>
        <w:pStyle w:val="BodyText"/>
        <w:numPr>
          <w:ilvl w:val="0"/>
          <w:numId w:val="47"/>
        </w:numPr>
      </w:pPr>
      <w:r>
        <w:t>30 Game Average</w:t>
      </w:r>
      <w:r w:rsidR="00101DF4">
        <w:fldChar w:fldCharType="begin"/>
      </w:r>
      <w:r w:rsidR="00101DF4">
        <w:instrText xml:space="preserve"> XE "</w:instrText>
      </w:r>
      <w:r w:rsidR="00101DF4" w:rsidRPr="003D4E1E">
        <w:instrText>Average</w:instrText>
      </w:r>
      <w:r w:rsidR="00101DF4">
        <w:instrText xml:space="preserve">" </w:instrText>
      </w:r>
      <w:r w:rsidR="00101DF4">
        <w:fldChar w:fldCharType="end"/>
      </w:r>
      <w:r>
        <w:t>—member’s average over the last 30 games he’s bowled.</w:t>
      </w:r>
    </w:p>
    <w:p w14:paraId="03926BBB" w14:textId="77777777" w:rsidR="009A441B" w:rsidRDefault="009A441B" w:rsidP="009A441B">
      <w:pPr>
        <w:pStyle w:val="BodyText"/>
        <w:numPr>
          <w:ilvl w:val="0"/>
          <w:numId w:val="47"/>
        </w:numPr>
      </w:pPr>
      <w:r>
        <w:t>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t>—member’s handicap</w:t>
      </w:r>
      <w:r w:rsidR="0029433B">
        <w:t>, calculated by the program</w:t>
      </w:r>
      <w:r w:rsidR="008745FA">
        <w:t>.</w:t>
      </w:r>
    </w:p>
    <w:p w14:paraId="233B9A36" w14:textId="77777777" w:rsidR="009A441B" w:rsidRDefault="009A441B" w:rsidP="009A441B">
      <w:pPr>
        <w:pStyle w:val="BodyText"/>
        <w:numPr>
          <w:ilvl w:val="0"/>
          <w:numId w:val="47"/>
        </w:numPr>
      </w:pPr>
      <w:r>
        <w:t>Bonus</w:t>
      </w:r>
      <w:r w:rsidR="00101DF4">
        <w:fldChar w:fldCharType="begin"/>
      </w:r>
      <w:r w:rsidR="00101DF4">
        <w:instrText xml:space="preserve"> XE "</w:instrText>
      </w:r>
      <w:r w:rsidR="00101DF4" w:rsidRPr="003D4E1E">
        <w:instrText>Bonus</w:instrText>
      </w:r>
      <w:r w:rsidR="00101DF4">
        <w:instrText xml:space="preserve">" </w:instrText>
      </w:r>
      <w:r w:rsidR="00101DF4">
        <w:fldChar w:fldCharType="end"/>
      </w:r>
      <w:r>
        <w:t>—bonus pins.</w:t>
      </w:r>
      <w:r w:rsidR="0029433B">
        <w:t xml:space="preserve"> If the member gets bonus pins, this is where they are entered.</w:t>
      </w:r>
    </w:p>
    <w:p w14:paraId="4097C2B6" w14:textId="77777777" w:rsidR="009A441B" w:rsidRDefault="009A441B" w:rsidP="009A441B">
      <w:pPr>
        <w:pStyle w:val="BodyText"/>
        <w:numPr>
          <w:ilvl w:val="0"/>
          <w:numId w:val="47"/>
        </w:numPr>
      </w:pPr>
      <w:r>
        <w:t>Year End Tournaments</w:t>
      </w:r>
      <w:r w:rsidR="00101DF4">
        <w:fldChar w:fldCharType="begin"/>
      </w:r>
      <w:r w:rsidR="00101DF4">
        <w:instrText xml:space="preserve"> XE "</w:instrText>
      </w:r>
      <w:r w:rsidR="00101DF4" w:rsidRPr="003D4E1E">
        <w:instrText>Year End Tournaments</w:instrText>
      </w:r>
      <w:r w:rsidR="00101DF4">
        <w:instrText xml:space="preserve">" </w:instrText>
      </w:r>
      <w:r w:rsidR="00101DF4">
        <w:fldChar w:fldCharType="end"/>
      </w:r>
    </w:p>
    <w:p w14:paraId="1915A9B2" w14:textId="77777777" w:rsidR="009A441B" w:rsidRDefault="00377CE4" w:rsidP="009A441B">
      <w:pPr>
        <w:pStyle w:val="BodyText"/>
        <w:numPr>
          <w:ilvl w:val="0"/>
          <w:numId w:val="47"/>
        </w:numPr>
      </w:pPr>
      <w:r>
        <w:t>Money Earned</w:t>
      </w:r>
      <w:r w:rsidR="007A76F3">
        <w:fldChar w:fldCharType="begin"/>
      </w:r>
      <w:r w:rsidR="007A76F3">
        <w:instrText xml:space="preserve"> XE "</w:instrText>
      </w:r>
      <w:r w:rsidR="007A76F3" w:rsidRPr="003D4E1E">
        <w:instrText>Money Earned</w:instrText>
      </w:r>
      <w:r w:rsidR="007A76F3">
        <w:instrText>" \t "</w:instrText>
      </w:r>
      <w:r w:rsidR="007A76F3" w:rsidRPr="00793733">
        <w:rPr>
          <w:rFonts w:asciiTheme="minorHAnsi" w:hAnsiTheme="minorHAnsi"/>
          <w:i/>
        </w:rPr>
        <w:instrText>See</w:instrText>
      </w:r>
      <w:r w:rsidR="007A76F3" w:rsidRPr="00793733">
        <w:rPr>
          <w:rFonts w:asciiTheme="minorHAnsi" w:hAnsiTheme="minorHAnsi"/>
        </w:rPr>
        <w:instrText xml:space="preserve"> Money Won</w:instrText>
      </w:r>
      <w:r w:rsidR="007A76F3">
        <w:instrText xml:space="preserve">" </w:instrText>
      </w:r>
      <w:r w:rsidR="007A76F3">
        <w:fldChar w:fldCharType="end"/>
      </w:r>
      <w:r w:rsidR="00101DF4">
        <w:fldChar w:fldCharType="begin"/>
      </w:r>
      <w:r w:rsidR="00101DF4">
        <w:instrText xml:space="preserve"> XE "</w:instrText>
      </w:r>
      <w:r w:rsidR="00101DF4" w:rsidRPr="003D4E1E">
        <w:instrText>Money Earned</w:instrText>
      </w:r>
      <w:r w:rsidR="00101DF4">
        <w:instrText xml:space="preserve">" </w:instrText>
      </w:r>
      <w:r w:rsidR="00101DF4">
        <w:fldChar w:fldCharType="end"/>
      </w:r>
      <w:r>
        <w:t>—prize money earned by the member from tournaments.</w:t>
      </w:r>
    </w:p>
    <w:p w14:paraId="6F1BC284" w14:textId="77777777" w:rsidR="00377CE4" w:rsidRDefault="00377CE4" w:rsidP="009A441B">
      <w:pPr>
        <w:pStyle w:val="BodyText"/>
        <w:numPr>
          <w:ilvl w:val="0"/>
          <w:numId w:val="47"/>
        </w:numPr>
      </w:pPr>
      <w:r>
        <w:t>Last Bowled</w:t>
      </w:r>
      <w:r w:rsidR="00101DF4">
        <w:fldChar w:fldCharType="begin"/>
      </w:r>
      <w:r w:rsidR="00101DF4">
        <w:instrText xml:space="preserve"> XE "</w:instrText>
      </w:r>
      <w:r w:rsidR="00101DF4" w:rsidRPr="003D4E1E">
        <w:instrText>Last Bowled</w:instrText>
      </w:r>
      <w:r w:rsidR="00101DF4">
        <w:instrText xml:space="preserve">" </w:instrText>
      </w:r>
      <w:r w:rsidR="00101DF4">
        <w:fldChar w:fldCharType="end"/>
      </w:r>
      <w:r>
        <w:t>—date member last bowled.</w:t>
      </w:r>
    </w:p>
    <w:p w14:paraId="17022C47" w14:textId="77777777" w:rsidR="006F167B" w:rsidRDefault="006F167B" w:rsidP="006F167B">
      <w:pPr>
        <w:pStyle w:val="BodyText"/>
        <w:numPr>
          <w:ilvl w:val="0"/>
          <w:numId w:val="47"/>
        </w:numPr>
      </w:pPr>
      <w:r>
        <w:t>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w:t>
      </w:r>
      <w:r w:rsidR="006B2871">
        <w:t>section.</w:t>
      </w:r>
    </w:p>
    <w:p w14:paraId="4969700A" w14:textId="77777777" w:rsidR="006F167B" w:rsidRDefault="006F167B" w:rsidP="006F167B">
      <w:pPr>
        <w:pStyle w:val="BodyText"/>
        <w:numPr>
          <w:ilvl w:val="1"/>
          <w:numId w:val="47"/>
        </w:numPr>
      </w:pPr>
      <w:r>
        <w:t>New—starts a new record.</w:t>
      </w:r>
    </w:p>
    <w:p w14:paraId="6CFC1E13" w14:textId="77777777" w:rsidR="006F167B" w:rsidRDefault="006F167B" w:rsidP="006F167B">
      <w:pPr>
        <w:pStyle w:val="BodyText"/>
        <w:numPr>
          <w:ilvl w:val="1"/>
          <w:numId w:val="47"/>
        </w:numPr>
      </w:pPr>
      <w:r>
        <w:t>Save—saves member information to the database.</w:t>
      </w:r>
    </w:p>
    <w:p w14:paraId="1F1AB511" w14:textId="77777777" w:rsidR="006F167B" w:rsidRDefault="006F167B" w:rsidP="006F167B">
      <w:pPr>
        <w:pStyle w:val="BodyText"/>
        <w:numPr>
          <w:ilvl w:val="1"/>
          <w:numId w:val="47"/>
        </w:numPr>
      </w:pPr>
      <w:r>
        <w:lastRenderedPageBreak/>
        <w:t>Import—imports member information from an excel file.</w:t>
      </w:r>
    </w:p>
    <w:p w14:paraId="5EA111E2" w14:textId="77777777" w:rsidR="006F167B" w:rsidRDefault="006F167B" w:rsidP="006F167B">
      <w:pPr>
        <w:pStyle w:val="BodyText"/>
        <w:numPr>
          <w:ilvl w:val="0"/>
          <w:numId w:val="47"/>
        </w:numPr>
      </w:pPr>
      <w:r>
        <w:t>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 xml:space="preserve"> Number </w:t>
      </w:r>
      <w:r w:rsidR="00607EEF">
        <w:t>section</w:t>
      </w:r>
      <w:r>
        <w:t>. For navigation between records</w:t>
      </w:r>
      <w:r w:rsidR="00607EEF">
        <w:t xml:space="preserve"> by record number</w:t>
      </w:r>
      <w:r>
        <w:t>.</w:t>
      </w:r>
    </w:p>
    <w:p w14:paraId="6437FA98" w14:textId="77777777" w:rsidR="006F167B" w:rsidRDefault="006F167B" w:rsidP="006F167B">
      <w:pPr>
        <w:pStyle w:val="BodyText"/>
        <w:numPr>
          <w:ilvl w:val="1"/>
          <w:numId w:val="47"/>
        </w:numPr>
      </w:pPr>
      <w:r>
        <w:t>&lt;—goes one record back</w:t>
      </w:r>
    </w:p>
    <w:p w14:paraId="52957DD9" w14:textId="77777777" w:rsidR="006F167B" w:rsidRDefault="006F167B" w:rsidP="006F167B">
      <w:pPr>
        <w:pStyle w:val="BodyText"/>
        <w:numPr>
          <w:ilvl w:val="1"/>
          <w:numId w:val="47"/>
        </w:numPr>
      </w:pPr>
      <w:r>
        <w:t>&gt;—goes one record forward</w:t>
      </w:r>
    </w:p>
    <w:p w14:paraId="4C09C57F" w14:textId="77777777" w:rsidR="006F167B" w:rsidRDefault="006F167B" w:rsidP="006F167B">
      <w:pPr>
        <w:pStyle w:val="BodyText"/>
        <w:numPr>
          <w:ilvl w:val="1"/>
          <w:numId w:val="47"/>
        </w:numPr>
      </w:pPr>
      <w:r>
        <w:t>First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—goes to first record</w:t>
      </w:r>
    </w:p>
    <w:p w14:paraId="2DEA86E8" w14:textId="77777777" w:rsidR="006F167B" w:rsidRDefault="006F167B" w:rsidP="006F167B">
      <w:pPr>
        <w:pStyle w:val="BodyText"/>
        <w:numPr>
          <w:ilvl w:val="1"/>
          <w:numId w:val="47"/>
        </w:numPr>
      </w:pPr>
      <w:r>
        <w:t>Last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t>—goes to last record</w:t>
      </w:r>
    </w:p>
    <w:p w14:paraId="19465018" w14:textId="77777777" w:rsidR="006F167B" w:rsidRDefault="006F167B" w:rsidP="006F167B">
      <w:pPr>
        <w:pStyle w:val="BodyText"/>
        <w:numPr>
          <w:ilvl w:val="0"/>
          <w:numId w:val="47"/>
        </w:numPr>
      </w:pPr>
      <w:r>
        <w:t>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rsidR="00607EEF">
        <w:t xml:space="preserve"> section</w:t>
      </w:r>
    </w:p>
    <w:p w14:paraId="397B6C14" w14:textId="77777777" w:rsidR="006F167B" w:rsidRDefault="006F167B" w:rsidP="006F167B">
      <w:pPr>
        <w:pStyle w:val="BodyText"/>
        <w:numPr>
          <w:ilvl w:val="1"/>
          <w:numId w:val="47"/>
        </w:numPr>
      </w:pPr>
      <w:r>
        <w:t>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rsidR="005F3896">
        <w:fldChar w:fldCharType="begin"/>
      </w:r>
      <w:r w:rsidR="005F3896">
        <w:instrText>E "</w:instrText>
      </w:r>
      <w:r w:rsidR="005F3896" w:rsidRPr="006E501F">
        <w:instrText>Stats</w:instrText>
      </w:r>
      <w:r w:rsidR="005F3896">
        <w:instrText xml:space="preserve">" </w:instrText>
      </w:r>
      <w:r w:rsidR="005F3896">
        <w:fldChar w:fldCharType="separate"/>
      </w:r>
      <w:r w:rsidR="00663BFB">
        <w:rPr>
          <w:b/>
          <w:bCs/>
        </w:rPr>
        <w:t>Error! Bookmark not defined.</w:t>
      </w:r>
      <w:r w:rsidR="005F3896">
        <w:fldChar w:fldCharType="end"/>
      </w:r>
      <w:r>
        <w:t>—</w:t>
      </w:r>
      <w:r w:rsidR="00C60C87">
        <w:t xml:space="preserve"> </w:t>
      </w:r>
      <w:r w:rsidR="00BE0D88">
        <w:t>This</w:t>
      </w:r>
      <w:r w:rsidR="00C60C87">
        <w:t xml:space="preserve"> button </w:t>
      </w:r>
      <w:r>
        <w:t>brings up currently selected member’s statistics.</w:t>
      </w:r>
    </w:p>
    <w:p w14:paraId="4EEE206B" w14:textId="77777777" w:rsidR="006F167B" w:rsidRDefault="006F167B" w:rsidP="006F167B">
      <w:pPr>
        <w:pStyle w:val="BodyText"/>
        <w:numPr>
          <w:ilvl w:val="0"/>
          <w:numId w:val="47"/>
        </w:numPr>
      </w:pPr>
      <w:r>
        <w:t xml:space="preserve">Search </w:t>
      </w:r>
      <w:r w:rsidR="00C60C87">
        <w:t>section</w:t>
      </w:r>
    </w:p>
    <w:p w14:paraId="205E8AF4" w14:textId="77777777" w:rsidR="006F167B" w:rsidRDefault="006F167B" w:rsidP="006F167B">
      <w:pPr>
        <w:pStyle w:val="BodyText"/>
        <w:numPr>
          <w:ilvl w:val="1"/>
          <w:numId w:val="47"/>
        </w:numPr>
      </w:pPr>
      <w:r>
        <w:t>Member Search</w:t>
      </w:r>
      <w:r w:rsidR="00CC0EAC">
        <w:fldChar w:fldCharType="begin"/>
      </w:r>
      <w:r w:rsidR="00CC0EAC">
        <w:instrText xml:space="preserve"> XE "</w:instrText>
      </w:r>
      <w:r w:rsidR="00CC0EAC" w:rsidRPr="003D4E1E">
        <w:instrText>Member Search</w:instrText>
      </w:r>
      <w:r w:rsidR="00CC0EAC">
        <w:instrText xml:space="preserve">" </w:instrText>
      </w:r>
      <w:r w:rsidR="00CC0EAC">
        <w:fldChar w:fldCharType="end"/>
      </w:r>
      <w:r w:rsidR="005F3896">
        <w:fldChar w:fldCharType="begin"/>
      </w:r>
      <w:r w:rsidR="005F3896">
        <w:instrText>E "</w:instrText>
      </w:r>
      <w:r w:rsidR="005F3896" w:rsidRPr="00EB7909">
        <w:instrText>Member Search</w:instrText>
      </w:r>
      <w:r w:rsidR="005F3896">
        <w:instrText xml:space="preserve">" </w:instrText>
      </w:r>
      <w:r w:rsidR="005F3896">
        <w:fldChar w:fldCharType="separate"/>
      </w:r>
      <w:r w:rsidR="00663BFB">
        <w:rPr>
          <w:b/>
          <w:bCs/>
        </w:rPr>
        <w:t>Error! Bookmark not defined.</w:t>
      </w:r>
      <w:r w:rsidR="005F3896">
        <w:fldChar w:fldCharType="end"/>
      </w:r>
      <w:r>
        <w:t>—</w:t>
      </w:r>
      <w:r w:rsidR="00C60C87">
        <w:t xml:space="preserve">this button </w:t>
      </w:r>
      <w:r>
        <w:t>brings up member search screen, used to search for member records.</w:t>
      </w:r>
    </w:p>
    <w:p w14:paraId="66058390" w14:textId="77777777" w:rsidR="006F167B" w:rsidRDefault="006F167B" w:rsidP="006F167B">
      <w:pPr>
        <w:pStyle w:val="BodyText"/>
        <w:numPr>
          <w:ilvl w:val="0"/>
          <w:numId w:val="47"/>
        </w:numPr>
      </w:pPr>
      <w:r>
        <w:t>Print Recaps</w:t>
      </w:r>
      <w:r w:rsidR="00CC0EAC">
        <w:fldChar w:fldCharType="begin"/>
      </w:r>
      <w:r w:rsidR="00CC0EAC">
        <w:instrText xml:space="preserve"> XE "</w:instrText>
      </w:r>
      <w:r w:rsidR="00CC0EAC" w:rsidRPr="003D4E1E">
        <w:instrText>Print Recaps</w:instrText>
      </w:r>
      <w:r w:rsidR="00CC0EAC">
        <w:instrText xml:space="preserve">" </w:instrText>
      </w:r>
      <w:r w:rsidR="00CC0EAC">
        <w:fldChar w:fldCharType="end"/>
      </w:r>
      <w:r w:rsidR="005F3896">
        <w:fldChar w:fldCharType="begin"/>
      </w:r>
      <w:r w:rsidR="005F3896">
        <w:instrText>E "</w:instrText>
      </w:r>
      <w:r w:rsidR="005F3896" w:rsidRPr="00C76879">
        <w:instrText>Print Recaps</w:instrText>
      </w:r>
      <w:r w:rsidR="005F3896">
        <w:instrText xml:space="preserve">" </w:instrText>
      </w:r>
      <w:r w:rsidR="005F3896">
        <w:fldChar w:fldCharType="separate"/>
      </w:r>
      <w:r w:rsidR="00663BFB">
        <w:rPr>
          <w:b/>
          <w:bCs/>
        </w:rPr>
        <w:t>Error! Bookmark not defined.</w:t>
      </w:r>
      <w:r w:rsidR="005F3896">
        <w:fldChar w:fldCharType="end"/>
      </w:r>
      <w:r>
        <w:t xml:space="preserve"> </w:t>
      </w:r>
      <w:r w:rsidR="00C60C87">
        <w:t>section</w:t>
      </w:r>
    </w:p>
    <w:p w14:paraId="7C950BBE" w14:textId="77777777" w:rsidR="006F167B" w:rsidRDefault="006F167B" w:rsidP="006F167B">
      <w:pPr>
        <w:pStyle w:val="BodyText"/>
        <w:numPr>
          <w:ilvl w:val="1"/>
          <w:numId w:val="47"/>
        </w:numPr>
      </w:pPr>
      <w:r>
        <w:t>Print Single—</w:t>
      </w:r>
      <w:r w:rsidR="00C60C87">
        <w:t>this button launches your computer’s print dialog. P</w:t>
      </w:r>
      <w:r>
        <w:t>rints a single member’s record.</w:t>
      </w:r>
    </w:p>
    <w:p w14:paraId="7CF06F75" w14:textId="77777777" w:rsidR="006F167B" w:rsidRDefault="006F167B" w:rsidP="006F167B">
      <w:pPr>
        <w:pStyle w:val="BodyText"/>
        <w:numPr>
          <w:ilvl w:val="1"/>
          <w:numId w:val="47"/>
        </w:numPr>
      </w:pPr>
      <w:r>
        <w:t>Print By Date—</w:t>
      </w:r>
      <w:r w:rsidR="00C60C87">
        <w:t xml:space="preserve">this button </w:t>
      </w:r>
      <w:r>
        <w:t>brings up the print by date dialog</w:t>
      </w:r>
      <w:r w:rsidR="00C60C87">
        <w:t xml:space="preserve"> screen.</w:t>
      </w:r>
      <w:r>
        <w:t xml:space="preserve">. </w:t>
      </w:r>
      <w:r w:rsidR="00C60C87">
        <w:t>P</w:t>
      </w:r>
      <w:r>
        <w:t>rint</w:t>
      </w:r>
      <w:r w:rsidR="00C60C87">
        <w:t>s</w:t>
      </w:r>
      <w:r>
        <w:t xml:space="preserve"> a range of records by date.</w:t>
      </w:r>
    </w:p>
    <w:p w14:paraId="2EF0CA06" w14:textId="77777777" w:rsidR="003F2F24" w:rsidRDefault="006F167B" w:rsidP="003F2F24">
      <w:pPr>
        <w:pStyle w:val="BodyText"/>
        <w:numPr>
          <w:ilvl w:val="1"/>
          <w:numId w:val="47"/>
        </w:numPr>
      </w:pPr>
      <w:r>
        <w:t>Print By Tournament</w:t>
      </w:r>
      <w:r w:rsidR="003F2F24">
        <w:t>—</w:t>
      </w:r>
      <w:r w:rsidR="00C60C87">
        <w:t>this button launches your computer’s print dialog. P</w:t>
      </w:r>
      <w:r w:rsidR="003F2F24">
        <w:t>rints member record by tournament.</w:t>
      </w:r>
    </w:p>
    <w:p w14:paraId="66831F05" w14:textId="77777777" w:rsidR="003F2F24" w:rsidRDefault="003F2F24" w:rsidP="003F2F24">
      <w:pPr>
        <w:pStyle w:val="Heading2"/>
      </w:pPr>
      <w:bookmarkStart w:id="52" w:name="_Toc509165876"/>
      <w:r>
        <w:t>Member Scores</w:t>
      </w:r>
      <w:bookmarkEnd w:id="52"/>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p>
    <w:p w14:paraId="4F49F0A9" w14:textId="77777777" w:rsidR="003F2F24" w:rsidRDefault="00BD5673" w:rsidP="003F2F24">
      <w:pPr>
        <w:pStyle w:val="BodyText"/>
      </w:pPr>
      <w:r>
        <w:t>The Member Scores</w:t>
      </w:r>
      <w:r w:rsidR="00CC0EAC">
        <w:fldChar w:fldCharType="begin"/>
      </w:r>
      <w:r w:rsidR="00CC0EAC">
        <w:instrText xml:space="preserve"> XE "</w:instrText>
      </w:r>
      <w:r w:rsidR="00CC0EAC" w:rsidRPr="003D4E1E">
        <w:instrText>Member Scores</w:instrText>
      </w:r>
      <w:r w:rsidR="00CC0EAC">
        <w:instrText xml:space="preserve">" </w:instrText>
      </w:r>
      <w:r w:rsidR="00CC0EAC">
        <w:fldChar w:fldCharType="end"/>
      </w:r>
      <w:r w:rsidR="005F3896">
        <w:fldChar w:fldCharType="begin"/>
      </w:r>
      <w:r w:rsidR="005F3896">
        <w:instrText>E "</w:instrText>
      </w:r>
      <w:r w:rsidR="005F3896" w:rsidRPr="001F4DAD">
        <w:instrText>Member Scores</w:instrText>
      </w:r>
      <w:r w:rsidR="005F3896">
        <w:instrText xml:space="preserve">" </w:instrText>
      </w:r>
      <w:r w:rsidR="005F3896">
        <w:fldChar w:fldCharType="separate"/>
      </w:r>
      <w:r w:rsidR="00663BFB">
        <w:rPr>
          <w:b/>
          <w:bCs/>
        </w:rPr>
        <w:t>Error! Bookmark not defined.</w:t>
      </w:r>
      <w:r w:rsidR="005F3896">
        <w:fldChar w:fldCharType="end"/>
      </w:r>
      <w:r>
        <w:t xml:space="preserve"> screen is where the members’ scores recaps are entered into the database. It’s also where tournaments are created and edited. </w:t>
      </w:r>
      <w:r w:rsidR="00D27E72">
        <w:t>To</w:t>
      </w:r>
      <w:r>
        <w:t xml:space="preserve"> enter scores, a tournament must be created and selected.</w:t>
      </w:r>
    </w:p>
    <w:p w14:paraId="62A2682C" w14:textId="77777777" w:rsidR="00BD5673" w:rsidRDefault="00BD5673" w:rsidP="00BD5673">
      <w:pPr>
        <w:pStyle w:val="BodyText"/>
        <w:numPr>
          <w:ilvl w:val="0"/>
          <w:numId w:val="48"/>
        </w:numPr>
      </w:pPr>
      <w:r>
        <w:t>Enter Member Number</w:t>
      </w:r>
      <w:r w:rsidR="00101DF4">
        <w:fldChar w:fldCharType="begin"/>
      </w:r>
      <w:r w:rsidR="00101DF4">
        <w:instrText xml:space="preserve"> XE "</w:instrText>
      </w:r>
      <w:r w:rsidR="00101DF4" w:rsidRPr="003D4E1E">
        <w:instrText>Member Number</w:instrText>
      </w:r>
      <w:r w:rsidR="00101DF4">
        <w:instrText xml:space="preserve">" </w:instrText>
      </w:r>
      <w:r w:rsidR="00101DF4">
        <w:fldChar w:fldCharType="end"/>
      </w:r>
      <w:r w:rsidR="00C97D96">
        <w:fldChar w:fldCharType="begin"/>
      </w:r>
      <w:r w:rsidR="00C97D96">
        <w:instrText>E "</w:instrText>
      </w:r>
      <w:r w:rsidR="00C97D96" w:rsidRPr="003B1030">
        <w:instrText>Member Number</w:instrText>
      </w:r>
      <w:r w:rsidR="00C97D96">
        <w:instrText xml:space="preserve">" </w:instrText>
      </w:r>
      <w:r w:rsidR="00C97D96">
        <w:fldChar w:fldCharType="separate"/>
      </w:r>
      <w:r w:rsidR="00663BFB">
        <w:rPr>
          <w:b/>
          <w:bCs/>
        </w:rPr>
        <w:t>Error! Bookmark not defined.</w:t>
      </w:r>
      <w:r w:rsidR="00C97D96">
        <w:fldChar w:fldCharType="end"/>
      </w:r>
      <w:r>
        <w:t>—</w:t>
      </w:r>
      <w:r w:rsidR="000278E6">
        <w:t>the bowler’s member number is entered here.</w:t>
      </w:r>
    </w:p>
    <w:p w14:paraId="0B834597" w14:textId="77777777" w:rsidR="000278E6" w:rsidRDefault="000278E6" w:rsidP="00BD5673">
      <w:pPr>
        <w:pStyle w:val="BodyText"/>
        <w:numPr>
          <w:ilvl w:val="0"/>
          <w:numId w:val="48"/>
        </w:numPr>
      </w:pPr>
      <w:r>
        <w:t>Last Name</w:t>
      </w:r>
      <w:r w:rsidR="00C97D96">
        <w:fldChar w:fldCharType="begin"/>
      </w:r>
      <w:r w:rsidR="00C97D96">
        <w:instrText>E "</w:instrText>
      </w:r>
      <w:r w:rsidR="00C97D96" w:rsidRPr="00EB3FF4">
        <w:instrText>Last Name</w:instrText>
      </w:r>
      <w:r w:rsidR="00C97D96">
        <w:instrText xml:space="preserve">" </w:instrText>
      </w:r>
      <w:r w:rsidR="00C97D96">
        <w:fldChar w:fldCharType="separate"/>
      </w:r>
      <w:r w:rsidR="00663BFB">
        <w:rPr>
          <w:b/>
          <w:bCs/>
        </w:rPr>
        <w:t>Error! Bookmark not defined.</w:t>
      </w:r>
      <w:r w:rsidR="00C97D96">
        <w:fldChar w:fldCharType="end"/>
      </w:r>
      <w:r>
        <w:t>—after the member number is entered, this field auto-populates with the member’s last name.</w:t>
      </w:r>
    </w:p>
    <w:p w14:paraId="46117105" w14:textId="77777777" w:rsidR="000278E6" w:rsidRDefault="000278E6" w:rsidP="00BD5673">
      <w:pPr>
        <w:pStyle w:val="BodyText"/>
        <w:numPr>
          <w:ilvl w:val="0"/>
          <w:numId w:val="48"/>
        </w:numPr>
      </w:pPr>
      <w:r>
        <w:t>First Name</w:t>
      </w:r>
      <w:r w:rsidR="00C97D96">
        <w:fldChar w:fldCharType="begin"/>
      </w:r>
      <w:r w:rsidR="00C97D96">
        <w:instrText>E "</w:instrText>
      </w:r>
      <w:r w:rsidR="00C97D96" w:rsidRPr="00837F1E">
        <w:instrText>First Name</w:instrText>
      </w:r>
      <w:r w:rsidR="00C97D96">
        <w:instrText xml:space="preserve">" </w:instrText>
      </w:r>
      <w:r w:rsidR="00C97D96">
        <w:fldChar w:fldCharType="separate"/>
      </w:r>
      <w:r w:rsidR="00663BFB">
        <w:rPr>
          <w:b/>
          <w:bCs/>
        </w:rPr>
        <w:t>Error! Bookmark not defined.</w:t>
      </w:r>
      <w:r w:rsidR="00C97D96">
        <w:fldChar w:fldCharType="end"/>
      </w:r>
      <w:r>
        <w:t>—after the member number is entered, this field auto populates with the member’s first name.</w:t>
      </w:r>
    </w:p>
    <w:p w14:paraId="2629AB61" w14:textId="77777777" w:rsidR="000278E6" w:rsidRDefault="000278E6" w:rsidP="00BD5673">
      <w:pPr>
        <w:pStyle w:val="BodyText"/>
        <w:numPr>
          <w:ilvl w:val="0"/>
          <w:numId w:val="48"/>
        </w:numPr>
      </w:pPr>
      <w:r>
        <w:lastRenderedPageBreak/>
        <w:t>Middle Initial</w:t>
      </w:r>
      <w:r w:rsidR="00C97D96">
        <w:fldChar w:fldCharType="begin"/>
      </w:r>
      <w:r w:rsidR="00C97D96">
        <w:instrText>E "</w:instrText>
      </w:r>
      <w:r w:rsidR="00C97D96" w:rsidRPr="00AB3087">
        <w:instrText>Middle Initial</w:instrText>
      </w:r>
      <w:r w:rsidR="00C97D96">
        <w:instrText xml:space="preserve">" </w:instrText>
      </w:r>
      <w:r w:rsidR="00C97D96">
        <w:fldChar w:fldCharType="separate"/>
      </w:r>
      <w:r w:rsidR="00663BFB">
        <w:rPr>
          <w:b/>
          <w:bCs/>
        </w:rPr>
        <w:t>Error! Bookmark not defined.</w:t>
      </w:r>
      <w:r w:rsidR="00C97D96">
        <w:fldChar w:fldCharType="end"/>
      </w:r>
      <w:r>
        <w:t>—after the member is entered, this field auto populates with the member’s middle initial.</w:t>
      </w:r>
    </w:p>
    <w:p w14:paraId="27A0648F" w14:textId="77777777" w:rsidR="000278E6" w:rsidRDefault="000278E6" w:rsidP="00BD5673">
      <w:pPr>
        <w:pStyle w:val="BodyText"/>
        <w:numPr>
          <w:ilvl w:val="0"/>
          <w:numId w:val="48"/>
        </w:numPr>
      </w:pPr>
      <w:r>
        <w:t>Squad Number</w:t>
      </w:r>
      <w:r w:rsidR="007A76F3">
        <w:fldChar w:fldCharType="begin"/>
      </w:r>
      <w:r w:rsidR="007A76F3">
        <w:instrText xml:space="preserve"> XE "</w:instrText>
      </w:r>
      <w:r w:rsidR="007A76F3" w:rsidRPr="003D4E1E">
        <w:instrText>Squad Number</w:instrText>
      </w:r>
      <w:r w:rsidR="007A76F3">
        <w:instrText xml:space="preserve">" </w:instrText>
      </w:r>
      <w:r w:rsidR="007A76F3">
        <w:fldChar w:fldCharType="end"/>
      </w:r>
      <w:r w:rsidR="001E42D1">
        <w:fldChar w:fldCharType="begin"/>
      </w:r>
      <w:r w:rsidR="001E42D1">
        <w:instrText>E "</w:instrText>
      </w:r>
      <w:r w:rsidR="001E42D1" w:rsidRPr="00555686">
        <w:instrText>Sq Number</w:instrText>
      </w:r>
      <w:r w:rsidR="001E42D1">
        <w:instrText xml:space="preserve">" </w:instrText>
      </w:r>
      <w:r w:rsidR="001E42D1">
        <w:fldChar w:fldCharType="separate"/>
      </w:r>
      <w:r w:rsidR="00663BFB">
        <w:rPr>
          <w:b/>
          <w:bCs/>
        </w:rPr>
        <w:t>Error! Bookmark not defined.</w:t>
      </w:r>
      <w:r w:rsidR="001E42D1">
        <w:fldChar w:fldCharType="end"/>
      </w:r>
      <w:r>
        <w:t>—pick the squad the member bowled in for this tournament.</w:t>
      </w:r>
    </w:p>
    <w:p w14:paraId="4F3E7DE4" w14:textId="77777777" w:rsidR="000278E6" w:rsidRDefault="000278E6" w:rsidP="00BD5673">
      <w:pPr>
        <w:pStyle w:val="BodyText"/>
        <w:numPr>
          <w:ilvl w:val="0"/>
          <w:numId w:val="48"/>
        </w:numPr>
      </w:pPr>
      <w:r>
        <w:t>Member Status</w:t>
      </w:r>
      <w:r w:rsidR="007A76F3">
        <w:fldChar w:fldCharType="begin"/>
      </w:r>
      <w:r w:rsidR="007A76F3">
        <w:instrText xml:space="preserve"> XE "</w:instrText>
      </w:r>
      <w:r w:rsidR="007A76F3" w:rsidRPr="003D4E1E">
        <w:instrText>Member Status</w:instrText>
      </w:r>
      <w:r w:rsidR="007A76F3">
        <w:instrText xml:space="preserve">" </w:instrText>
      </w:r>
      <w:r w:rsidR="007A76F3">
        <w:fldChar w:fldCharType="end"/>
      </w:r>
      <w:r w:rsidR="001E42D1">
        <w:fldChar w:fldCharType="begin"/>
      </w:r>
      <w:r w:rsidR="001E42D1">
        <w:instrText>E "</w:instrText>
      </w:r>
      <w:r w:rsidR="001E42D1" w:rsidRPr="00555686">
        <w:instrText>Member Status</w:instrText>
      </w:r>
      <w:r w:rsidR="001E42D1">
        <w:instrText xml:space="preserve">" </w:instrText>
      </w:r>
      <w:r w:rsidR="001E42D1">
        <w:fldChar w:fldCharType="separate"/>
      </w:r>
      <w:r w:rsidR="00663BFB">
        <w:rPr>
          <w:b/>
          <w:bCs/>
        </w:rPr>
        <w:t>Error! Bookmark not defined.</w:t>
      </w:r>
      <w:r w:rsidR="001E42D1">
        <w:fldChar w:fldCharType="end"/>
      </w:r>
      <w:r>
        <w:t>—after the member number is entered, this field auto-populates with the member’s active/inactive status. Scores can only be entered for an active member.</w:t>
      </w:r>
    </w:p>
    <w:p w14:paraId="2B7079A8" w14:textId="77777777" w:rsidR="000278E6" w:rsidRDefault="000278E6" w:rsidP="00BD5673">
      <w:pPr>
        <w:pStyle w:val="BodyText"/>
        <w:numPr>
          <w:ilvl w:val="0"/>
          <w:numId w:val="48"/>
        </w:numPr>
      </w:pPr>
      <w:r>
        <w:t>Stats</w:t>
      </w:r>
      <w:r w:rsidR="00CC0EAC">
        <w:fldChar w:fldCharType="begin"/>
      </w:r>
      <w:r w:rsidR="00CC0EAC">
        <w:instrText xml:space="preserve"> XE "</w:instrText>
      </w:r>
      <w:r w:rsidR="00CC0EAC" w:rsidRPr="003D4E1E">
        <w:instrText>Stats</w:instrText>
      </w:r>
      <w:r w:rsidR="00CC0EAC">
        <w:instrText xml:space="preserve">" </w:instrText>
      </w:r>
      <w:r w:rsidR="00CC0EAC">
        <w:fldChar w:fldCharType="end"/>
      </w:r>
      <w:r w:rsidR="005F3896">
        <w:fldChar w:fldCharType="begin"/>
      </w:r>
      <w:r w:rsidR="005F3896">
        <w:instrText xml:space="preserve"> E "</w:instrText>
      </w:r>
      <w:r w:rsidR="005F3896" w:rsidRPr="006E501F">
        <w:instrText>Stats</w:instrText>
      </w:r>
      <w:r w:rsidR="005F3896">
        <w:instrText xml:space="preserve">" </w:instrText>
      </w:r>
      <w:r w:rsidR="005F3896">
        <w:fldChar w:fldCharType="separate"/>
      </w:r>
      <w:r w:rsidR="00663BFB">
        <w:rPr>
          <w:b/>
          <w:bCs/>
        </w:rPr>
        <w:t>Error! Bookmark not defined.</w:t>
      </w:r>
      <w:r w:rsidR="005F3896">
        <w:fldChar w:fldCharType="end"/>
      </w:r>
      <w:r>
        <w:t xml:space="preserve"> section</w:t>
      </w:r>
    </w:p>
    <w:p w14:paraId="14F7F61B" w14:textId="77777777" w:rsidR="000278E6" w:rsidRDefault="000278E6" w:rsidP="000278E6">
      <w:pPr>
        <w:pStyle w:val="BodyText"/>
        <w:numPr>
          <w:ilvl w:val="1"/>
          <w:numId w:val="48"/>
        </w:numPr>
      </w:pPr>
      <w:r>
        <w:t>Scratch Scores</w:t>
      </w:r>
      <w:r w:rsidR="001E42D1">
        <w:fldChar w:fldCharType="begin"/>
      </w:r>
      <w:r w:rsidR="001E42D1">
        <w:instrText>E "</w:instrText>
      </w:r>
      <w:r w:rsidR="001E42D1" w:rsidRPr="00C51A62">
        <w:instrText>Scratch Scores</w:instrText>
      </w:r>
      <w:r w:rsidR="001E42D1">
        <w:instrText xml:space="preserve">" </w:instrText>
      </w:r>
      <w:r w:rsidR="001E42D1">
        <w:fldChar w:fldCharType="separate"/>
      </w:r>
      <w:r w:rsidR="00663BFB">
        <w:rPr>
          <w:b/>
          <w:bCs/>
        </w:rPr>
        <w:t>Error! Bookmark not defined.</w:t>
      </w:r>
      <w:r w:rsidR="001E42D1">
        <w:fldChar w:fldCharType="end"/>
      </w:r>
      <w:r>
        <w:t>—where the member’s four scratch scores are entered. The total is automatically calculated and displayed after the fourth score.</w:t>
      </w:r>
    </w:p>
    <w:p w14:paraId="07A915A5" w14:textId="77777777" w:rsidR="000278E6" w:rsidRDefault="000278E6" w:rsidP="000278E6">
      <w:pPr>
        <w:pStyle w:val="BodyText"/>
        <w:numPr>
          <w:ilvl w:val="1"/>
          <w:numId w:val="48"/>
        </w:numPr>
      </w:pPr>
      <w:r>
        <w:t>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t xml:space="preserve"> Scores—the member’s adjusted scores from her bowling handicap are automatically calculated and displayed.</w:t>
      </w:r>
    </w:p>
    <w:p w14:paraId="7CB01861" w14:textId="77777777" w:rsidR="000278E6" w:rsidRDefault="000278E6" w:rsidP="000278E6">
      <w:pPr>
        <w:pStyle w:val="BodyText"/>
        <w:numPr>
          <w:ilvl w:val="1"/>
          <w:numId w:val="48"/>
        </w:numPr>
      </w:pPr>
      <w:r>
        <w:t>Comp Entry</w:t>
      </w:r>
      <w:r w:rsidR="007A76F3">
        <w:fldChar w:fldCharType="begin"/>
      </w:r>
      <w:r w:rsidR="007A76F3">
        <w:instrText xml:space="preserve"> XE "</w:instrText>
      </w:r>
      <w:r w:rsidR="007A76F3" w:rsidRPr="003D4E1E">
        <w:instrText>Comp Entry</w:instrText>
      </w:r>
      <w:r w:rsidR="007A76F3">
        <w:instrText xml:space="preserve">" </w:instrText>
      </w:r>
      <w:r w:rsidR="007A76F3">
        <w:fldChar w:fldCharType="end"/>
      </w:r>
      <w:r>
        <w:t>—this is checked if the member had a comped entry in the tournament.</w:t>
      </w:r>
    </w:p>
    <w:p w14:paraId="0AA43F59" w14:textId="77777777" w:rsidR="000278E6" w:rsidRDefault="000278E6" w:rsidP="000278E6">
      <w:pPr>
        <w:pStyle w:val="BodyText"/>
        <w:numPr>
          <w:ilvl w:val="1"/>
          <w:numId w:val="48"/>
        </w:numPr>
      </w:pPr>
      <w:r>
        <w:t>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t>—the member’s bowling handicap, auto displayed.</w:t>
      </w:r>
    </w:p>
    <w:p w14:paraId="5A1EE16B" w14:textId="77777777" w:rsidR="000278E6" w:rsidRDefault="000278E6" w:rsidP="000278E6">
      <w:pPr>
        <w:pStyle w:val="BodyText"/>
        <w:numPr>
          <w:ilvl w:val="1"/>
          <w:numId w:val="48"/>
        </w:numPr>
      </w:pPr>
      <w:r>
        <w:t>Bonus</w:t>
      </w:r>
      <w:r w:rsidR="00101DF4">
        <w:fldChar w:fldCharType="begin"/>
      </w:r>
      <w:r w:rsidR="00101DF4">
        <w:instrText xml:space="preserve"> XE "</w:instrText>
      </w:r>
      <w:r w:rsidR="00101DF4" w:rsidRPr="003D4E1E">
        <w:instrText>Bonus</w:instrText>
      </w:r>
      <w:r w:rsidR="00101DF4">
        <w:instrText xml:space="preserve">" </w:instrText>
      </w:r>
      <w:r w:rsidR="00101DF4">
        <w:fldChar w:fldCharType="end"/>
      </w:r>
      <w:r>
        <w:t xml:space="preserve"> Pins—if the member has bonus pins, this is where they would be displayed.</w:t>
      </w:r>
    </w:p>
    <w:p w14:paraId="6DBAA687" w14:textId="77777777" w:rsidR="000278E6" w:rsidRDefault="000278E6" w:rsidP="000278E6">
      <w:pPr>
        <w:pStyle w:val="BodyText"/>
        <w:numPr>
          <w:ilvl w:val="1"/>
          <w:numId w:val="48"/>
        </w:numPr>
      </w:pPr>
      <w:r>
        <w:t>Mon</w:t>
      </w:r>
      <w:r w:rsidR="00F350D1">
        <w:t>ey Won</w:t>
      </w:r>
      <w:r w:rsidR="007A76F3">
        <w:fldChar w:fldCharType="begin"/>
      </w:r>
      <w:r w:rsidR="007A76F3">
        <w:instrText xml:space="preserve"> XE "</w:instrText>
      </w:r>
      <w:r w:rsidR="007A76F3" w:rsidRPr="003D4E1E">
        <w:instrText>Money Won</w:instrText>
      </w:r>
      <w:r w:rsidR="007A76F3">
        <w:instrText xml:space="preserve">" </w:instrText>
      </w:r>
      <w:r w:rsidR="007A76F3">
        <w:fldChar w:fldCharType="end"/>
      </w:r>
      <w:r w:rsidR="00F350D1">
        <w:t>—if the member wins money, it is displayed</w:t>
      </w:r>
      <w:r w:rsidR="007C5723">
        <w:t xml:space="preserve"> here</w:t>
      </w:r>
      <w:r w:rsidR="00F350D1">
        <w:t>.</w:t>
      </w:r>
      <w:r w:rsidR="007C5723">
        <w:t xml:space="preserve"> The winnings are entered on the Tournament Results</w:t>
      </w:r>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r w:rsidR="007C5723">
        <w:t xml:space="preserve"> Screen.</w:t>
      </w:r>
    </w:p>
    <w:p w14:paraId="2C936F06" w14:textId="77777777" w:rsidR="00302876" w:rsidRDefault="00302876" w:rsidP="00302876">
      <w:pPr>
        <w:pStyle w:val="BodyText"/>
        <w:numPr>
          <w:ilvl w:val="0"/>
          <w:numId w:val="49"/>
        </w:numPr>
      </w:pPr>
      <w:r>
        <w:t>Leaders section</w:t>
      </w:r>
    </w:p>
    <w:p w14:paraId="2F16F4E6" w14:textId="77777777" w:rsidR="00302876" w:rsidRDefault="00302876" w:rsidP="00302876">
      <w:pPr>
        <w:pStyle w:val="BodyText"/>
        <w:numPr>
          <w:ilvl w:val="1"/>
          <w:numId w:val="49"/>
        </w:numPr>
      </w:pPr>
      <w:r>
        <w:t>High Game</w:t>
      </w:r>
      <w:r w:rsidR="002126AE">
        <w:fldChar w:fldCharType="begin"/>
      </w:r>
      <w:r w:rsidR="002126AE">
        <w:instrText xml:space="preserve"> XE "</w:instrText>
      </w:r>
      <w:r w:rsidR="002126AE" w:rsidRPr="003D4E1E">
        <w:instrText>High Game</w:instrText>
      </w:r>
      <w:r w:rsidR="002126AE">
        <w:instrText xml:space="preserve">" </w:instrText>
      </w:r>
      <w:r w:rsidR="002126AE">
        <w:fldChar w:fldCharType="end"/>
      </w:r>
      <w:r>
        <w:t xml:space="preserve"> Handicap</w:t>
      </w:r>
      <w:r w:rsidR="00101DF4">
        <w:fldChar w:fldCharType="begin"/>
      </w:r>
      <w:r w:rsidR="00101DF4">
        <w:instrText xml:space="preserve"> XE "</w:instrText>
      </w:r>
      <w:r w:rsidR="00101DF4" w:rsidRPr="003D4E1E">
        <w:instrText>Handicap</w:instrText>
      </w:r>
      <w:r w:rsidR="00101DF4">
        <w:instrText xml:space="preserve">" </w:instrText>
      </w:r>
      <w:r w:rsidR="00101DF4">
        <w:fldChar w:fldCharType="end"/>
      </w:r>
      <w:r w:rsidR="006D1A62">
        <w:t>—displays the tournament standings by handicap high scores.</w:t>
      </w:r>
    </w:p>
    <w:p w14:paraId="1EBDEC7B" w14:textId="77777777" w:rsidR="00302876" w:rsidRDefault="00302876" w:rsidP="00302876">
      <w:pPr>
        <w:pStyle w:val="BodyText"/>
        <w:numPr>
          <w:ilvl w:val="1"/>
          <w:numId w:val="49"/>
        </w:numPr>
      </w:pPr>
      <w:r>
        <w:t>High Game</w:t>
      </w:r>
      <w:r w:rsidR="002126AE">
        <w:fldChar w:fldCharType="begin"/>
      </w:r>
      <w:r w:rsidR="002126AE">
        <w:instrText xml:space="preserve"> XE "</w:instrText>
      </w:r>
      <w:r w:rsidR="002126AE" w:rsidRPr="003D4E1E">
        <w:instrText>High Game</w:instrText>
      </w:r>
      <w:r w:rsidR="002126AE">
        <w:instrText xml:space="preserve">" </w:instrText>
      </w:r>
      <w:r w:rsidR="002126AE">
        <w:fldChar w:fldCharType="end"/>
      </w:r>
      <w:r>
        <w:t xml:space="preserve"> Scratch</w:t>
      </w:r>
      <w:r w:rsidR="006D1A62">
        <w:t>—displays the tournament standings by high game scratch scores.</w:t>
      </w:r>
    </w:p>
    <w:p w14:paraId="7725E4C0" w14:textId="77777777" w:rsidR="00302876" w:rsidRDefault="00302876" w:rsidP="00302876">
      <w:pPr>
        <w:pStyle w:val="BodyText"/>
        <w:numPr>
          <w:ilvl w:val="1"/>
          <w:numId w:val="49"/>
        </w:numPr>
      </w:pPr>
      <w:r>
        <w:t>High Series</w:t>
      </w:r>
      <w:r w:rsidR="002126AE">
        <w:fldChar w:fldCharType="begin"/>
      </w:r>
      <w:r w:rsidR="002126AE">
        <w:instrText xml:space="preserve"> XE "</w:instrText>
      </w:r>
      <w:r w:rsidR="002126AE" w:rsidRPr="003D4E1E">
        <w:instrText>High Series</w:instrText>
      </w:r>
      <w:r w:rsidR="002126AE">
        <w:instrText xml:space="preserve">" </w:instrText>
      </w:r>
      <w:r w:rsidR="002126AE">
        <w:fldChar w:fldCharType="end"/>
      </w:r>
      <w:r w:rsidR="006D1A62">
        <w:t>—displays the</w:t>
      </w:r>
      <w:r w:rsidR="00043C2E">
        <w:t xml:space="preserve"> tournament standings by high series scores.</w:t>
      </w:r>
    </w:p>
    <w:p w14:paraId="03C59131" w14:textId="77777777" w:rsidR="00302876" w:rsidRDefault="00302876" w:rsidP="00302876">
      <w:pPr>
        <w:pStyle w:val="BodyText"/>
        <w:numPr>
          <w:ilvl w:val="1"/>
          <w:numId w:val="49"/>
        </w:numPr>
      </w:pPr>
      <w:r>
        <w:t>Qualify By Squad</w:t>
      </w:r>
      <w:r w:rsidR="002126AE">
        <w:fldChar w:fldCharType="begin"/>
      </w:r>
      <w:r w:rsidR="002126AE">
        <w:instrText xml:space="preserve"> XE "</w:instrText>
      </w:r>
      <w:r w:rsidR="002126AE" w:rsidRPr="003D4E1E">
        <w:instrText>Qualify By Squad</w:instrText>
      </w:r>
      <w:r w:rsidR="002126AE">
        <w:instrText xml:space="preserve">" </w:instrText>
      </w:r>
      <w:r w:rsidR="002126AE">
        <w:fldChar w:fldCharType="end"/>
      </w:r>
      <w:r w:rsidR="00043C2E">
        <w:t>—picks which squads are displayed.</w:t>
      </w:r>
    </w:p>
    <w:p w14:paraId="4D5FA698" w14:textId="77777777" w:rsidR="00302876" w:rsidRDefault="00302876" w:rsidP="00302876">
      <w:pPr>
        <w:pStyle w:val="BodyText"/>
        <w:numPr>
          <w:ilvl w:val="1"/>
          <w:numId w:val="49"/>
        </w:numPr>
      </w:pPr>
      <w:r>
        <w:t>Score Type</w:t>
      </w:r>
      <w:r w:rsidR="002126AE">
        <w:fldChar w:fldCharType="begin"/>
      </w:r>
      <w:r w:rsidR="002126AE">
        <w:instrText xml:space="preserve"> XE "</w:instrText>
      </w:r>
      <w:r w:rsidR="002126AE" w:rsidRPr="003D4E1E">
        <w:instrText>Score Type</w:instrText>
      </w:r>
      <w:r w:rsidR="002126AE">
        <w:instrText xml:space="preserve">" </w:instrText>
      </w:r>
      <w:r w:rsidR="002126AE">
        <w:fldChar w:fldCharType="end"/>
      </w:r>
      <w:r w:rsidR="00043C2E">
        <w:t>—picks whether scores are displayed by handicap or scratch.</w:t>
      </w:r>
    </w:p>
    <w:p w14:paraId="6986EBFC" w14:textId="77777777" w:rsidR="00302876" w:rsidRDefault="00302876" w:rsidP="00302876">
      <w:pPr>
        <w:pStyle w:val="BodyText"/>
        <w:numPr>
          <w:ilvl w:val="0"/>
          <w:numId w:val="49"/>
        </w:numPr>
      </w:pPr>
      <w:r>
        <w:t>Records section</w:t>
      </w:r>
    </w:p>
    <w:p w14:paraId="7818096C" w14:textId="77777777" w:rsidR="00302876" w:rsidRDefault="00302876" w:rsidP="00302876">
      <w:pPr>
        <w:pStyle w:val="BodyText"/>
        <w:numPr>
          <w:ilvl w:val="1"/>
          <w:numId w:val="49"/>
        </w:numPr>
      </w:pPr>
      <w:r>
        <w:lastRenderedPageBreak/>
        <w:t>Add New/Update Record</w:t>
      </w:r>
      <w:r w:rsidR="00101DF4">
        <w:fldChar w:fldCharType="begin"/>
      </w:r>
      <w:r w:rsidR="00101DF4">
        <w:instrText xml:space="preserve"> XE "</w:instrText>
      </w:r>
      <w:r w:rsidR="00101DF4" w:rsidRPr="003D4E1E">
        <w:instrText>Record</w:instrText>
      </w:r>
      <w:r w:rsidR="00101DF4">
        <w:instrText xml:space="preserve">" </w:instrText>
      </w:r>
      <w:r w:rsidR="00101DF4">
        <w:fldChar w:fldCharType="end"/>
      </w:r>
      <w:r w:rsidR="009F01BA">
        <w:t>—after the member’s scratch scores have been entered and checked for accuracy, this button adds them to the tournament. Before a tournament has been finalized, a member’s scores can be updated.</w:t>
      </w:r>
    </w:p>
    <w:p w14:paraId="4D2E5D22" w14:textId="77777777" w:rsidR="00302876" w:rsidRDefault="009F01BA" w:rsidP="00302876">
      <w:pPr>
        <w:pStyle w:val="BodyText"/>
        <w:numPr>
          <w:ilvl w:val="1"/>
          <w:numId w:val="49"/>
        </w:numPr>
      </w:pPr>
      <w:r>
        <w:t>“&lt;”—this button goes one record back.</w:t>
      </w:r>
    </w:p>
    <w:p w14:paraId="06B7C695" w14:textId="77777777" w:rsidR="00302876" w:rsidRDefault="009F01BA" w:rsidP="00302876">
      <w:pPr>
        <w:pStyle w:val="BodyText"/>
        <w:numPr>
          <w:ilvl w:val="1"/>
          <w:numId w:val="49"/>
        </w:numPr>
      </w:pPr>
      <w:r>
        <w:t>“</w:t>
      </w:r>
      <w:r w:rsidR="00302876">
        <w:t>&gt;</w:t>
      </w:r>
      <w:r>
        <w:t>”—this button goes one record forward.</w:t>
      </w:r>
    </w:p>
    <w:p w14:paraId="534A04D0" w14:textId="77777777" w:rsidR="00302876" w:rsidRDefault="00302876" w:rsidP="00302876">
      <w:pPr>
        <w:pStyle w:val="BodyText"/>
        <w:numPr>
          <w:ilvl w:val="1"/>
          <w:numId w:val="49"/>
        </w:numPr>
      </w:pPr>
      <w:r>
        <w:t>Tournament Stats</w:t>
      </w:r>
      <w:r w:rsidR="002126AE">
        <w:fldChar w:fldCharType="begin"/>
      </w:r>
      <w:r w:rsidR="002126AE">
        <w:instrText xml:space="preserve"> XE "</w:instrText>
      </w:r>
      <w:r w:rsidR="002126AE" w:rsidRPr="003D4E1E">
        <w:instrText>Tournament Stats</w:instrText>
      </w:r>
      <w:r w:rsidR="002126AE">
        <w:instrText xml:space="preserve">" </w:instrText>
      </w:r>
      <w:r w:rsidR="002126AE">
        <w:fldChar w:fldCharType="end"/>
      </w:r>
      <w:r w:rsidR="00CC0EAC">
        <w:fldChar w:fldCharType="begin"/>
      </w:r>
      <w:r w:rsidR="00CC0EAC">
        <w:instrText xml:space="preserve"> E "</w:instrText>
      </w:r>
      <w:r w:rsidR="00CC0EAC" w:rsidRPr="003D4E1E">
        <w:instrText>Stats</w:instrText>
      </w:r>
      <w:r w:rsidR="00CC0EAC">
        <w:instrText xml:space="preserve">" </w:instrText>
      </w:r>
      <w:r w:rsidR="00CC0EAC">
        <w:fldChar w:fldCharType="separate"/>
      </w:r>
      <w:r w:rsidR="00663BFB">
        <w:rPr>
          <w:b/>
          <w:bCs/>
        </w:rPr>
        <w:t>Error! Bookmark not defined.</w:t>
      </w:r>
      <w:r w:rsidR="00CC0EAC">
        <w:fldChar w:fldCharType="end"/>
      </w:r>
      <w:r w:rsidR="009F01BA">
        <w:t>—this button displays the current tournament’s stats.</w:t>
      </w:r>
    </w:p>
    <w:p w14:paraId="59A792BA" w14:textId="77777777" w:rsidR="00302876" w:rsidRDefault="00302876" w:rsidP="00302876">
      <w:pPr>
        <w:pStyle w:val="BodyText"/>
        <w:numPr>
          <w:ilvl w:val="1"/>
          <w:numId w:val="49"/>
        </w:numPr>
      </w:pPr>
      <w:r>
        <w:t>Delete Member From Tournament</w:t>
      </w:r>
      <w:r w:rsidR="002126AE">
        <w:fldChar w:fldCharType="begin"/>
      </w:r>
      <w:r w:rsidR="002126AE">
        <w:instrText xml:space="preserve"> XE "</w:instrText>
      </w:r>
      <w:r w:rsidR="002126AE" w:rsidRPr="003D4E1E">
        <w:instrText>Delete Member From Tournament</w:instrText>
      </w:r>
      <w:r w:rsidR="002126AE">
        <w:instrText xml:space="preserve">" </w:instrText>
      </w:r>
      <w:r w:rsidR="002126AE">
        <w:fldChar w:fldCharType="end"/>
      </w:r>
      <w:r w:rsidR="009F01BA">
        <w:t>—this button will, before a tournament has been finalized, delete a member from the tournament.</w:t>
      </w:r>
    </w:p>
    <w:p w14:paraId="0CB4CA62" w14:textId="77777777" w:rsidR="00302876" w:rsidRDefault="00302876" w:rsidP="00302876">
      <w:pPr>
        <w:pStyle w:val="BodyText"/>
        <w:numPr>
          <w:ilvl w:val="1"/>
          <w:numId w:val="49"/>
        </w:numPr>
      </w:pPr>
      <w:r>
        <w:t>Print Recaps</w:t>
      </w:r>
      <w:r w:rsidR="00CC0EAC">
        <w:fldChar w:fldCharType="begin"/>
      </w:r>
      <w:r w:rsidR="00CC0EAC">
        <w:instrText xml:space="preserve"> E "</w:instrText>
      </w:r>
      <w:r w:rsidR="00CC0EAC" w:rsidRPr="003D4E1E">
        <w:instrText>Print Recaps</w:instrText>
      </w:r>
      <w:r w:rsidR="00CC0EAC">
        <w:instrText xml:space="preserve">" </w:instrText>
      </w:r>
      <w:r w:rsidR="00CC0EAC">
        <w:fldChar w:fldCharType="separate"/>
      </w:r>
      <w:r w:rsidR="00663BFB">
        <w:rPr>
          <w:b/>
          <w:bCs/>
        </w:rPr>
        <w:t>Error! Bookmark not defined.</w:t>
      </w:r>
      <w:r w:rsidR="00CC0EAC">
        <w:fldChar w:fldCharType="end"/>
      </w:r>
      <w:r>
        <w:t xml:space="preserve"> By Tournament</w:t>
      </w:r>
      <w:r w:rsidR="00CC0EAC">
        <w:fldChar w:fldCharType="begin"/>
      </w:r>
      <w:r w:rsidR="00CC0EAC">
        <w:instrText xml:space="preserve"> XE "</w:instrText>
      </w:r>
      <w:r w:rsidR="00CC0EAC" w:rsidRPr="003D4E1E">
        <w:instrText>Print Recaps By Tournament</w:instrText>
      </w:r>
      <w:r w:rsidR="00CC0EAC">
        <w:instrText xml:space="preserve">" </w:instrText>
      </w:r>
      <w:r w:rsidR="00CC0EAC">
        <w:fldChar w:fldCharType="end"/>
      </w:r>
      <w:r w:rsidR="009F01BA">
        <w:t>—this button launches the print dialog. Prints out the tournament recaps.</w:t>
      </w:r>
    </w:p>
    <w:p w14:paraId="0EC4B8CB" w14:textId="77777777" w:rsidR="00302876" w:rsidRDefault="00302876" w:rsidP="00302876">
      <w:pPr>
        <w:pStyle w:val="BodyText"/>
        <w:numPr>
          <w:ilvl w:val="0"/>
          <w:numId w:val="49"/>
        </w:numPr>
      </w:pPr>
      <w:r>
        <w:t>Tournaments</w:t>
      </w:r>
      <w:r w:rsidR="002126AE">
        <w:fldChar w:fldCharType="begin"/>
      </w:r>
      <w:r w:rsidR="002126AE">
        <w:instrText xml:space="preserve"> XE "</w:instrText>
      </w:r>
      <w:r w:rsidR="002126AE" w:rsidRPr="003D4E1E">
        <w:instrText>Tournaments</w:instrText>
      </w:r>
      <w:r w:rsidR="002126AE">
        <w:instrText xml:space="preserve">" </w:instrText>
      </w:r>
      <w:r w:rsidR="002126AE">
        <w:fldChar w:fldCharType="end"/>
      </w:r>
      <w:r>
        <w:t xml:space="preserve"> section</w:t>
      </w:r>
    </w:p>
    <w:p w14:paraId="2BF1F726" w14:textId="77777777" w:rsidR="00302876" w:rsidRDefault="00302876" w:rsidP="00302876">
      <w:pPr>
        <w:pStyle w:val="BodyText"/>
        <w:numPr>
          <w:ilvl w:val="1"/>
          <w:numId w:val="49"/>
        </w:numPr>
      </w:pPr>
      <w:r>
        <w:t>Tournament Place Standings</w:t>
      </w:r>
      <w:r w:rsidR="00CC0EAC">
        <w:fldChar w:fldCharType="begin"/>
      </w:r>
      <w:r w:rsidR="00CC0EAC">
        <w:instrText xml:space="preserve"> XE "</w:instrText>
      </w:r>
      <w:r w:rsidR="00CC0EAC" w:rsidRPr="003D4E1E">
        <w:instrText>Tournament Place Standings</w:instrText>
      </w:r>
      <w:r w:rsidR="00CC0EAC">
        <w:instrText xml:space="preserve">" </w:instrText>
      </w:r>
      <w:r w:rsidR="00CC0EAC">
        <w:fldChar w:fldCharType="end"/>
      </w:r>
      <w:r w:rsidR="009F01BA">
        <w:t>—this button displays the current tournaments place standings.</w:t>
      </w:r>
    </w:p>
    <w:p w14:paraId="7CA33781" w14:textId="77777777" w:rsidR="00302876" w:rsidRDefault="00302876" w:rsidP="00302876">
      <w:pPr>
        <w:pStyle w:val="BodyText"/>
        <w:numPr>
          <w:ilvl w:val="1"/>
          <w:numId w:val="49"/>
        </w:numPr>
      </w:pPr>
      <w:r>
        <w:t>Create/Edit Tournament</w:t>
      </w:r>
      <w:r w:rsidR="00CC0EAC">
        <w:fldChar w:fldCharType="begin"/>
      </w:r>
      <w:r w:rsidR="00CC0EAC">
        <w:instrText xml:space="preserve"> XE "</w:instrText>
      </w:r>
      <w:r w:rsidR="00CC0EAC" w:rsidRPr="003D4E1E">
        <w:instrText>Create/Edit Tournament</w:instrText>
      </w:r>
      <w:r w:rsidR="00CC0EAC">
        <w:instrText xml:space="preserve">" </w:instrText>
      </w:r>
      <w:r w:rsidR="00CC0EAC">
        <w:fldChar w:fldCharType="end"/>
      </w:r>
      <w:r w:rsidR="009F01BA">
        <w:t>—this button launched the New Tournament screen. From there you can create a new or edit an existing tournament.</w:t>
      </w:r>
    </w:p>
    <w:p w14:paraId="1C9553BD" w14:textId="77777777" w:rsidR="00302876" w:rsidRDefault="00302876" w:rsidP="00302876">
      <w:pPr>
        <w:pStyle w:val="BodyText"/>
        <w:numPr>
          <w:ilvl w:val="1"/>
          <w:numId w:val="49"/>
        </w:numPr>
      </w:pPr>
      <w:r>
        <w:t>Tournament File</w:t>
      </w:r>
      <w:r w:rsidR="002126AE">
        <w:fldChar w:fldCharType="begin"/>
      </w:r>
      <w:r w:rsidR="002126AE">
        <w:instrText xml:space="preserve"> XE "</w:instrText>
      </w:r>
      <w:r w:rsidR="002126AE" w:rsidRPr="003D4E1E">
        <w:instrText>Tournament File</w:instrText>
      </w:r>
      <w:r w:rsidR="002126AE">
        <w:instrText xml:space="preserve">" </w:instrText>
      </w:r>
      <w:r w:rsidR="002126AE">
        <w:fldChar w:fldCharType="end"/>
      </w:r>
      <w:r w:rsidR="004C0C26">
        <w:t>—a drop down menu display from which to pick a tournament.</w:t>
      </w:r>
    </w:p>
    <w:p w14:paraId="27BA4783" w14:textId="77777777" w:rsidR="00302876" w:rsidRDefault="00302876" w:rsidP="00302876">
      <w:pPr>
        <w:pStyle w:val="BodyText"/>
        <w:numPr>
          <w:ilvl w:val="1"/>
          <w:numId w:val="49"/>
        </w:numPr>
      </w:pPr>
      <w:r>
        <w:t>Search Tournaments</w:t>
      </w:r>
      <w:r w:rsidR="00CC0EAC">
        <w:fldChar w:fldCharType="begin"/>
      </w:r>
      <w:r w:rsidR="00CC0EAC">
        <w:instrText xml:space="preserve"> XE "</w:instrText>
      </w:r>
      <w:r w:rsidR="00CC0EAC" w:rsidRPr="003D4E1E">
        <w:instrText>Search Tournaments</w:instrText>
      </w:r>
      <w:r w:rsidR="00CC0EAC">
        <w:instrText xml:space="preserve">" </w:instrText>
      </w:r>
      <w:r w:rsidR="00CC0EAC">
        <w:fldChar w:fldCharType="end"/>
      </w:r>
      <w:r w:rsidR="004C0C26">
        <w:t>—this button launched the Tournament Search screen.</w:t>
      </w:r>
    </w:p>
    <w:p w14:paraId="30563BDE" w14:textId="77777777" w:rsidR="00302876" w:rsidRDefault="00302876" w:rsidP="00302876">
      <w:pPr>
        <w:pStyle w:val="BodyText"/>
        <w:numPr>
          <w:ilvl w:val="1"/>
          <w:numId w:val="49"/>
        </w:numPr>
      </w:pPr>
      <w:r>
        <w:t>List Tournaments By Year</w:t>
      </w:r>
      <w:r w:rsidR="00CC0EAC">
        <w:fldChar w:fldCharType="begin"/>
      </w:r>
      <w:r w:rsidR="00CC0EAC">
        <w:instrText xml:space="preserve"> XE "</w:instrText>
      </w:r>
      <w:r w:rsidR="00CC0EAC" w:rsidRPr="003D4E1E">
        <w:instrText>List Tournaments By Year</w:instrText>
      </w:r>
      <w:r w:rsidR="00CC0EAC">
        <w:instrText xml:space="preserve">" </w:instrText>
      </w:r>
      <w:r w:rsidR="00CC0EAC">
        <w:fldChar w:fldCharType="end"/>
      </w:r>
      <w:r w:rsidR="00355FDF">
        <w:t>—this button launches the List Tournaments by Year Screen.</w:t>
      </w:r>
    </w:p>
    <w:p w14:paraId="77436DDD" w14:textId="77777777" w:rsidR="0017423B" w:rsidRDefault="00302876" w:rsidP="0017423B">
      <w:pPr>
        <w:pStyle w:val="BodyText"/>
        <w:numPr>
          <w:ilvl w:val="0"/>
          <w:numId w:val="49"/>
        </w:numPr>
      </w:pPr>
      <w:r>
        <w:t>Reports</w:t>
      </w:r>
      <w:r w:rsidR="00CC0EAC">
        <w:fldChar w:fldCharType="begin"/>
      </w:r>
      <w:r w:rsidR="00CC0EAC">
        <w:instrText xml:space="preserve"> XE "</w:instrText>
      </w:r>
      <w:r w:rsidR="00CC0EAC" w:rsidRPr="003D4E1E">
        <w:instrText>Reports</w:instrText>
      </w:r>
      <w:r w:rsidR="00CC0EAC">
        <w:instrText xml:space="preserve">" </w:instrText>
      </w:r>
      <w:r w:rsidR="00CC0EAC">
        <w:fldChar w:fldCharType="end"/>
      </w:r>
      <w:r>
        <w:t xml:space="preserve"> Section</w:t>
      </w:r>
      <w:r w:rsidR="0017423B">
        <w:t>. The buttons here launch the Member Scores</w:t>
      </w:r>
      <w:r w:rsidR="00CC0EAC">
        <w:fldChar w:fldCharType="begin"/>
      </w:r>
      <w:r w:rsidR="00CC0EAC">
        <w:instrText xml:space="preserve"> E "</w:instrText>
      </w:r>
      <w:r w:rsidR="00CC0EAC" w:rsidRPr="003D4E1E">
        <w:instrText>Member Scores</w:instrText>
      </w:r>
      <w:r w:rsidR="00CC0EAC">
        <w:instrText xml:space="preserve">" </w:instrText>
      </w:r>
      <w:r w:rsidR="00CC0EAC">
        <w:fldChar w:fldCharType="separate"/>
      </w:r>
      <w:r w:rsidR="00663BFB">
        <w:rPr>
          <w:b/>
          <w:bCs/>
        </w:rPr>
        <w:t>Error! Bookmark not defined.</w:t>
      </w:r>
      <w:r w:rsidR="00CC0EAC">
        <w:fldChar w:fldCharType="end"/>
      </w:r>
      <w:r w:rsidR="0017423B">
        <w:t xml:space="preserve"> Reports</w:t>
      </w:r>
      <w:r w:rsidR="002126AE">
        <w:fldChar w:fldCharType="begin"/>
      </w:r>
      <w:r w:rsidR="002126AE">
        <w:instrText xml:space="preserve"> XE "</w:instrText>
      </w:r>
      <w:r w:rsidR="002126AE" w:rsidRPr="003D4E1E">
        <w:instrText>Member Scores Reports</w:instrText>
      </w:r>
      <w:r w:rsidR="002126AE">
        <w:instrText xml:space="preserve">" </w:instrText>
      </w:r>
      <w:r w:rsidR="002126AE">
        <w:fldChar w:fldCharType="end"/>
      </w:r>
      <w:r w:rsidR="0017423B">
        <w:t xml:space="preserve"> screen. You can cho</w:t>
      </w:r>
      <w:r w:rsidR="0095009A">
        <w:t>o</w:t>
      </w:r>
      <w:r w:rsidR="0017423B">
        <w:t>se what the reports contain by way of the buttons.</w:t>
      </w:r>
    </w:p>
    <w:p w14:paraId="70DABCA8" w14:textId="77777777" w:rsidR="00302876" w:rsidRDefault="00302876" w:rsidP="00302876">
      <w:pPr>
        <w:pStyle w:val="BodyText"/>
        <w:numPr>
          <w:ilvl w:val="1"/>
          <w:numId w:val="49"/>
        </w:numPr>
      </w:pPr>
      <w:r>
        <w:t>Senior</w:t>
      </w:r>
      <w:r w:rsidR="0017423B">
        <w:t>—this button pulls member scores from those 50 years and older that bowled in the tournament.</w:t>
      </w:r>
    </w:p>
    <w:p w14:paraId="12845F29" w14:textId="77777777" w:rsidR="00302876" w:rsidRDefault="00302876" w:rsidP="00302876">
      <w:pPr>
        <w:pStyle w:val="BodyText"/>
        <w:numPr>
          <w:ilvl w:val="1"/>
          <w:numId w:val="49"/>
        </w:numPr>
      </w:pPr>
      <w:r>
        <w:t>Game</w:t>
      </w:r>
      <w:r w:rsidR="0017423B">
        <w:t>—this button pulls member scores by game from the tournament.</w:t>
      </w:r>
    </w:p>
    <w:p w14:paraId="7B43718C" w14:textId="77777777" w:rsidR="00302876" w:rsidRDefault="00302876" w:rsidP="00302876">
      <w:pPr>
        <w:pStyle w:val="BodyText"/>
        <w:numPr>
          <w:ilvl w:val="1"/>
          <w:numId w:val="49"/>
        </w:numPr>
      </w:pPr>
      <w:r>
        <w:t>Series</w:t>
      </w:r>
      <w:r w:rsidR="0017423B">
        <w:t>—this button pulls member scores by series from the tournament.</w:t>
      </w:r>
    </w:p>
    <w:p w14:paraId="6567F6E7" w14:textId="77777777" w:rsidR="00302876" w:rsidRDefault="00302876" w:rsidP="00302876">
      <w:pPr>
        <w:pStyle w:val="BodyText"/>
        <w:numPr>
          <w:ilvl w:val="0"/>
          <w:numId w:val="49"/>
        </w:numPr>
      </w:pPr>
      <w:r>
        <w:lastRenderedPageBreak/>
        <w:t>Tournament Results</w:t>
      </w:r>
      <w:r w:rsidR="00873693">
        <w:fldChar w:fldCharType="begin"/>
      </w:r>
      <w:r w:rsidR="00873693">
        <w:instrText xml:space="preserve"> XE "</w:instrText>
      </w:r>
      <w:r w:rsidR="00873693" w:rsidRPr="003D4E1E">
        <w:instrText>Tournament Results</w:instrText>
      </w:r>
      <w:r w:rsidR="00873693">
        <w:instrText xml:space="preserve">" </w:instrText>
      </w:r>
      <w:r w:rsidR="00873693">
        <w:fldChar w:fldCharType="end"/>
      </w:r>
      <w:r w:rsidR="00902A7A">
        <w:t>—this button launches the Tournament Results screen. You can view the results, enter member earnings from the tournament, if any, and update the database or save it to an Excel file.</w:t>
      </w:r>
    </w:p>
    <w:p w14:paraId="6077DD40" w14:textId="77777777" w:rsidR="00302876" w:rsidRDefault="00302876" w:rsidP="00302876">
      <w:pPr>
        <w:pStyle w:val="BodyText"/>
        <w:numPr>
          <w:ilvl w:val="0"/>
          <w:numId w:val="49"/>
        </w:numPr>
      </w:pPr>
      <w:r>
        <w:t>Comments</w:t>
      </w:r>
      <w:r w:rsidR="00873693">
        <w:fldChar w:fldCharType="begin"/>
      </w:r>
      <w:r w:rsidR="00873693">
        <w:instrText xml:space="preserve"> XE "</w:instrText>
      </w:r>
      <w:r w:rsidR="00873693" w:rsidRPr="003D4E1E">
        <w:instrText>Comments</w:instrText>
      </w:r>
      <w:r w:rsidR="00873693">
        <w:instrText xml:space="preserve">" </w:instrText>
      </w:r>
      <w:r w:rsidR="00873693">
        <w:fldChar w:fldCharType="end"/>
      </w:r>
      <w:r>
        <w:t xml:space="preserve"> section</w:t>
      </w:r>
      <w:r w:rsidR="00902A7A">
        <w:t>—comments about the tournament can be entered in this field.</w:t>
      </w:r>
    </w:p>
    <w:p w14:paraId="716FB837" w14:textId="77777777" w:rsidR="00902A7A" w:rsidRDefault="00302876" w:rsidP="00902A7A">
      <w:pPr>
        <w:pStyle w:val="BodyText"/>
        <w:numPr>
          <w:ilvl w:val="0"/>
          <w:numId w:val="49"/>
        </w:numPr>
      </w:pPr>
      <w:r>
        <w:t>Finalize Tournament</w:t>
      </w:r>
      <w:r w:rsidR="00873693">
        <w:fldChar w:fldCharType="begin"/>
      </w:r>
      <w:r w:rsidR="00873693">
        <w:instrText xml:space="preserve"> XE "</w:instrText>
      </w:r>
      <w:r w:rsidR="00873693" w:rsidRPr="003D4E1E">
        <w:instrText>Finalize Tournament</w:instrText>
      </w:r>
      <w:r w:rsidR="00873693">
        <w:instrText xml:space="preserve">" </w:instrText>
      </w:r>
      <w:r w:rsidR="00873693">
        <w:fldChar w:fldCharType="end"/>
      </w:r>
      <w:r w:rsidR="00902A7A">
        <w:t>—this button launches the Finalize Tournament screen. The Tournament director can verify member scores and adjust member averages, if necessary. Once the information has been verified, the director can finalize the results to the database.</w:t>
      </w:r>
    </w:p>
    <w:p w14:paraId="65FAF942" w14:textId="77777777" w:rsidR="00902A7A" w:rsidRDefault="00902A7A" w:rsidP="00902A7A">
      <w:pPr>
        <w:pStyle w:val="Heading2"/>
      </w:pPr>
      <w:bookmarkStart w:id="53" w:name="_Toc509165877"/>
      <w:r>
        <w:t>Tools</w:t>
      </w:r>
      <w:bookmarkEnd w:id="53"/>
      <w:r w:rsidR="00AF4FCA">
        <w:fldChar w:fldCharType="begin"/>
      </w:r>
      <w:r w:rsidR="00AF4FCA">
        <w:instrText xml:space="preserve"> XE "</w:instrText>
      </w:r>
      <w:r w:rsidR="00AF4FCA" w:rsidRPr="003D4E1E">
        <w:instrText>Tools</w:instrText>
      </w:r>
      <w:r w:rsidR="00AF4FCA">
        <w:instrText xml:space="preserve">" </w:instrText>
      </w:r>
      <w:r w:rsidR="00AF4FCA">
        <w:fldChar w:fldCharType="end"/>
      </w:r>
    </w:p>
    <w:p w14:paraId="68394CBD" w14:textId="77777777" w:rsidR="003C390A" w:rsidRDefault="00902A7A" w:rsidP="00902A7A">
      <w:pPr>
        <w:pStyle w:val="BodyText"/>
      </w:pPr>
      <w:r>
        <w:t>The update member status screen is launched from the tools tab.</w:t>
      </w:r>
    </w:p>
    <w:p w14:paraId="7941E0D9" w14:textId="77777777" w:rsidR="003C390A" w:rsidRDefault="003C390A" w:rsidP="003C390A">
      <w:pPr>
        <w:pStyle w:val="Heading2"/>
      </w:pPr>
      <w:bookmarkStart w:id="54" w:name="_Toc509165878"/>
      <w:r>
        <w:t>About</w:t>
      </w:r>
      <w:bookmarkEnd w:id="54"/>
      <w:r w:rsidR="002E22FD">
        <w:fldChar w:fldCharType="begin"/>
      </w:r>
      <w:r w:rsidR="002E22FD">
        <w:instrText xml:space="preserve"> XE "</w:instrText>
      </w:r>
      <w:r w:rsidR="002E22FD" w:rsidRPr="00E12925">
        <w:instrText>About</w:instrText>
      </w:r>
      <w:r w:rsidR="002E22FD">
        <w:instrText xml:space="preserve">" </w:instrText>
      </w:r>
      <w:r w:rsidR="002E22FD">
        <w:fldChar w:fldCharType="end"/>
      </w:r>
    </w:p>
    <w:p w14:paraId="6F5BDE23" w14:textId="77777777" w:rsidR="003C390A" w:rsidRDefault="003C390A" w:rsidP="003C390A">
      <w:pPr>
        <w:pStyle w:val="BodyText"/>
      </w:pPr>
      <w:r>
        <w:t>Clicking the “About” button on the Main Menu</w:t>
      </w:r>
      <w:r w:rsidR="00985A78">
        <w:fldChar w:fldCharType="begin"/>
      </w:r>
      <w:r w:rsidR="00985A78">
        <w:instrText xml:space="preserve"> XE "</w:instrText>
      </w:r>
      <w:r w:rsidR="00985A78" w:rsidRPr="00217080">
        <w:rPr>
          <w:szCs w:val="32"/>
        </w:rPr>
        <w:instrText>Main Menu</w:instrText>
      </w:r>
      <w:r w:rsidR="00985A78">
        <w:instrText xml:space="preserve">" </w:instrText>
      </w:r>
      <w:r w:rsidR="00985A78">
        <w:fldChar w:fldCharType="end"/>
      </w:r>
      <w:r>
        <w:t xml:space="preserve"> launches the About 9-Tap screen.</w:t>
      </w:r>
    </w:p>
    <w:p w14:paraId="3265E7EA" w14:textId="77777777" w:rsidR="003C390A" w:rsidRDefault="003C390A" w:rsidP="003C390A">
      <w:pPr>
        <w:pStyle w:val="Heading2"/>
      </w:pPr>
      <w:bookmarkStart w:id="55" w:name="_Toc509165879"/>
      <w:r>
        <w:t>Exit</w:t>
      </w:r>
      <w:bookmarkEnd w:id="55"/>
      <w:r w:rsidR="001A7676">
        <w:fldChar w:fldCharType="begin"/>
      </w:r>
      <w:r w:rsidR="001A7676">
        <w:instrText xml:space="preserve"> XE "</w:instrText>
      </w:r>
      <w:r w:rsidR="001A7676" w:rsidRPr="003D4E1E">
        <w:instrText>Exit</w:instrText>
      </w:r>
      <w:r w:rsidR="001A7676">
        <w:instrText xml:space="preserve">" </w:instrText>
      </w:r>
      <w:r w:rsidR="001A7676">
        <w:fldChar w:fldCharType="end"/>
      </w:r>
    </w:p>
    <w:p w14:paraId="0A7ED7F3" w14:textId="77777777" w:rsidR="003C390A" w:rsidRPr="003C390A" w:rsidRDefault="003C390A" w:rsidP="003C390A">
      <w:pPr>
        <w:pStyle w:val="BodyText"/>
      </w:pPr>
      <w:r>
        <w:t>Clicking the “Exit</w:t>
      </w:r>
      <w:r w:rsidR="001A7676">
        <w:fldChar w:fldCharType="begin"/>
      </w:r>
      <w:r w:rsidR="001A7676">
        <w:instrText xml:space="preserve"> XE "</w:instrText>
      </w:r>
      <w:r w:rsidR="001A7676" w:rsidRPr="003D4E1E">
        <w:instrText>Exit</w:instrText>
      </w:r>
      <w:r w:rsidR="001A7676">
        <w:instrText xml:space="preserve">" </w:instrText>
      </w:r>
      <w:r w:rsidR="001A7676">
        <w:fldChar w:fldCharType="end"/>
      </w:r>
      <w:r>
        <w:t>” button exits the program.</w:t>
      </w:r>
    </w:p>
    <w:p w14:paraId="3F2F33E2" w14:textId="77777777" w:rsidR="000205AD" w:rsidRPr="0034210C" w:rsidRDefault="000205AD" w:rsidP="0034210C">
      <w:pPr>
        <w:pStyle w:val="BodyText"/>
      </w:pPr>
    </w:p>
    <w:p w14:paraId="10E63E32" w14:textId="77777777" w:rsidR="002E22FD" w:rsidRDefault="002E22FD" w:rsidP="0034210C">
      <w:pPr>
        <w:sectPr w:rsidR="002E22FD" w:rsidSect="007A3843">
          <w:headerReference w:type="default" r:id="rId52"/>
          <w:footerReference w:type="default" r:id="rId53"/>
          <w:headerReference w:type="first" r:id="rId54"/>
          <w:type w:val="continuous"/>
          <w:pgSz w:w="12240" w:h="15840" w:code="1"/>
          <w:pgMar w:top="1800" w:right="1195" w:bottom="1440" w:left="3355" w:header="720" w:footer="720" w:gutter="0"/>
          <w:cols w:space="720"/>
        </w:sectPr>
      </w:pPr>
      <w:bookmarkStart w:id="56" w:name="_Toc35154388"/>
      <w:bookmarkStart w:id="57" w:name="_Toc35154911"/>
      <w:bookmarkStart w:id="58" w:name="_Toc36023011"/>
    </w:p>
    <w:p w14:paraId="6BECB683" w14:textId="77777777" w:rsidR="0034210C" w:rsidRDefault="0034210C" w:rsidP="0034210C">
      <w:pPr>
        <w:sectPr w:rsidR="0034210C" w:rsidSect="002E22FD">
          <w:pgSz w:w="12240" w:h="15840" w:code="1"/>
          <w:pgMar w:top="1800" w:right="1195" w:bottom="1440" w:left="3355" w:header="720" w:footer="720" w:gutter="0"/>
          <w:cols w:space="720"/>
        </w:sectPr>
      </w:pPr>
    </w:p>
    <w:p w14:paraId="7322C230" w14:textId="77777777" w:rsidR="005F6105" w:rsidRPr="007A3843" w:rsidRDefault="005F6105" w:rsidP="007A3843">
      <w:pPr>
        <w:pStyle w:val="Heading1"/>
      </w:pPr>
      <w:bookmarkStart w:id="59" w:name="_Toc509165880"/>
      <w:r w:rsidRPr="007A3843">
        <w:lastRenderedPageBreak/>
        <w:t>Index</w:t>
      </w:r>
      <w:bookmarkEnd w:id="56"/>
      <w:bookmarkEnd w:id="57"/>
      <w:bookmarkEnd w:id="58"/>
      <w:bookmarkEnd w:id="59"/>
    </w:p>
    <w:p w14:paraId="17809C5B" w14:textId="77777777" w:rsidR="00833A52" w:rsidRDefault="002E22FD" w:rsidP="005D168B">
      <w:pPr>
        <w:pStyle w:val="BodyText"/>
        <w:rPr>
          <w:noProof/>
        </w:rPr>
        <w:sectPr w:rsidR="00833A52" w:rsidSect="00833A52">
          <w:type w:val="continuous"/>
          <w:pgSz w:w="12240" w:h="15840" w:code="1"/>
          <w:pgMar w:top="1800" w:right="1195" w:bottom="1440" w:left="3355" w:header="720" w:footer="720" w:gutter="0"/>
          <w:cols w:space="720"/>
        </w:sectPr>
      </w:pPr>
      <w:r>
        <w:fldChar w:fldCharType="begin"/>
      </w:r>
      <w:r>
        <w:instrText xml:space="preserve"> INDEX \c "2" \z "1033" </w:instrText>
      </w:r>
      <w:r>
        <w:fldChar w:fldCharType="separate"/>
      </w:r>
    </w:p>
    <w:p w14:paraId="3BFB1EB5" w14:textId="77777777" w:rsidR="00833A52" w:rsidRDefault="00833A52">
      <w:pPr>
        <w:pStyle w:val="Index1"/>
        <w:tabs>
          <w:tab w:val="right" w:leader="dot" w:pos="3475"/>
        </w:tabs>
        <w:rPr>
          <w:noProof/>
        </w:rPr>
      </w:pPr>
      <w:r>
        <w:rPr>
          <w:noProof/>
        </w:rPr>
        <w:lastRenderedPageBreak/>
        <w:t>About, 33, 38</w:t>
      </w:r>
    </w:p>
    <w:p w14:paraId="2BD5E2D1" w14:textId="77777777" w:rsidR="00833A52" w:rsidRDefault="00833A52">
      <w:pPr>
        <w:pStyle w:val="Index1"/>
        <w:tabs>
          <w:tab w:val="right" w:leader="dot" w:pos="3475"/>
        </w:tabs>
        <w:rPr>
          <w:noProof/>
        </w:rPr>
      </w:pPr>
      <w:r>
        <w:rPr>
          <w:noProof/>
        </w:rPr>
        <w:t>About 9 Tap Tour, 4</w:t>
      </w:r>
    </w:p>
    <w:p w14:paraId="476B3654" w14:textId="77777777" w:rsidR="00833A52" w:rsidRDefault="00833A52">
      <w:pPr>
        <w:pStyle w:val="Index1"/>
        <w:tabs>
          <w:tab w:val="right" w:leader="dot" w:pos="3475"/>
        </w:tabs>
        <w:rPr>
          <w:noProof/>
        </w:rPr>
      </w:pPr>
      <w:r>
        <w:rPr>
          <w:noProof/>
        </w:rPr>
        <w:t>Add Region, 11, 33</w:t>
      </w:r>
    </w:p>
    <w:p w14:paraId="77101C83" w14:textId="77777777" w:rsidR="00833A52" w:rsidRDefault="00833A52">
      <w:pPr>
        <w:pStyle w:val="Index1"/>
        <w:tabs>
          <w:tab w:val="right" w:leader="dot" w:pos="3475"/>
        </w:tabs>
        <w:rPr>
          <w:noProof/>
        </w:rPr>
      </w:pPr>
      <w:r>
        <w:rPr>
          <w:noProof/>
        </w:rPr>
        <w:t>Average, 13, 24, 34</w:t>
      </w:r>
    </w:p>
    <w:p w14:paraId="4022D24A" w14:textId="77777777" w:rsidR="00833A52" w:rsidRDefault="00833A52">
      <w:pPr>
        <w:pStyle w:val="Index1"/>
        <w:tabs>
          <w:tab w:val="right" w:leader="dot" w:pos="3475"/>
        </w:tabs>
        <w:rPr>
          <w:noProof/>
        </w:rPr>
      </w:pPr>
      <w:r>
        <w:rPr>
          <w:noProof/>
        </w:rPr>
        <w:t>Bonus, 34, 36</w:t>
      </w:r>
    </w:p>
    <w:p w14:paraId="12EA2EBD" w14:textId="77777777" w:rsidR="00833A52" w:rsidRDefault="00833A52">
      <w:pPr>
        <w:pStyle w:val="Index1"/>
        <w:tabs>
          <w:tab w:val="right" w:leader="dot" w:pos="3475"/>
        </w:tabs>
        <w:rPr>
          <w:noProof/>
        </w:rPr>
      </w:pPr>
      <w:r>
        <w:rPr>
          <w:noProof/>
        </w:rPr>
        <w:t>Comments, 23, 38</w:t>
      </w:r>
    </w:p>
    <w:p w14:paraId="3D0FB192" w14:textId="77777777" w:rsidR="00833A52" w:rsidRDefault="00833A52">
      <w:pPr>
        <w:pStyle w:val="Index1"/>
        <w:tabs>
          <w:tab w:val="right" w:leader="dot" w:pos="3475"/>
        </w:tabs>
        <w:rPr>
          <w:noProof/>
        </w:rPr>
      </w:pPr>
      <w:r>
        <w:rPr>
          <w:noProof/>
        </w:rPr>
        <w:t>Comp Entry, 36</w:t>
      </w:r>
    </w:p>
    <w:p w14:paraId="1E1C0EA0" w14:textId="77777777" w:rsidR="00833A52" w:rsidRDefault="00833A52">
      <w:pPr>
        <w:pStyle w:val="Index1"/>
        <w:tabs>
          <w:tab w:val="right" w:leader="dot" w:pos="3475"/>
        </w:tabs>
        <w:rPr>
          <w:noProof/>
        </w:rPr>
      </w:pPr>
      <w:r>
        <w:rPr>
          <w:noProof/>
        </w:rPr>
        <w:t>Conversion Program, 31</w:t>
      </w:r>
    </w:p>
    <w:p w14:paraId="3569C8C6" w14:textId="77777777" w:rsidR="00833A52" w:rsidRDefault="00833A52">
      <w:pPr>
        <w:pStyle w:val="Index1"/>
        <w:tabs>
          <w:tab w:val="right" w:leader="dot" w:pos="3475"/>
        </w:tabs>
        <w:rPr>
          <w:noProof/>
        </w:rPr>
      </w:pPr>
      <w:r>
        <w:rPr>
          <w:noProof/>
        </w:rPr>
        <w:t>Create/Edit Tournament, 9, 20, 37</w:t>
      </w:r>
    </w:p>
    <w:p w14:paraId="364813B2" w14:textId="77777777" w:rsidR="00833A52" w:rsidRDefault="00833A52">
      <w:pPr>
        <w:pStyle w:val="Index1"/>
        <w:tabs>
          <w:tab w:val="right" w:leader="dot" w:pos="3475"/>
        </w:tabs>
        <w:rPr>
          <w:noProof/>
        </w:rPr>
      </w:pPr>
      <w:r>
        <w:rPr>
          <w:noProof/>
        </w:rPr>
        <w:t>Delete Member From Tournament, 37</w:t>
      </w:r>
    </w:p>
    <w:p w14:paraId="06285D3F" w14:textId="77777777" w:rsidR="00833A52" w:rsidRDefault="00833A52">
      <w:pPr>
        <w:pStyle w:val="Index1"/>
        <w:tabs>
          <w:tab w:val="right" w:leader="dot" w:pos="3475"/>
        </w:tabs>
        <w:rPr>
          <w:noProof/>
        </w:rPr>
      </w:pPr>
      <w:r>
        <w:rPr>
          <w:noProof/>
        </w:rPr>
        <w:t>Edit Existing Tournament…, 20</w:t>
      </w:r>
    </w:p>
    <w:p w14:paraId="558DFB99" w14:textId="77777777" w:rsidR="00833A52" w:rsidRDefault="00833A52">
      <w:pPr>
        <w:pStyle w:val="Index1"/>
        <w:tabs>
          <w:tab w:val="right" w:leader="dot" w:pos="3475"/>
        </w:tabs>
        <w:rPr>
          <w:noProof/>
        </w:rPr>
      </w:pPr>
      <w:r>
        <w:rPr>
          <w:noProof/>
        </w:rPr>
        <w:t>Exit, 11, 33, 38</w:t>
      </w:r>
    </w:p>
    <w:p w14:paraId="42FA01E3" w14:textId="77777777" w:rsidR="00833A52" w:rsidRDefault="00833A52">
      <w:pPr>
        <w:pStyle w:val="Index1"/>
        <w:tabs>
          <w:tab w:val="right" w:leader="dot" w:pos="3475"/>
        </w:tabs>
        <w:rPr>
          <w:noProof/>
        </w:rPr>
      </w:pPr>
      <w:r>
        <w:rPr>
          <w:noProof/>
        </w:rPr>
        <w:t>Finalize Tournament, 23, 38</w:t>
      </w:r>
    </w:p>
    <w:p w14:paraId="0C272B1F" w14:textId="77777777" w:rsidR="00833A52" w:rsidRDefault="00833A52">
      <w:pPr>
        <w:pStyle w:val="Index1"/>
        <w:tabs>
          <w:tab w:val="right" w:leader="dot" w:pos="3475"/>
        </w:tabs>
        <w:rPr>
          <w:noProof/>
        </w:rPr>
      </w:pPr>
      <w:r>
        <w:rPr>
          <w:noProof/>
        </w:rPr>
        <w:t>General Information, 33</w:t>
      </w:r>
    </w:p>
    <w:p w14:paraId="55AE0CF1" w14:textId="77777777" w:rsidR="00833A52" w:rsidRDefault="00833A52">
      <w:pPr>
        <w:pStyle w:val="Index1"/>
        <w:tabs>
          <w:tab w:val="right" w:leader="dot" w:pos="3475"/>
        </w:tabs>
        <w:rPr>
          <w:noProof/>
        </w:rPr>
      </w:pPr>
      <w:r>
        <w:rPr>
          <w:noProof/>
        </w:rPr>
        <w:t>Handicap, 34, 36</w:t>
      </w:r>
    </w:p>
    <w:p w14:paraId="11335ABC" w14:textId="77777777" w:rsidR="00833A52" w:rsidRDefault="00833A52">
      <w:pPr>
        <w:pStyle w:val="Index1"/>
        <w:tabs>
          <w:tab w:val="right" w:leader="dot" w:pos="3475"/>
        </w:tabs>
        <w:rPr>
          <w:noProof/>
        </w:rPr>
      </w:pPr>
      <w:r>
        <w:rPr>
          <w:noProof/>
        </w:rPr>
        <w:t>High Game, 36</w:t>
      </w:r>
    </w:p>
    <w:p w14:paraId="7A2CA853" w14:textId="77777777" w:rsidR="00833A52" w:rsidRDefault="00833A52">
      <w:pPr>
        <w:pStyle w:val="Index1"/>
        <w:tabs>
          <w:tab w:val="right" w:leader="dot" w:pos="3475"/>
        </w:tabs>
        <w:rPr>
          <w:noProof/>
        </w:rPr>
      </w:pPr>
      <w:r>
        <w:rPr>
          <w:noProof/>
        </w:rPr>
        <w:t>High Series, 36</w:t>
      </w:r>
    </w:p>
    <w:p w14:paraId="1E4263AD" w14:textId="77777777" w:rsidR="00833A52" w:rsidRDefault="00833A52">
      <w:pPr>
        <w:pStyle w:val="Index1"/>
        <w:tabs>
          <w:tab w:val="right" w:leader="dot" w:pos="3475"/>
        </w:tabs>
        <w:rPr>
          <w:noProof/>
        </w:rPr>
      </w:pPr>
      <w:r>
        <w:rPr>
          <w:noProof/>
        </w:rPr>
        <w:t>Home, 33</w:t>
      </w:r>
    </w:p>
    <w:p w14:paraId="73F6B07F" w14:textId="77777777" w:rsidR="00833A52" w:rsidRDefault="00833A52">
      <w:pPr>
        <w:pStyle w:val="Index1"/>
        <w:tabs>
          <w:tab w:val="right" w:leader="dot" w:pos="3475"/>
        </w:tabs>
        <w:rPr>
          <w:noProof/>
        </w:rPr>
      </w:pPr>
      <w:r>
        <w:rPr>
          <w:noProof/>
        </w:rPr>
        <w:t>import existing, 16, 33</w:t>
      </w:r>
    </w:p>
    <w:p w14:paraId="59DDF15F" w14:textId="77777777" w:rsidR="00833A52" w:rsidRDefault="00833A52">
      <w:pPr>
        <w:pStyle w:val="Index1"/>
        <w:tabs>
          <w:tab w:val="right" w:leader="dot" w:pos="3475"/>
        </w:tabs>
        <w:rPr>
          <w:noProof/>
        </w:rPr>
      </w:pPr>
      <w:r>
        <w:rPr>
          <w:noProof/>
        </w:rPr>
        <w:t>Import Existing Members, 12</w:t>
      </w:r>
    </w:p>
    <w:p w14:paraId="32819F75" w14:textId="77777777" w:rsidR="00833A52" w:rsidRDefault="00833A52">
      <w:pPr>
        <w:pStyle w:val="Index1"/>
        <w:tabs>
          <w:tab w:val="right" w:leader="dot" w:pos="3475"/>
        </w:tabs>
        <w:rPr>
          <w:noProof/>
        </w:rPr>
      </w:pPr>
      <w:r>
        <w:rPr>
          <w:noProof/>
        </w:rPr>
        <w:t>Last Bowled, 34</w:t>
      </w:r>
    </w:p>
    <w:p w14:paraId="31CF0C18" w14:textId="77777777" w:rsidR="00833A52" w:rsidRDefault="00833A52">
      <w:pPr>
        <w:pStyle w:val="Index1"/>
        <w:tabs>
          <w:tab w:val="right" w:leader="dot" w:pos="3475"/>
        </w:tabs>
        <w:rPr>
          <w:noProof/>
        </w:rPr>
      </w:pPr>
      <w:r>
        <w:rPr>
          <w:noProof/>
        </w:rPr>
        <w:t>List Tournaments By Year, 22, 37</w:t>
      </w:r>
    </w:p>
    <w:p w14:paraId="6F0FBE39" w14:textId="77777777" w:rsidR="00833A52" w:rsidRDefault="00833A52">
      <w:pPr>
        <w:pStyle w:val="Index1"/>
        <w:tabs>
          <w:tab w:val="right" w:leader="dot" w:pos="3475"/>
        </w:tabs>
        <w:rPr>
          <w:noProof/>
        </w:rPr>
      </w:pPr>
      <w:r>
        <w:rPr>
          <w:noProof/>
        </w:rPr>
        <w:t>Main Menu, 5, 11, 33, 38</w:t>
      </w:r>
    </w:p>
    <w:p w14:paraId="4A0171D0" w14:textId="77777777" w:rsidR="00833A52" w:rsidRDefault="00833A52">
      <w:pPr>
        <w:pStyle w:val="Index1"/>
        <w:tabs>
          <w:tab w:val="right" w:leader="dot" w:pos="3475"/>
        </w:tabs>
        <w:rPr>
          <w:noProof/>
        </w:rPr>
      </w:pPr>
      <w:r>
        <w:rPr>
          <w:noProof/>
        </w:rPr>
        <w:t>Member Info, 9, 11, 12, 14, 33</w:t>
      </w:r>
    </w:p>
    <w:p w14:paraId="347821FD" w14:textId="77777777" w:rsidR="00833A52" w:rsidRDefault="00833A52">
      <w:pPr>
        <w:pStyle w:val="Index1"/>
        <w:tabs>
          <w:tab w:val="right" w:leader="dot" w:pos="3475"/>
        </w:tabs>
        <w:rPr>
          <w:noProof/>
        </w:rPr>
      </w:pPr>
      <w:r>
        <w:rPr>
          <w:noProof/>
        </w:rPr>
        <w:t>Member Number, 17, 33, 35</w:t>
      </w:r>
    </w:p>
    <w:p w14:paraId="7FBCB030" w14:textId="77777777" w:rsidR="00833A52" w:rsidRDefault="00833A52">
      <w:pPr>
        <w:pStyle w:val="Index1"/>
        <w:tabs>
          <w:tab w:val="right" w:leader="dot" w:pos="3475"/>
        </w:tabs>
        <w:rPr>
          <w:noProof/>
        </w:rPr>
      </w:pPr>
      <w:r>
        <w:rPr>
          <w:noProof/>
        </w:rPr>
        <w:t>Member Scores, 9, 11, 17, 18, 19, 20, 21, 22, 23, 33, 35</w:t>
      </w:r>
    </w:p>
    <w:p w14:paraId="04C01402" w14:textId="77777777" w:rsidR="00833A52" w:rsidRDefault="00833A52">
      <w:pPr>
        <w:pStyle w:val="Index1"/>
        <w:tabs>
          <w:tab w:val="right" w:leader="dot" w:pos="3475"/>
        </w:tabs>
        <w:rPr>
          <w:noProof/>
        </w:rPr>
      </w:pPr>
      <w:r>
        <w:rPr>
          <w:noProof/>
        </w:rPr>
        <w:t>Member Scores Reports, 22, 37</w:t>
      </w:r>
    </w:p>
    <w:p w14:paraId="57CC39DC" w14:textId="77777777" w:rsidR="00833A52" w:rsidRDefault="00833A52">
      <w:pPr>
        <w:pStyle w:val="Index1"/>
        <w:tabs>
          <w:tab w:val="right" w:leader="dot" w:pos="3475"/>
        </w:tabs>
        <w:rPr>
          <w:noProof/>
        </w:rPr>
      </w:pPr>
      <w:r>
        <w:rPr>
          <w:noProof/>
        </w:rPr>
        <w:t>Member Search, 13, 15, 35</w:t>
      </w:r>
    </w:p>
    <w:p w14:paraId="50D4A269" w14:textId="77777777" w:rsidR="00833A52" w:rsidRDefault="00833A52">
      <w:pPr>
        <w:pStyle w:val="Index1"/>
        <w:tabs>
          <w:tab w:val="right" w:leader="dot" w:pos="3475"/>
        </w:tabs>
        <w:rPr>
          <w:noProof/>
        </w:rPr>
      </w:pPr>
      <w:r>
        <w:rPr>
          <w:noProof/>
        </w:rPr>
        <w:t>Member Status, 36</w:t>
      </w:r>
    </w:p>
    <w:p w14:paraId="086768CB" w14:textId="77777777" w:rsidR="00833A52" w:rsidRDefault="00833A52">
      <w:pPr>
        <w:pStyle w:val="Index1"/>
        <w:tabs>
          <w:tab w:val="right" w:leader="dot" w:pos="3475"/>
        </w:tabs>
        <w:rPr>
          <w:noProof/>
        </w:rPr>
      </w:pPr>
      <w:r>
        <w:rPr>
          <w:noProof/>
        </w:rPr>
        <w:lastRenderedPageBreak/>
        <w:t>Menus Guide, 5, 10</w:t>
      </w:r>
    </w:p>
    <w:p w14:paraId="022BF4A3" w14:textId="77777777" w:rsidR="00833A52" w:rsidRDefault="00833A52">
      <w:pPr>
        <w:pStyle w:val="Index1"/>
        <w:tabs>
          <w:tab w:val="right" w:leader="dot" w:pos="3475"/>
        </w:tabs>
        <w:rPr>
          <w:noProof/>
        </w:rPr>
      </w:pPr>
      <w:r>
        <w:rPr>
          <w:noProof/>
        </w:rPr>
        <w:t xml:space="preserve">Money Earned, 34, </w:t>
      </w:r>
      <w:r w:rsidRPr="000A57BE">
        <w:rPr>
          <w:i/>
          <w:noProof/>
        </w:rPr>
        <w:t>See</w:t>
      </w:r>
      <w:r>
        <w:rPr>
          <w:noProof/>
        </w:rPr>
        <w:t xml:space="preserve"> Money Won</w:t>
      </w:r>
    </w:p>
    <w:p w14:paraId="6B54D03A" w14:textId="77777777" w:rsidR="00833A52" w:rsidRDefault="00833A52">
      <w:pPr>
        <w:pStyle w:val="Index1"/>
        <w:tabs>
          <w:tab w:val="right" w:leader="dot" w:pos="3475"/>
        </w:tabs>
        <w:rPr>
          <w:noProof/>
        </w:rPr>
      </w:pPr>
      <w:r>
        <w:rPr>
          <w:noProof/>
        </w:rPr>
        <w:t>Money Won, 36</w:t>
      </w:r>
    </w:p>
    <w:p w14:paraId="2FC5380F" w14:textId="77777777" w:rsidR="00833A52" w:rsidRDefault="00833A52">
      <w:pPr>
        <w:pStyle w:val="Index1"/>
        <w:tabs>
          <w:tab w:val="right" w:leader="dot" w:pos="3475"/>
        </w:tabs>
        <w:rPr>
          <w:noProof/>
        </w:rPr>
      </w:pPr>
      <w:r>
        <w:rPr>
          <w:noProof/>
        </w:rPr>
        <w:t>New Members, 12</w:t>
      </w:r>
    </w:p>
    <w:p w14:paraId="3C047316" w14:textId="77777777" w:rsidR="00833A52" w:rsidRDefault="00833A52">
      <w:pPr>
        <w:pStyle w:val="Index1"/>
        <w:tabs>
          <w:tab w:val="right" w:leader="dot" w:pos="3475"/>
        </w:tabs>
        <w:rPr>
          <w:noProof/>
        </w:rPr>
      </w:pPr>
      <w:r>
        <w:rPr>
          <w:noProof/>
        </w:rPr>
        <w:t>Print Recaps, 16, 35</w:t>
      </w:r>
    </w:p>
    <w:p w14:paraId="11BFF274" w14:textId="77777777" w:rsidR="00833A52" w:rsidRDefault="00833A52">
      <w:pPr>
        <w:pStyle w:val="Index1"/>
        <w:tabs>
          <w:tab w:val="right" w:leader="dot" w:pos="3475"/>
        </w:tabs>
        <w:rPr>
          <w:noProof/>
        </w:rPr>
      </w:pPr>
      <w:r>
        <w:rPr>
          <w:noProof/>
        </w:rPr>
        <w:t>Print Recaps By Tournament, 18, 37</w:t>
      </w:r>
    </w:p>
    <w:p w14:paraId="0BC50F5B" w14:textId="77777777" w:rsidR="00833A52" w:rsidRDefault="00833A52">
      <w:pPr>
        <w:pStyle w:val="Index1"/>
        <w:tabs>
          <w:tab w:val="right" w:leader="dot" w:pos="3475"/>
        </w:tabs>
        <w:rPr>
          <w:noProof/>
        </w:rPr>
      </w:pPr>
      <w:r>
        <w:rPr>
          <w:noProof/>
        </w:rPr>
        <w:t>Qualify By Squad, 36</w:t>
      </w:r>
    </w:p>
    <w:p w14:paraId="21EAC6EA" w14:textId="77777777" w:rsidR="00833A52" w:rsidRDefault="00833A52">
      <w:pPr>
        <w:pStyle w:val="Index1"/>
        <w:tabs>
          <w:tab w:val="right" w:leader="dot" w:pos="3475"/>
        </w:tabs>
        <w:rPr>
          <w:noProof/>
        </w:rPr>
      </w:pPr>
      <w:r>
        <w:rPr>
          <w:noProof/>
        </w:rPr>
        <w:t>Quick start, 5</w:t>
      </w:r>
    </w:p>
    <w:p w14:paraId="46DDC2F8" w14:textId="77777777" w:rsidR="00833A52" w:rsidRDefault="00833A52">
      <w:pPr>
        <w:pStyle w:val="Index1"/>
        <w:tabs>
          <w:tab w:val="right" w:leader="dot" w:pos="3475"/>
        </w:tabs>
        <w:rPr>
          <w:noProof/>
        </w:rPr>
      </w:pPr>
      <w:r>
        <w:rPr>
          <w:noProof/>
        </w:rPr>
        <w:t>Quick Start, 7</w:t>
      </w:r>
    </w:p>
    <w:p w14:paraId="448D7444" w14:textId="77777777" w:rsidR="00833A52" w:rsidRDefault="00833A52">
      <w:pPr>
        <w:pStyle w:val="Index1"/>
        <w:tabs>
          <w:tab w:val="right" w:leader="dot" w:pos="3475"/>
        </w:tabs>
        <w:rPr>
          <w:noProof/>
        </w:rPr>
      </w:pPr>
      <w:r>
        <w:rPr>
          <w:noProof/>
        </w:rPr>
        <w:t>ReadMe File, 29</w:t>
      </w:r>
    </w:p>
    <w:p w14:paraId="01B23C2F" w14:textId="77777777" w:rsidR="00833A52" w:rsidRDefault="00833A52">
      <w:pPr>
        <w:pStyle w:val="Index1"/>
        <w:tabs>
          <w:tab w:val="right" w:leader="dot" w:pos="3475"/>
        </w:tabs>
        <w:rPr>
          <w:noProof/>
        </w:rPr>
      </w:pPr>
      <w:r>
        <w:rPr>
          <w:noProof/>
        </w:rPr>
        <w:t>Record, 9, 12, 17, 18, 34, 35, 36</w:t>
      </w:r>
    </w:p>
    <w:p w14:paraId="2DBB84A2" w14:textId="77777777" w:rsidR="00833A52" w:rsidRDefault="00833A52">
      <w:pPr>
        <w:pStyle w:val="Index1"/>
        <w:tabs>
          <w:tab w:val="right" w:leader="dot" w:pos="3475"/>
        </w:tabs>
        <w:rPr>
          <w:noProof/>
        </w:rPr>
      </w:pPr>
      <w:r>
        <w:rPr>
          <w:noProof/>
        </w:rPr>
        <w:t>Region, 11, 33</w:t>
      </w:r>
    </w:p>
    <w:p w14:paraId="0DDBFF1E" w14:textId="77777777" w:rsidR="00833A52" w:rsidRDefault="00833A52">
      <w:pPr>
        <w:pStyle w:val="Index1"/>
        <w:tabs>
          <w:tab w:val="right" w:leader="dot" w:pos="3475"/>
        </w:tabs>
        <w:rPr>
          <w:noProof/>
        </w:rPr>
      </w:pPr>
      <w:r>
        <w:rPr>
          <w:noProof/>
        </w:rPr>
        <w:t>Reports, 22, 37</w:t>
      </w:r>
    </w:p>
    <w:p w14:paraId="4BD6D839" w14:textId="77777777" w:rsidR="00833A52" w:rsidRDefault="00833A52">
      <w:pPr>
        <w:pStyle w:val="Index1"/>
        <w:tabs>
          <w:tab w:val="right" w:leader="dot" w:pos="3475"/>
        </w:tabs>
        <w:rPr>
          <w:noProof/>
        </w:rPr>
      </w:pPr>
      <w:r>
        <w:rPr>
          <w:noProof/>
        </w:rPr>
        <w:t>Score Type, 36</w:t>
      </w:r>
    </w:p>
    <w:p w14:paraId="0C31D0A3" w14:textId="77777777" w:rsidR="00833A52" w:rsidRDefault="00833A52">
      <w:pPr>
        <w:pStyle w:val="Index1"/>
        <w:tabs>
          <w:tab w:val="right" w:leader="dot" w:pos="3475"/>
        </w:tabs>
        <w:rPr>
          <w:noProof/>
        </w:rPr>
      </w:pPr>
      <w:r>
        <w:rPr>
          <w:noProof/>
        </w:rPr>
        <w:t>Search by Date, 21</w:t>
      </w:r>
    </w:p>
    <w:p w14:paraId="6E1DAD17" w14:textId="77777777" w:rsidR="00833A52" w:rsidRDefault="00833A52">
      <w:pPr>
        <w:pStyle w:val="Index1"/>
        <w:tabs>
          <w:tab w:val="right" w:leader="dot" w:pos="3475"/>
        </w:tabs>
        <w:rPr>
          <w:noProof/>
        </w:rPr>
      </w:pPr>
      <w:r>
        <w:rPr>
          <w:noProof/>
        </w:rPr>
        <w:t>Search by Event, 21</w:t>
      </w:r>
    </w:p>
    <w:p w14:paraId="03864E2F" w14:textId="77777777" w:rsidR="00833A52" w:rsidRDefault="00833A52">
      <w:pPr>
        <w:pStyle w:val="Index1"/>
        <w:tabs>
          <w:tab w:val="right" w:leader="dot" w:pos="3475"/>
        </w:tabs>
        <w:rPr>
          <w:noProof/>
        </w:rPr>
      </w:pPr>
      <w:r>
        <w:rPr>
          <w:noProof/>
        </w:rPr>
        <w:t>Search by Location, 21</w:t>
      </w:r>
    </w:p>
    <w:p w14:paraId="52721A3E" w14:textId="77777777" w:rsidR="00833A52" w:rsidRDefault="00833A52">
      <w:pPr>
        <w:pStyle w:val="Index1"/>
        <w:tabs>
          <w:tab w:val="right" w:leader="dot" w:pos="3475"/>
        </w:tabs>
        <w:rPr>
          <w:noProof/>
        </w:rPr>
      </w:pPr>
      <w:r>
        <w:rPr>
          <w:noProof/>
        </w:rPr>
        <w:t>Search Tournaments, 20, 21, 37</w:t>
      </w:r>
    </w:p>
    <w:p w14:paraId="7E65AD10" w14:textId="77777777" w:rsidR="00833A52" w:rsidRDefault="00833A52">
      <w:pPr>
        <w:pStyle w:val="Index1"/>
        <w:tabs>
          <w:tab w:val="right" w:leader="dot" w:pos="3475"/>
        </w:tabs>
        <w:rPr>
          <w:noProof/>
        </w:rPr>
      </w:pPr>
      <w:r>
        <w:rPr>
          <w:noProof/>
        </w:rPr>
        <w:t>Squad Number, 17, 36</w:t>
      </w:r>
    </w:p>
    <w:p w14:paraId="1DAD3846" w14:textId="77777777" w:rsidR="00833A52" w:rsidRDefault="00833A52">
      <w:pPr>
        <w:pStyle w:val="Index1"/>
        <w:tabs>
          <w:tab w:val="right" w:leader="dot" w:pos="3475"/>
        </w:tabs>
        <w:rPr>
          <w:noProof/>
        </w:rPr>
      </w:pPr>
      <w:r>
        <w:rPr>
          <w:noProof/>
        </w:rPr>
        <w:t>Stats, 14, 17, 35, 36</w:t>
      </w:r>
    </w:p>
    <w:p w14:paraId="195499D8" w14:textId="77777777" w:rsidR="00833A52" w:rsidRDefault="00833A52">
      <w:pPr>
        <w:pStyle w:val="Index1"/>
        <w:tabs>
          <w:tab w:val="right" w:leader="dot" w:pos="3475"/>
        </w:tabs>
        <w:rPr>
          <w:noProof/>
        </w:rPr>
      </w:pPr>
      <w:r>
        <w:rPr>
          <w:noProof/>
        </w:rPr>
        <w:t>system requirements, 7</w:t>
      </w:r>
    </w:p>
    <w:p w14:paraId="5D9EA0B9" w14:textId="77777777" w:rsidR="00833A52" w:rsidRDefault="00833A52">
      <w:pPr>
        <w:pStyle w:val="Index1"/>
        <w:tabs>
          <w:tab w:val="right" w:leader="dot" w:pos="3475"/>
        </w:tabs>
        <w:rPr>
          <w:noProof/>
        </w:rPr>
      </w:pPr>
      <w:r>
        <w:rPr>
          <w:noProof/>
        </w:rPr>
        <w:t>Tools, 25, 33, 38</w:t>
      </w:r>
    </w:p>
    <w:p w14:paraId="2988CE52" w14:textId="77777777" w:rsidR="00833A52" w:rsidRDefault="00833A52">
      <w:pPr>
        <w:pStyle w:val="Index1"/>
        <w:tabs>
          <w:tab w:val="right" w:leader="dot" w:pos="3475"/>
        </w:tabs>
        <w:rPr>
          <w:noProof/>
        </w:rPr>
      </w:pPr>
      <w:r>
        <w:rPr>
          <w:noProof/>
        </w:rPr>
        <w:t>Tournament File, 17, 37</w:t>
      </w:r>
    </w:p>
    <w:p w14:paraId="005FF5F6" w14:textId="77777777" w:rsidR="00833A52" w:rsidRDefault="00833A52">
      <w:pPr>
        <w:pStyle w:val="Index1"/>
        <w:tabs>
          <w:tab w:val="right" w:leader="dot" w:pos="3475"/>
        </w:tabs>
        <w:rPr>
          <w:noProof/>
        </w:rPr>
      </w:pPr>
      <w:r>
        <w:rPr>
          <w:noProof/>
        </w:rPr>
        <w:t>Tournament Place Standings, 19, 37</w:t>
      </w:r>
    </w:p>
    <w:p w14:paraId="7C6B8D7E" w14:textId="77777777" w:rsidR="00833A52" w:rsidRDefault="00833A52">
      <w:pPr>
        <w:pStyle w:val="Index1"/>
        <w:tabs>
          <w:tab w:val="right" w:leader="dot" w:pos="3475"/>
        </w:tabs>
        <w:rPr>
          <w:noProof/>
        </w:rPr>
      </w:pPr>
      <w:r>
        <w:rPr>
          <w:noProof/>
        </w:rPr>
        <w:t>Tournament Results, 23, 36, 37</w:t>
      </w:r>
    </w:p>
    <w:p w14:paraId="452024A5" w14:textId="77777777" w:rsidR="00833A52" w:rsidRDefault="00833A52">
      <w:pPr>
        <w:pStyle w:val="Index1"/>
        <w:tabs>
          <w:tab w:val="right" w:leader="dot" w:pos="3475"/>
        </w:tabs>
        <w:rPr>
          <w:noProof/>
        </w:rPr>
      </w:pPr>
      <w:r>
        <w:rPr>
          <w:noProof/>
        </w:rPr>
        <w:t>Tournament Stats, 18, 37</w:t>
      </w:r>
    </w:p>
    <w:p w14:paraId="7D2A9831" w14:textId="77777777" w:rsidR="00833A52" w:rsidRDefault="00833A52">
      <w:pPr>
        <w:pStyle w:val="Index1"/>
        <w:tabs>
          <w:tab w:val="right" w:leader="dot" w:pos="3475"/>
        </w:tabs>
        <w:rPr>
          <w:noProof/>
        </w:rPr>
      </w:pPr>
      <w:r>
        <w:rPr>
          <w:noProof/>
        </w:rPr>
        <w:t>Tournaments, 37</w:t>
      </w:r>
    </w:p>
    <w:p w14:paraId="661D903A" w14:textId="77777777" w:rsidR="00833A52" w:rsidRDefault="00833A52">
      <w:pPr>
        <w:pStyle w:val="Index1"/>
        <w:tabs>
          <w:tab w:val="right" w:leader="dot" w:pos="3475"/>
        </w:tabs>
        <w:rPr>
          <w:noProof/>
        </w:rPr>
      </w:pPr>
      <w:r>
        <w:rPr>
          <w:noProof/>
        </w:rPr>
        <w:t>Troubleshooting, 5, 26, 27</w:t>
      </w:r>
    </w:p>
    <w:p w14:paraId="1732E7CD" w14:textId="77777777" w:rsidR="00833A52" w:rsidRDefault="00833A52">
      <w:pPr>
        <w:pStyle w:val="Index1"/>
        <w:tabs>
          <w:tab w:val="right" w:leader="dot" w:pos="3475"/>
        </w:tabs>
        <w:rPr>
          <w:noProof/>
        </w:rPr>
      </w:pPr>
      <w:r>
        <w:rPr>
          <w:noProof/>
        </w:rPr>
        <w:t>Updating Members, 13</w:t>
      </w:r>
    </w:p>
    <w:p w14:paraId="16F35813" w14:textId="77777777" w:rsidR="00833A52" w:rsidRDefault="00833A52">
      <w:pPr>
        <w:pStyle w:val="Index1"/>
        <w:tabs>
          <w:tab w:val="right" w:leader="dot" w:pos="3475"/>
        </w:tabs>
        <w:rPr>
          <w:noProof/>
        </w:rPr>
      </w:pPr>
      <w:r>
        <w:rPr>
          <w:noProof/>
        </w:rPr>
        <w:t>Year End Tournaments, 34</w:t>
      </w:r>
    </w:p>
    <w:p w14:paraId="10869803" w14:textId="77777777" w:rsidR="00833A52" w:rsidRDefault="00833A52" w:rsidP="005D168B">
      <w:pPr>
        <w:pStyle w:val="BodyText"/>
        <w:rPr>
          <w:noProof/>
        </w:rPr>
        <w:sectPr w:rsidR="00833A52" w:rsidSect="00833A52">
          <w:type w:val="continuous"/>
          <w:pgSz w:w="12240" w:h="15840" w:code="1"/>
          <w:pgMar w:top="1800" w:right="1195" w:bottom="1440" w:left="3355" w:header="720" w:footer="720" w:gutter="0"/>
          <w:cols w:num="2" w:space="720"/>
        </w:sectPr>
      </w:pPr>
    </w:p>
    <w:p w14:paraId="16826D08" w14:textId="77777777" w:rsidR="002E22FD" w:rsidRDefault="002E22FD" w:rsidP="005D168B">
      <w:pPr>
        <w:pStyle w:val="BodyText"/>
        <w:sectPr w:rsidR="002E22FD" w:rsidSect="00833A52">
          <w:type w:val="continuous"/>
          <w:pgSz w:w="12240" w:h="15840" w:code="1"/>
          <w:pgMar w:top="1800" w:right="1195" w:bottom="1440" w:left="3355" w:header="720" w:footer="720" w:gutter="0"/>
          <w:cols w:space="720"/>
        </w:sectPr>
      </w:pPr>
      <w:r>
        <w:lastRenderedPageBreak/>
        <w:fldChar w:fldCharType="end"/>
      </w:r>
    </w:p>
    <w:p w14:paraId="249D7964" w14:textId="77777777" w:rsidR="0036403D" w:rsidRDefault="0036403D">
      <w:pPr>
        <w:rPr>
          <w:spacing w:val="-5"/>
          <w:sz w:val="24"/>
        </w:rPr>
      </w:pPr>
      <w:r>
        <w:lastRenderedPageBreak/>
        <w:br w:type="page"/>
      </w:r>
    </w:p>
    <w:p w14:paraId="4846AE9F" w14:textId="77777777" w:rsidR="005D168B" w:rsidRDefault="0036403D" w:rsidP="0036403D">
      <w:pPr>
        <w:pStyle w:val="Heading1"/>
      </w:pPr>
      <w:r>
        <w:lastRenderedPageBreak/>
        <w:t>Glossary</w:t>
      </w:r>
    </w:p>
    <w:p w14:paraId="5AA5D391" w14:textId="77777777" w:rsidR="00C571F0" w:rsidRPr="00690112" w:rsidRDefault="0036403D" w:rsidP="0036403D">
      <w:pPr>
        <w:pStyle w:val="BodyText"/>
        <w:rPr>
          <w:szCs w:val="24"/>
        </w:rPr>
      </w:pPr>
      <w:r>
        <w:rPr>
          <w:b/>
          <w:sz w:val="28"/>
          <w:szCs w:val="28"/>
        </w:rPr>
        <w:t>Pot</w:t>
      </w:r>
      <w:r w:rsidR="00395A61">
        <w:rPr>
          <w:b/>
          <w:sz w:val="28"/>
          <w:szCs w:val="28"/>
        </w:rPr>
        <w:t xml:space="preserve">         </w:t>
      </w:r>
      <w:r w:rsidR="00395A61">
        <w:rPr>
          <w:szCs w:val="24"/>
        </w:rPr>
        <w:t>A sum of money a player wagers during a game.</w:t>
      </w:r>
    </w:p>
    <w:p w14:paraId="26B2384B" w14:textId="77777777" w:rsidR="0036403D" w:rsidRDefault="0036403D" w:rsidP="0036403D">
      <w:pPr>
        <w:pStyle w:val="BodyText"/>
        <w:rPr>
          <w:b/>
          <w:sz w:val="28"/>
          <w:szCs w:val="28"/>
        </w:rPr>
      </w:pPr>
      <w:r>
        <w:rPr>
          <w:b/>
          <w:sz w:val="28"/>
          <w:szCs w:val="28"/>
        </w:rPr>
        <w:t>Progressive Pot</w:t>
      </w:r>
      <w:r w:rsidR="00E25B03">
        <w:rPr>
          <w:b/>
          <w:sz w:val="28"/>
          <w:szCs w:val="28"/>
        </w:rPr>
        <w:t xml:space="preserve">  </w:t>
      </w:r>
      <w:r w:rsidR="00E25B03">
        <w:rPr>
          <w:b/>
          <w:sz w:val="28"/>
          <w:szCs w:val="28"/>
        </w:rPr>
        <w:tab/>
      </w:r>
      <w:r w:rsidR="00E25B03">
        <w:rPr>
          <w:szCs w:val="24"/>
        </w:rPr>
        <w:t>A</w:t>
      </w:r>
      <w:r w:rsidR="00E25B03" w:rsidRPr="00E25B03">
        <w:rPr>
          <w:szCs w:val="24"/>
        </w:rPr>
        <w:t xml:space="preserve"> jackpot which increases</w:t>
      </w:r>
      <w:r w:rsidR="00E25B03">
        <w:rPr>
          <w:szCs w:val="24"/>
        </w:rPr>
        <w:t xml:space="preserve"> each time the game is played and the jackpot is not won.</w:t>
      </w:r>
      <w:r w:rsidR="00E25B03">
        <w:rPr>
          <w:b/>
          <w:sz w:val="28"/>
          <w:szCs w:val="28"/>
        </w:rPr>
        <w:t xml:space="preserve"> </w:t>
      </w:r>
    </w:p>
    <w:p w14:paraId="1E266E30" w14:textId="77777777" w:rsidR="004A18D3" w:rsidRDefault="004A18D3" w:rsidP="004A18D3">
      <w:pPr>
        <w:pStyle w:val="BodyText"/>
        <w:rPr>
          <w:szCs w:val="24"/>
        </w:rPr>
      </w:pPr>
      <w:r>
        <w:rPr>
          <w:b/>
          <w:sz w:val="28"/>
          <w:szCs w:val="28"/>
        </w:rPr>
        <w:t xml:space="preserve">USBC   </w:t>
      </w:r>
      <w:r>
        <w:rPr>
          <w:szCs w:val="24"/>
        </w:rPr>
        <w:t xml:space="preserve"> United States Bowling Congress</w:t>
      </w:r>
    </w:p>
    <w:p w14:paraId="435DF237" w14:textId="77777777" w:rsidR="00694553" w:rsidRPr="00326769" w:rsidRDefault="00326769" w:rsidP="004A18D3">
      <w:pPr>
        <w:pStyle w:val="BodyText"/>
        <w:rPr>
          <w:szCs w:val="24"/>
        </w:rPr>
      </w:pPr>
      <w:r w:rsidRPr="00326769">
        <w:rPr>
          <w:b/>
          <w:sz w:val="28"/>
          <w:szCs w:val="28"/>
        </w:rPr>
        <w:t>HDCP</w:t>
      </w:r>
      <w:r>
        <w:rPr>
          <w:b/>
          <w:sz w:val="28"/>
          <w:szCs w:val="28"/>
        </w:rPr>
        <w:t xml:space="preserve"> </w:t>
      </w:r>
      <w:r>
        <w:rPr>
          <w:szCs w:val="24"/>
        </w:rPr>
        <w:t>Handicap</w:t>
      </w:r>
    </w:p>
    <w:p w14:paraId="06220C77" w14:textId="77777777" w:rsidR="004A18D3" w:rsidRDefault="004A18D3" w:rsidP="0036403D">
      <w:pPr>
        <w:pStyle w:val="BodyText"/>
        <w:rPr>
          <w:b/>
          <w:sz w:val="28"/>
          <w:szCs w:val="28"/>
        </w:rPr>
      </w:pPr>
    </w:p>
    <w:p w14:paraId="6344D498" w14:textId="77777777" w:rsidR="00554890" w:rsidRPr="00E25B03" w:rsidRDefault="00554890" w:rsidP="0036403D">
      <w:pPr>
        <w:pStyle w:val="BodyText"/>
        <w:rPr>
          <w:szCs w:val="24"/>
        </w:rPr>
      </w:pPr>
    </w:p>
    <w:sectPr w:rsidR="00554890" w:rsidRPr="00E25B03" w:rsidSect="002E22FD">
      <w:type w:val="continuous"/>
      <w:pgSz w:w="12240" w:h="15840" w:code="1"/>
      <w:pgMar w:top="1800" w:right="1195" w:bottom="1440" w:left="3355"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0" w:author="Timothy Fair" w:date="2018-07-25T14:36:00Z" w:initials="TF">
    <w:p w14:paraId="15022064" w14:textId="77777777" w:rsidR="00BE0D88" w:rsidRDefault="00BE0D88">
      <w:pPr>
        <w:pStyle w:val="CommentText"/>
      </w:pPr>
      <w:r>
        <w:rPr>
          <w:rStyle w:val="CommentReference"/>
        </w:rPr>
        <w:annotationRef/>
      </w:r>
    </w:p>
  </w:comment>
  <w:comment w:id="42" w:author="Timothy Fair" w:date="2018-07-25T14:36:00Z" w:initials="TF">
    <w:p w14:paraId="0DA148B0" w14:textId="77777777" w:rsidR="00BE0D88" w:rsidRDefault="00BE0D88">
      <w:pPr>
        <w:pStyle w:val="CommentText"/>
      </w:pPr>
      <w:r>
        <w:rPr>
          <w:rStyle w:val="CommentReference"/>
        </w:rPr>
        <w:annotationRef/>
      </w:r>
      <w:r>
        <w:t>For an unknown reason the document enters compatibility mode and bookmarks break, showing these errors all across the manual.</w:t>
      </w:r>
    </w:p>
    <w:p w14:paraId="7F6E4FCA" w14:textId="77777777" w:rsidR="00BE0D88" w:rsidRDefault="00BE0D88">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5022064" w15:done="0"/>
  <w15:commentEx w15:paraId="7F6E4FC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8F4EFD" w14:textId="77777777" w:rsidR="002613AF" w:rsidRDefault="002613AF">
      <w:r>
        <w:separator/>
      </w:r>
    </w:p>
  </w:endnote>
  <w:endnote w:type="continuationSeparator" w:id="0">
    <w:p w14:paraId="0F3E00A9" w14:textId="77777777" w:rsidR="002613AF" w:rsidRDefault="00261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Geneva">
    <w:panose1 w:val="00000000000000000000"/>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7A495" w14:textId="77777777" w:rsidR="005838A5" w:rsidRDefault="005838A5">
    <w:pPr>
      <w:pStyle w:val="Footer"/>
    </w:pPr>
    <w:r>
      <w:rPr>
        <w:rStyle w:val="PageNumber"/>
      </w:rPr>
      <w:fldChar w:fldCharType="begin"/>
    </w:r>
    <w:r>
      <w:rPr>
        <w:rStyle w:val="PageNumber"/>
      </w:rPr>
      <w:instrText xml:space="preserve"> PAGE </w:instrText>
    </w:r>
    <w:r>
      <w:rPr>
        <w:rStyle w:val="PageNumber"/>
      </w:rPr>
      <w:fldChar w:fldCharType="separate"/>
    </w:r>
    <w:r w:rsidR="003954C6">
      <w:rPr>
        <w:rStyle w:val="PageNumber"/>
        <w:noProof/>
      </w:rPr>
      <w:t>0</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3AAC40" w14:textId="77777777" w:rsidR="005838A5" w:rsidRDefault="005838A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88A562" w14:textId="77777777" w:rsidR="005838A5" w:rsidRDefault="005838A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564EDB" w14:textId="77777777" w:rsidR="005838A5" w:rsidRDefault="005838A5">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954C6">
      <w:rPr>
        <w:rStyle w:val="PageNumber"/>
        <w:noProof/>
      </w:rPr>
      <w:t>32</w:t>
    </w:r>
    <w:r>
      <w:rPr>
        <w:rStyle w:val="PageNumber"/>
      </w:rPr>
      <w:fldChar w:fldCharType="end"/>
    </w:r>
  </w:p>
  <w:p w14:paraId="5A1BD1DB" w14:textId="77777777" w:rsidR="005838A5" w:rsidRDefault="005838A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BE3C37" w14:textId="77777777" w:rsidR="005838A5" w:rsidRDefault="005838A5">
    <w:pPr>
      <w:pStyle w:val="Footer"/>
      <w:framePr w:wrap="notBesid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954C6">
      <w:rPr>
        <w:rStyle w:val="PageNumber"/>
        <w:noProof/>
      </w:rPr>
      <w:t>44</w:t>
    </w:r>
    <w:r>
      <w:rPr>
        <w:rStyle w:val="PageNumber"/>
      </w:rPr>
      <w:fldChar w:fldCharType="end"/>
    </w:r>
  </w:p>
  <w:p w14:paraId="5D18DFEC" w14:textId="77777777" w:rsidR="005838A5" w:rsidRDefault="005838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C77896" w14:textId="77777777" w:rsidR="002613AF" w:rsidRDefault="002613AF">
      <w:r>
        <w:separator/>
      </w:r>
    </w:p>
  </w:footnote>
  <w:footnote w:type="continuationSeparator" w:id="0">
    <w:p w14:paraId="23B68069" w14:textId="77777777" w:rsidR="002613AF" w:rsidRDefault="002613A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9D6773" w14:textId="77777777" w:rsidR="005838A5" w:rsidRPr="000438BE" w:rsidRDefault="005838A5" w:rsidP="000438BE">
    <w:pPr>
      <w:pStyle w:val="Header"/>
    </w:pPr>
    <w:r>
      <w:t>9-Tap tour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FA4E60" w14:textId="77777777" w:rsidR="005838A5" w:rsidRDefault="005838A5" w:rsidP="00181F67">
    <w:pPr>
      <w:pStyle w:val="Header"/>
    </w:pPr>
    <w:r>
      <w:t>9-tap tour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6E804B" w14:textId="77777777" w:rsidR="005838A5" w:rsidRDefault="005838A5">
    <w:pPr>
      <w:pStyle w:val="Header"/>
    </w:pPr>
    <w:r>
      <w:t>9-Tap Tour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1F470" w14:textId="77777777" w:rsidR="005838A5" w:rsidRDefault="005838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015ED472"/>
    <w:lvl w:ilvl="0">
      <w:start w:val="1"/>
      <w:numFmt w:val="decimal"/>
      <w:lvlText w:val="%1."/>
      <w:lvlJc w:val="left"/>
      <w:pPr>
        <w:tabs>
          <w:tab w:val="num" w:pos="1080"/>
        </w:tabs>
        <w:ind w:left="1080" w:hanging="360"/>
      </w:pPr>
    </w:lvl>
  </w:abstractNum>
  <w:abstractNum w:abstractNumId="1">
    <w:nsid w:val="FFFFFF7F"/>
    <w:multiLevelType w:val="singleLevel"/>
    <w:tmpl w:val="B3BEF5CC"/>
    <w:lvl w:ilvl="0">
      <w:start w:val="1"/>
      <w:numFmt w:val="decimal"/>
      <w:lvlText w:val="%1."/>
      <w:lvlJc w:val="left"/>
      <w:pPr>
        <w:tabs>
          <w:tab w:val="num" w:pos="720"/>
        </w:tabs>
        <w:ind w:left="720" w:hanging="360"/>
      </w:pPr>
    </w:lvl>
  </w:abstractNum>
  <w:abstractNum w:abstractNumId="2">
    <w:nsid w:val="FFFFFF81"/>
    <w:multiLevelType w:val="singleLevel"/>
    <w:tmpl w:val="BDAE33B0"/>
    <w:lvl w:ilvl="0">
      <w:start w:val="1"/>
      <w:numFmt w:val="bullet"/>
      <w:lvlText w:val=""/>
      <w:lvlJc w:val="left"/>
      <w:pPr>
        <w:tabs>
          <w:tab w:val="num" w:pos="1440"/>
        </w:tabs>
        <w:ind w:left="1440" w:hanging="360"/>
      </w:pPr>
      <w:rPr>
        <w:rFonts w:ascii="Symbol" w:hAnsi="Symbol" w:hint="default"/>
      </w:rPr>
    </w:lvl>
  </w:abstractNum>
  <w:abstractNum w:abstractNumId="3">
    <w:nsid w:val="FFFFFF82"/>
    <w:multiLevelType w:val="singleLevel"/>
    <w:tmpl w:val="C1A6A5C4"/>
    <w:lvl w:ilvl="0">
      <w:start w:val="1"/>
      <w:numFmt w:val="bullet"/>
      <w:lvlText w:val=""/>
      <w:lvlJc w:val="left"/>
      <w:pPr>
        <w:tabs>
          <w:tab w:val="num" w:pos="1080"/>
        </w:tabs>
        <w:ind w:left="1080" w:hanging="360"/>
      </w:pPr>
      <w:rPr>
        <w:rFonts w:ascii="Symbol" w:hAnsi="Symbol" w:hint="default"/>
      </w:rPr>
    </w:lvl>
  </w:abstractNum>
  <w:abstractNum w:abstractNumId="4">
    <w:nsid w:val="FFFFFFFE"/>
    <w:multiLevelType w:val="singleLevel"/>
    <w:tmpl w:val="FFFFFFFF"/>
    <w:lvl w:ilvl="0">
      <w:numFmt w:val="decimal"/>
      <w:lvlText w:val="*"/>
      <w:lvlJc w:val="left"/>
    </w:lvl>
  </w:abstractNum>
  <w:abstractNum w:abstractNumId="5">
    <w:nsid w:val="00DD5F7E"/>
    <w:multiLevelType w:val="hybridMultilevel"/>
    <w:tmpl w:val="4B72C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1760E7"/>
    <w:multiLevelType w:val="singleLevel"/>
    <w:tmpl w:val="A19A21BE"/>
    <w:lvl w:ilvl="0">
      <w:start w:val="1"/>
      <w:numFmt w:val="none"/>
      <w:lvlText w:val=""/>
      <w:legacy w:legacy="1" w:legacySpace="0" w:legacyIndent="360"/>
      <w:lvlJc w:val="left"/>
    </w:lvl>
  </w:abstractNum>
  <w:abstractNum w:abstractNumId="7">
    <w:nsid w:val="096224B2"/>
    <w:multiLevelType w:val="hybridMultilevel"/>
    <w:tmpl w:val="4CCEDD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F832F1"/>
    <w:multiLevelType w:val="hybridMultilevel"/>
    <w:tmpl w:val="F0020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D3C672D"/>
    <w:multiLevelType w:val="hybridMultilevel"/>
    <w:tmpl w:val="CC3EFF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9F25A1"/>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11">
    <w:nsid w:val="232C0E7C"/>
    <w:multiLevelType w:val="hybridMultilevel"/>
    <w:tmpl w:val="CB2C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FF2345"/>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3">
    <w:nsid w:val="37561F67"/>
    <w:multiLevelType w:val="hybridMultilevel"/>
    <w:tmpl w:val="4C1EA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2A0A43"/>
    <w:multiLevelType w:val="hybridMultilevel"/>
    <w:tmpl w:val="AF3C10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5702913"/>
    <w:multiLevelType w:val="singleLevel"/>
    <w:tmpl w:val="F6305A7C"/>
    <w:lvl w:ilvl="0">
      <w:start w:val="1"/>
      <w:numFmt w:val="none"/>
      <w:lvlText w:val=""/>
      <w:legacy w:legacy="1" w:legacySpace="0" w:legacyIndent="360"/>
      <w:lvlJc w:val="left"/>
    </w:lvl>
  </w:abstractNum>
  <w:abstractNum w:abstractNumId="16">
    <w:nsid w:val="4BC10037"/>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7">
    <w:nsid w:val="4BD6162F"/>
    <w:multiLevelType w:val="singleLevel"/>
    <w:tmpl w:val="F15AD34A"/>
    <w:lvl w:ilvl="0">
      <w:start w:val="1"/>
      <w:numFmt w:val="decimal"/>
      <w:lvlText w:val="%1."/>
      <w:legacy w:legacy="1" w:legacySpace="0" w:legacyIndent="360"/>
      <w:lvlJc w:val="left"/>
      <w:pPr>
        <w:ind w:left="720" w:hanging="360"/>
      </w:pPr>
      <w:rPr>
        <w:rFonts w:ascii="Tms Rmn" w:hAnsi="Tms Rmn" w:hint="default"/>
        <w:sz w:val="20"/>
      </w:rPr>
    </w:lvl>
  </w:abstractNum>
  <w:abstractNum w:abstractNumId="18">
    <w:nsid w:val="4BDD1E38"/>
    <w:multiLevelType w:val="hybridMultilevel"/>
    <w:tmpl w:val="FB465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510602"/>
    <w:multiLevelType w:val="singleLevel"/>
    <w:tmpl w:val="F1444738"/>
    <w:lvl w:ilvl="0">
      <w:start w:val="1"/>
      <w:numFmt w:val="bullet"/>
      <w:pStyle w:val="ListBullet5"/>
      <w:lvlText w:val=""/>
      <w:lvlJc w:val="left"/>
      <w:pPr>
        <w:tabs>
          <w:tab w:val="num" w:pos="360"/>
        </w:tabs>
        <w:ind w:left="360" w:hanging="360"/>
      </w:pPr>
      <w:rPr>
        <w:rFonts w:ascii="Wingdings" w:hAnsi="Wingdings" w:hint="default"/>
      </w:rPr>
    </w:lvl>
  </w:abstractNum>
  <w:abstractNum w:abstractNumId="20">
    <w:nsid w:val="4F257BDF"/>
    <w:multiLevelType w:val="hybridMultilevel"/>
    <w:tmpl w:val="FD1E0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F61077B"/>
    <w:multiLevelType w:val="singleLevel"/>
    <w:tmpl w:val="39CC91A4"/>
    <w:lvl w:ilvl="0">
      <w:start w:val="1"/>
      <w:numFmt w:val="decimal"/>
      <w:lvlText w:val="%1."/>
      <w:legacy w:legacy="1" w:legacySpace="0" w:legacyIndent="360"/>
      <w:lvlJc w:val="left"/>
      <w:pPr>
        <w:ind w:left="720" w:hanging="360"/>
      </w:pPr>
    </w:lvl>
  </w:abstractNum>
  <w:abstractNum w:abstractNumId="22">
    <w:nsid w:val="51045A21"/>
    <w:multiLevelType w:val="hybridMultilevel"/>
    <w:tmpl w:val="FD8804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1061699"/>
    <w:multiLevelType w:val="hybridMultilevel"/>
    <w:tmpl w:val="4246D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4016DC4"/>
    <w:multiLevelType w:val="hybridMultilevel"/>
    <w:tmpl w:val="752C7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79B0C4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26">
    <w:nsid w:val="5F436190"/>
    <w:multiLevelType w:val="singleLevel"/>
    <w:tmpl w:val="D7CE7166"/>
    <w:lvl w:ilvl="0">
      <w:start w:val="1"/>
      <w:numFmt w:val="bullet"/>
      <w:pStyle w:val="ListBullet"/>
      <w:lvlText w:val=""/>
      <w:lvlJc w:val="left"/>
      <w:pPr>
        <w:tabs>
          <w:tab w:val="num" w:pos="360"/>
        </w:tabs>
        <w:ind w:left="360" w:hanging="360"/>
      </w:pPr>
      <w:rPr>
        <w:rFonts w:ascii="Wingdings" w:hAnsi="Wingdings" w:hint="default"/>
      </w:rPr>
    </w:lvl>
  </w:abstractNum>
  <w:abstractNum w:abstractNumId="27">
    <w:nsid w:val="62540DA9"/>
    <w:multiLevelType w:val="singleLevel"/>
    <w:tmpl w:val="B8D67778"/>
    <w:lvl w:ilvl="0">
      <w:start w:val="1"/>
      <w:numFmt w:val="decimal"/>
      <w:lvlText w:val="%1."/>
      <w:legacy w:legacy="1" w:legacySpace="0" w:legacyIndent="360"/>
      <w:lvlJc w:val="left"/>
      <w:pPr>
        <w:ind w:left="720" w:hanging="360"/>
      </w:pPr>
      <w:rPr>
        <w:rFonts w:ascii="Arial Black" w:hAnsi="Arial Black"/>
        <w:sz w:val="20"/>
      </w:rPr>
    </w:lvl>
  </w:abstractNum>
  <w:abstractNum w:abstractNumId="28">
    <w:nsid w:val="63882B2E"/>
    <w:multiLevelType w:val="singleLevel"/>
    <w:tmpl w:val="8D1E4DD4"/>
    <w:lvl w:ilvl="0">
      <w:start w:val="1"/>
      <w:numFmt w:val="none"/>
      <w:lvlText w:val=""/>
      <w:legacy w:legacy="1" w:legacySpace="0" w:legacyIndent="360"/>
      <w:lvlJc w:val="left"/>
    </w:lvl>
  </w:abstractNum>
  <w:abstractNum w:abstractNumId="29">
    <w:nsid w:val="6C98497C"/>
    <w:multiLevelType w:val="hybridMultilevel"/>
    <w:tmpl w:val="7EC604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0507BFC"/>
    <w:multiLevelType w:val="singleLevel"/>
    <w:tmpl w:val="80DE380C"/>
    <w:lvl w:ilvl="0">
      <w:start w:val="1"/>
      <w:numFmt w:val="none"/>
      <w:lvlText w:val=""/>
      <w:legacy w:legacy="1" w:legacySpace="0" w:legacyIndent="360"/>
      <w:lvlJc w:val="left"/>
    </w:lvl>
  </w:abstractNum>
  <w:abstractNum w:abstractNumId="31">
    <w:nsid w:val="749D7287"/>
    <w:multiLevelType w:val="singleLevel"/>
    <w:tmpl w:val="DE76053A"/>
    <w:lvl w:ilvl="0">
      <w:start w:val="1"/>
      <w:numFmt w:val="none"/>
      <w:lvlText w:val=""/>
      <w:legacy w:legacy="1" w:legacySpace="0" w:legacyIndent="360"/>
      <w:lvlJc w:val="left"/>
    </w:lvl>
  </w:abstractNum>
  <w:abstractNum w:abstractNumId="32">
    <w:nsid w:val="75D550E5"/>
    <w:multiLevelType w:val="hybridMultilevel"/>
    <w:tmpl w:val="57ACD53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3">
    <w:nsid w:val="77CA5CEA"/>
    <w:multiLevelType w:val="hybridMultilevel"/>
    <w:tmpl w:val="7DC45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2">
    <w:abstractNumId w:val="4"/>
    <w:lvlOverride w:ilvl="0">
      <w:lvl w:ilvl="0">
        <w:start w:val="1"/>
        <w:numFmt w:val="bullet"/>
        <w:lvlText w:val=""/>
        <w:legacy w:legacy="1" w:legacySpace="0" w:legacyIndent="360"/>
        <w:lvlJc w:val="left"/>
        <w:pPr>
          <w:ind w:left="360" w:hanging="360"/>
        </w:pPr>
        <w:rPr>
          <w:rFonts w:ascii="Wingdings" w:hAnsi="Wingdings"/>
          <w:sz w:val="24"/>
        </w:rPr>
      </w:lvl>
    </w:lvlOverride>
  </w:num>
  <w:num w:numId="3">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4">
    <w:abstractNumId w:val="4"/>
    <w:lvlOverride w:ilvl="0">
      <w:lvl w:ilvl="0">
        <w:start w:val="1"/>
        <w:numFmt w:val="bullet"/>
        <w:lvlText w:val=""/>
        <w:legacy w:legacy="1" w:legacySpace="0" w:legacyIndent="360"/>
        <w:lvlJc w:val="left"/>
        <w:pPr>
          <w:ind w:left="360" w:hanging="360"/>
        </w:pPr>
        <w:rPr>
          <w:rFonts w:ascii="Wingdings" w:hAnsi="Wingdings"/>
          <w:sz w:val="20"/>
        </w:rPr>
      </w:lvl>
    </w:lvlOverride>
  </w:num>
  <w:num w:numId="5">
    <w:abstractNumId w:val="4"/>
    <w:lvlOverride w:ilvl="0">
      <w:lvl w:ilvl="0">
        <w:start w:val="1"/>
        <w:numFmt w:val="bullet"/>
        <w:lvlText w:val=""/>
        <w:legacy w:legacy="1" w:legacySpace="0" w:legacyIndent="360"/>
        <w:lvlJc w:val="left"/>
        <w:pPr>
          <w:ind w:left="720" w:hanging="360"/>
        </w:pPr>
        <w:rPr>
          <w:rFonts w:ascii="Symbol" w:hAnsi="Symbol"/>
          <w:sz w:val="28"/>
        </w:rPr>
      </w:lvl>
    </w:lvlOverride>
  </w:num>
  <w:num w:numId="6">
    <w:abstractNumId w:val="4"/>
    <w:lvlOverride w:ilvl="0">
      <w:lvl w:ilvl="0">
        <w:start w:val="1"/>
        <w:numFmt w:val="bullet"/>
        <w:lvlText w:val=""/>
        <w:legacy w:legacy="1" w:legacySpace="0" w:legacyIndent="360"/>
        <w:lvlJc w:val="left"/>
        <w:pPr>
          <w:ind w:left="720" w:hanging="360"/>
        </w:pPr>
        <w:rPr>
          <w:rFonts w:ascii="Symbol" w:hAnsi="Symbol"/>
          <w:sz w:val="28"/>
        </w:rPr>
      </w:lvl>
    </w:lvlOverride>
  </w:num>
  <w:num w:numId="7">
    <w:abstractNumId w:val="10"/>
  </w:num>
  <w:num w:numId="8">
    <w:abstractNumId w:val="25"/>
  </w:num>
  <w:num w:numId="9">
    <w:abstractNumId w:val="27"/>
  </w:num>
  <w:num w:numId="10">
    <w:abstractNumId w:val="4"/>
    <w:lvlOverride w:ilvl="0">
      <w:lvl w:ilvl="0">
        <w:start w:val="1"/>
        <w:numFmt w:val="bullet"/>
        <w:lvlText w:val=""/>
        <w:legacy w:legacy="1" w:legacySpace="0" w:legacyIndent="360"/>
        <w:lvlJc w:val="left"/>
        <w:pPr>
          <w:ind w:left="720" w:hanging="360"/>
        </w:pPr>
        <w:rPr>
          <w:rFonts w:ascii="Geneva" w:hAnsi="Geneva" w:hint="default"/>
          <w:sz w:val="28"/>
        </w:rPr>
      </w:lvl>
    </w:lvlOverride>
  </w:num>
  <w:num w:numId="11">
    <w:abstractNumId w:val="26"/>
  </w:num>
  <w:num w:numId="12">
    <w:abstractNumId w:val="4"/>
    <w:lvlOverride w:ilvl="0">
      <w:lvl w:ilvl="0">
        <w:start w:val="1"/>
        <w:numFmt w:val="bullet"/>
        <w:lvlText w:val=""/>
        <w:legacy w:legacy="1" w:legacySpace="0" w:legacyIndent="360"/>
        <w:lvlJc w:val="left"/>
        <w:pPr>
          <w:ind w:left="360" w:hanging="360"/>
        </w:pPr>
        <w:rPr>
          <w:rFonts w:ascii="Tms Rmn" w:hAnsi="Tms Rmn" w:hint="default"/>
          <w:sz w:val="22"/>
        </w:rPr>
      </w:lvl>
    </w:lvlOverride>
  </w:num>
  <w:num w:numId="13">
    <w:abstractNumId w:val="19"/>
  </w:num>
  <w:num w:numId="14">
    <w:abstractNumId w:val="4"/>
    <w:lvlOverride w:ilvl="0">
      <w:lvl w:ilvl="0">
        <w:start w:val="1"/>
        <w:numFmt w:val="bullet"/>
        <w:lvlText w:val=""/>
        <w:legacy w:legacy="1" w:legacySpace="0" w:legacyIndent="360"/>
        <w:lvlJc w:val="left"/>
        <w:pPr>
          <w:ind w:left="360" w:hanging="360"/>
        </w:pPr>
        <w:rPr>
          <w:rFonts w:ascii="Wingdings" w:hAnsi="Wingdings"/>
          <w:sz w:val="22"/>
        </w:rPr>
      </w:lvl>
    </w:lvlOverride>
  </w:num>
  <w:num w:numId="15">
    <w:abstractNumId w:val="4"/>
    <w:lvlOverride w:ilvl="0">
      <w:lvl w:ilvl="0">
        <w:start w:val="1"/>
        <w:numFmt w:val="bullet"/>
        <w:lvlText w:val=""/>
        <w:legacy w:legacy="1" w:legacySpace="0" w:legacyIndent="360"/>
        <w:lvlJc w:val="left"/>
        <w:pPr>
          <w:ind w:left="360" w:hanging="360"/>
        </w:pPr>
        <w:rPr>
          <w:rFonts w:ascii="Wingdings" w:hAnsi="Wingdings"/>
          <w:sz w:val="24"/>
        </w:rPr>
      </w:lvl>
    </w:lvlOverride>
  </w:num>
  <w:num w:numId="16">
    <w:abstractNumId w:val="4"/>
    <w:lvlOverride w:ilvl="0">
      <w:lvl w:ilvl="0">
        <w:start w:val="1"/>
        <w:numFmt w:val="bullet"/>
        <w:lvlText w:val=""/>
        <w:legacy w:legacy="1" w:legacySpace="0" w:legacyIndent="288"/>
        <w:lvlJc w:val="left"/>
        <w:pPr>
          <w:ind w:left="648" w:hanging="288"/>
        </w:pPr>
        <w:rPr>
          <w:rFonts w:ascii="Geneva" w:hAnsi="Geneva" w:hint="default"/>
          <w:sz w:val="20"/>
        </w:rPr>
      </w:lvl>
    </w:lvlOverride>
  </w:num>
  <w:num w:numId="17">
    <w:abstractNumId w:val="4"/>
    <w:lvlOverride w:ilvl="0">
      <w:lvl w:ilvl="0">
        <w:start w:val="1"/>
        <w:numFmt w:val="bullet"/>
        <w:lvlText w:val=""/>
        <w:legacy w:legacy="1" w:legacySpace="0" w:legacyIndent="360"/>
        <w:lvlJc w:val="left"/>
        <w:pPr>
          <w:ind w:left="1080" w:hanging="360"/>
        </w:pPr>
        <w:rPr>
          <w:rFonts w:ascii="Geneva" w:hAnsi="Geneva" w:hint="default"/>
          <w:sz w:val="16"/>
        </w:rPr>
      </w:lvl>
    </w:lvlOverride>
  </w:num>
  <w:num w:numId="18">
    <w:abstractNumId w:val="28"/>
  </w:num>
  <w:num w:numId="19">
    <w:abstractNumId w:val="6"/>
  </w:num>
  <w:num w:numId="20">
    <w:abstractNumId w:val="31"/>
  </w:num>
  <w:num w:numId="21">
    <w:abstractNumId w:val="30"/>
  </w:num>
  <w:num w:numId="22">
    <w:abstractNumId w:val="15"/>
  </w:num>
  <w:num w:numId="23">
    <w:abstractNumId w:val="21"/>
  </w:num>
  <w:num w:numId="24">
    <w:abstractNumId w:val="21"/>
    <w:lvlOverride w:ilvl="0">
      <w:lvl w:ilvl="0">
        <w:start w:val="1"/>
        <w:numFmt w:val="decimal"/>
        <w:lvlText w:val="%1."/>
        <w:legacy w:legacy="1" w:legacySpace="0" w:legacyIndent="360"/>
        <w:lvlJc w:val="left"/>
        <w:pPr>
          <w:ind w:left="1080" w:hanging="360"/>
        </w:pPr>
      </w:lvl>
    </w:lvlOverride>
  </w:num>
  <w:num w:numId="25">
    <w:abstractNumId w:val="21"/>
    <w:lvlOverride w:ilvl="0">
      <w:lvl w:ilvl="0">
        <w:start w:val="1"/>
        <w:numFmt w:val="decimal"/>
        <w:lvlText w:val="%1."/>
        <w:legacy w:legacy="1" w:legacySpace="0" w:legacyIndent="360"/>
        <w:lvlJc w:val="left"/>
        <w:pPr>
          <w:ind w:left="1440" w:hanging="360"/>
        </w:pPr>
      </w:lvl>
    </w:lvlOverride>
  </w:num>
  <w:num w:numId="26">
    <w:abstractNumId w:val="21"/>
    <w:lvlOverride w:ilvl="0">
      <w:lvl w:ilvl="0">
        <w:start w:val="1"/>
        <w:numFmt w:val="decimal"/>
        <w:lvlText w:val="%1."/>
        <w:legacy w:legacy="1" w:legacySpace="0" w:legacyIndent="360"/>
        <w:lvlJc w:val="left"/>
        <w:pPr>
          <w:ind w:left="1800" w:hanging="360"/>
        </w:pPr>
      </w:lvl>
    </w:lvlOverride>
  </w:num>
  <w:num w:numId="27">
    <w:abstractNumId w:val="21"/>
    <w:lvlOverride w:ilvl="0">
      <w:lvl w:ilvl="0">
        <w:start w:val="1"/>
        <w:numFmt w:val="decimal"/>
        <w:lvlText w:val="%1."/>
        <w:legacy w:legacy="1" w:legacySpace="0" w:legacyIndent="360"/>
        <w:lvlJc w:val="left"/>
        <w:pPr>
          <w:ind w:left="2160" w:hanging="360"/>
        </w:pPr>
      </w:lvl>
    </w:lvlOverride>
  </w:num>
  <w:num w:numId="28">
    <w:abstractNumId w:val="16"/>
  </w:num>
  <w:num w:numId="29">
    <w:abstractNumId w:val="12"/>
  </w:num>
  <w:num w:numId="30">
    <w:abstractNumId w:val="3"/>
  </w:num>
  <w:num w:numId="31">
    <w:abstractNumId w:val="2"/>
  </w:num>
  <w:num w:numId="32">
    <w:abstractNumId w:val="0"/>
  </w:num>
  <w:num w:numId="33">
    <w:abstractNumId w:val="1"/>
  </w:num>
  <w:num w:numId="34">
    <w:abstractNumId w:val="32"/>
  </w:num>
  <w:num w:numId="35">
    <w:abstractNumId w:val="17"/>
  </w:num>
  <w:num w:numId="36">
    <w:abstractNumId w:val="27"/>
    <w:lvlOverride w:ilvl="0">
      <w:lvl w:ilvl="0">
        <w:start w:val="1"/>
        <w:numFmt w:val="decimal"/>
        <w:lvlText w:val="%1."/>
        <w:legacy w:legacy="1" w:legacySpace="0" w:legacyIndent="360"/>
        <w:lvlJc w:val="left"/>
        <w:pPr>
          <w:ind w:left="720" w:hanging="360"/>
        </w:pPr>
        <w:rPr>
          <w:rFonts w:ascii="Tms Rmn" w:hAnsi="Tms Rmn" w:hint="default"/>
          <w:sz w:val="20"/>
        </w:rPr>
      </w:lvl>
    </w:lvlOverride>
  </w:num>
  <w:num w:numId="37">
    <w:abstractNumId w:val="8"/>
  </w:num>
  <w:num w:numId="38">
    <w:abstractNumId w:val="9"/>
  </w:num>
  <w:num w:numId="39">
    <w:abstractNumId w:val="11"/>
  </w:num>
  <w:num w:numId="40">
    <w:abstractNumId w:val="33"/>
  </w:num>
  <w:num w:numId="41">
    <w:abstractNumId w:val="29"/>
  </w:num>
  <w:num w:numId="42">
    <w:abstractNumId w:val="22"/>
  </w:num>
  <w:num w:numId="43">
    <w:abstractNumId w:val="18"/>
  </w:num>
  <w:num w:numId="44">
    <w:abstractNumId w:val="5"/>
  </w:num>
  <w:num w:numId="45">
    <w:abstractNumId w:val="14"/>
  </w:num>
  <w:num w:numId="46">
    <w:abstractNumId w:val="7"/>
  </w:num>
  <w:num w:numId="47">
    <w:abstractNumId w:val="13"/>
  </w:num>
  <w:num w:numId="48">
    <w:abstractNumId w:val="23"/>
  </w:num>
  <w:num w:numId="49">
    <w:abstractNumId w:val="20"/>
  </w:num>
  <w:num w:numId="50">
    <w:abstractNumId w:val="2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imothy Fair">
    <w15:presenceInfo w15:providerId="AD" w15:userId="S-1-5-21-1752004977-2820985605-2366059907-18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5D88"/>
    <w:rsid w:val="0000020F"/>
    <w:rsid w:val="00003064"/>
    <w:rsid w:val="00013F1C"/>
    <w:rsid w:val="000205AD"/>
    <w:rsid w:val="000266E8"/>
    <w:rsid w:val="000276F5"/>
    <w:rsid w:val="000278E6"/>
    <w:rsid w:val="0003284F"/>
    <w:rsid w:val="00037A73"/>
    <w:rsid w:val="0004192A"/>
    <w:rsid w:val="000438BE"/>
    <w:rsid w:val="00043C2E"/>
    <w:rsid w:val="00045D9D"/>
    <w:rsid w:val="0005307F"/>
    <w:rsid w:val="00055594"/>
    <w:rsid w:val="00057DA2"/>
    <w:rsid w:val="000728CE"/>
    <w:rsid w:val="000775AE"/>
    <w:rsid w:val="00084638"/>
    <w:rsid w:val="000918EE"/>
    <w:rsid w:val="00093BA5"/>
    <w:rsid w:val="000A7CB0"/>
    <w:rsid w:val="000B1815"/>
    <w:rsid w:val="000C03C2"/>
    <w:rsid w:val="000C6CAE"/>
    <w:rsid w:val="000D0EE1"/>
    <w:rsid w:val="000E095F"/>
    <w:rsid w:val="000E6B09"/>
    <w:rsid w:val="000F1979"/>
    <w:rsid w:val="000F2BEF"/>
    <w:rsid w:val="00101DF4"/>
    <w:rsid w:val="0011580F"/>
    <w:rsid w:val="001228FD"/>
    <w:rsid w:val="001245AB"/>
    <w:rsid w:val="00127CFD"/>
    <w:rsid w:val="00134FCE"/>
    <w:rsid w:val="00140A21"/>
    <w:rsid w:val="00152C68"/>
    <w:rsid w:val="0016477A"/>
    <w:rsid w:val="00173D21"/>
    <w:rsid w:val="0017423B"/>
    <w:rsid w:val="00181F67"/>
    <w:rsid w:val="001A73CB"/>
    <w:rsid w:val="001A7676"/>
    <w:rsid w:val="001B4EF3"/>
    <w:rsid w:val="001B543D"/>
    <w:rsid w:val="001B79F5"/>
    <w:rsid w:val="001C019B"/>
    <w:rsid w:val="001D088A"/>
    <w:rsid w:val="001E01DC"/>
    <w:rsid w:val="001E42D1"/>
    <w:rsid w:val="001F1005"/>
    <w:rsid w:val="001F7B80"/>
    <w:rsid w:val="00201698"/>
    <w:rsid w:val="00204C32"/>
    <w:rsid w:val="00210B5C"/>
    <w:rsid w:val="00211D9C"/>
    <w:rsid w:val="002126AE"/>
    <w:rsid w:val="002148C7"/>
    <w:rsid w:val="00214EF7"/>
    <w:rsid w:val="00215C73"/>
    <w:rsid w:val="00223137"/>
    <w:rsid w:val="00227F20"/>
    <w:rsid w:val="002412F5"/>
    <w:rsid w:val="00245A5F"/>
    <w:rsid w:val="00254A22"/>
    <w:rsid w:val="00256013"/>
    <w:rsid w:val="002613AF"/>
    <w:rsid w:val="00261D3F"/>
    <w:rsid w:val="00266EA3"/>
    <w:rsid w:val="00273464"/>
    <w:rsid w:val="00277B76"/>
    <w:rsid w:val="0028737E"/>
    <w:rsid w:val="00293801"/>
    <w:rsid w:val="0029433B"/>
    <w:rsid w:val="00295D02"/>
    <w:rsid w:val="00297950"/>
    <w:rsid w:val="002A632D"/>
    <w:rsid w:val="002D058E"/>
    <w:rsid w:val="002D4C6B"/>
    <w:rsid w:val="002D7865"/>
    <w:rsid w:val="002E0B35"/>
    <w:rsid w:val="002E22FD"/>
    <w:rsid w:val="002E24FE"/>
    <w:rsid w:val="002E4AF8"/>
    <w:rsid w:val="002F39F1"/>
    <w:rsid w:val="002F5365"/>
    <w:rsid w:val="002F62E5"/>
    <w:rsid w:val="00302876"/>
    <w:rsid w:val="003075D3"/>
    <w:rsid w:val="00307F52"/>
    <w:rsid w:val="00310477"/>
    <w:rsid w:val="003123EE"/>
    <w:rsid w:val="0031562B"/>
    <w:rsid w:val="00326769"/>
    <w:rsid w:val="00333FF3"/>
    <w:rsid w:val="00336818"/>
    <w:rsid w:val="003420E3"/>
    <w:rsid w:val="0034210C"/>
    <w:rsid w:val="00355FDF"/>
    <w:rsid w:val="00357A74"/>
    <w:rsid w:val="0036403D"/>
    <w:rsid w:val="0036733D"/>
    <w:rsid w:val="00377CE4"/>
    <w:rsid w:val="00381252"/>
    <w:rsid w:val="00382984"/>
    <w:rsid w:val="003871D2"/>
    <w:rsid w:val="003954C6"/>
    <w:rsid w:val="00395A61"/>
    <w:rsid w:val="003971C9"/>
    <w:rsid w:val="003A4F4A"/>
    <w:rsid w:val="003B15C9"/>
    <w:rsid w:val="003B4BE7"/>
    <w:rsid w:val="003C15B1"/>
    <w:rsid w:val="003C390A"/>
    <w:rsid w:val="003D23FB"/>
    <w:rsid w:val="003D2659"/>
    <w:rsid w:val="003D430E"/>
    <w:rsid w:val="003E03DA"/>
    <w:rsid w:val="003E03F8"/>
    <w:rsid w:val="003E7455"/>
    <w:rsid w:val="003F2F24"/>
    <w:rsid w:val="0040359C"/>
    <w:rsid w:val="00410978"/>
    <w:rsid w:val="00413BF6"/>
    <w:rsid w:val="00414510"/>
    <w:rsid w:val="004205D9"/>
    <w:rsid w:val="00420F60"/>
    <w:rsid w:val="00424A17"/>
    <w:rsid w:val="00425EB7"/>
    <w:rsid w:val="004265DB"/>
    <w:rsid w:val="00477C63"/>
    <w:rsid w:val="00480683"/>
    <w:rsid w:val="00482727"/>
    <w:rsid w:val="00483487"/>
    <w:rsid w:val="004844AB"/>
    <w:rsid w:val="00485C69"/>
    <w:rsid w:val="00495073"/>
    <w:rsid w:val="004A18D3"/>
    <w:rsid w:val="004A4678"/>
    <w:rsid w:val="004A630F"/>
    <w:rsid w:val="004A7292"/>
    <w:rsid w:val="004C0C26"/>
    <w:rsid w:val="004C22BA"/>
    <w:rsid w:val="004C7518"/>
    <w:rsid w:val="004D3785"/>
    <w:rsid w:val="004E4A4F"/>
    <w:rsid w:val="004F403F"/>
    <w:rsid w:val="004F66AD"/>
    <w:rsid w:val="00511366"/>
    <w:rsid w:val="005126FF"/>
    <w:rsid w:val="00527403"/>
    <w:rsid w:val="0053172D"/>
    <w:rsid w:val="00531786"/>
    <w:rsid w:val="00533C63"/>
    <w:rsid w:val="00541004"/>
    <w:rsid w:val="00554890"/>
    <w:rsid w:val="005548A7"/>
    <w:rsid w:val="0056287D"/>
    <w:rsid w:val="00572E5B"/>
    <w:rsid w:val="00574F46"/>
    <w:rsid w:val="0058342E"/>
    <w:rsid w:val="005838A5"/>
    <w:rsid w:val="005A23FC"/>
    <w:rsid w:val="005A4FDA"/>
    <w:rsid w:val="005B535B"/>
    <w:rsid w:val="005B7B58"/>
    <w:rsid w:val="005C03EB"/>
    <w:rsid w:val="005D1126"/>
    <w:rsid w:val="005D168B"/>
    <w:rsid w:val="005D22BC"/>
    <w:rsid w:val="005D26B9"/>
    <w:rsid w:val="005D68CD"/>
    <w:rsid w:val="005E2CC2"/>
    <w:rsid w:val="005F18AF"/>
    <w:rsid w:val="005F3896"/>
    <w:rsid w:val="005F6105"/>
    <w:rsid w:val="006060D7"/>
    <w:rsid w:val="00607EEF"/>
    <w:rsid w:val="006114FE"/>
    <w:rsid w:val="00612061"/>
    <w:rsid w:val="0061327F"/>
    <w:rsid w:val="00614340"/>
    <w:rsid w:val="006159F9"/>
    <w:rsid w:val="00627E93"/>
    <w:rsid w:val="00634427"/>
    <w:rsid w:val="00655C8B"/>
    <w:rsid w:val="00656088"/>
    <w:rsid w:val="0066193F"/>
    <w:rsid w:val="00662EF6"/>
    <w:rsid w:val="00663A4A"/>
    <w:rsid w:val="00663BFB"/>
    <w:rsid w:val="006706D2"/>
    <w:rsid w:val="00684F60"/>
    <w:rsid w:val="00685E70"/>
    <w:rsid w:val="00687308"/>
    <w:rsid w:val="00690112"/>
    <w:rsid w:val="00694553"/>
    <w:rsid w:val="006A4CF0"/>
    <w:rsid w:val="006B2871"/>
    <w:rsid w:val="006B34DF"/>
    <w:rsid w:val="006B732B"/>
    <w:rsid w:val="006D1A62"/>
    <w:rsid w:val="006D323E"/>
    <w:rsid w:val="006F167B"/>
    <w:rsid w:val="006F3F40"/>
    <w:rsid w:val="006F5524"/>
    <w:rsid w:val="006F71C2"/>
    <w:rsid w:val="007039FE"/>
    <w:rsid w:val="00714C99"/>
    <w:rsid w:val="0071528A"/>
    <w:rsid w:val="007168BE"/>
    <w:rsid w:val="007234D0"/>
    <w:rsid w:val="00723AD4"/>
    <w:rsid w:val="007262AA"/>
    <w:rsid w:val="007328CA"/>
    <w:rsid w:val="00740D58"/>
    <w:rsid w:val="00757DC1"/>
    <w:rsid w:val="00773198"/>
    <w:rsid w:val="007741A8"/>
    <w:rsid w:val="0078774B"/>
    <w:rsid w:val="00790C8C"/>
    <w:rsid w:val="007A0D6F"/>
    <w:rsid w:val="007A3843"/>
    <w:rsid w:val="007A76F3"/>
    <w:rsid w:val="007B7080"/>
    <w:rsid w:val="007C5723"/>
    <w:rsid w:val="007C5FC5"/>
    <w:rsid w:val="007D2D65"/>
    <w:rsid w:val="007F57D1"/>
    <w:rsid w:val="007F72F0"/>
    <w:rsid w:val="0080112A"/>
    <w:rsid w:val="00802E7B"/>
    <w:rsid w:val="00833A52"/>
    <w:rsid w:val="00833F0C"/>
    <w:rsid w:val="00841767"/>
    <w:rsid w:val="0084757A"/>
    <w:rsid w:val="008530F3"/>
    <w:rsid w:val="008629BC"/>
    <w:rsid w:val="008702B7"/>
    <w:rsid w:val="008719B1"/>
    <w:rsid w:val="00873693"/>
    <w:rsid w:val="008745FA"/>
    <w:rsid w:val="00883818"/>
    <w:rsid w:val="008853DC"/>
    <w:rsid w:val="008963E9"/>
    <w:rsid w:val="008A3091"/>
    <w:rsid w:val="008A7571"/>
    <w:rsid w:val="008B29B0"/>
    <w:rsid w:val="008B6D14"/>
    <w:rsid w:val="008C2063"/>
    <w:rsid w:val="008C2A23"/>
    <w:rsid w:val="008D36CF"/>
    <w:rsid w:val="008D3EE4"/>
    <w:rsid w:val="008D5E7E"/>
    <w:rsid w:val="008D668F"/>
    <w:rsid w:val="008E4DF6"/>
    <w:rsid w:val="008E5B77"/>
    <w:rsid w:val="008E7730"/>
    <w:rsid w:val="00900148"/>
    <w:rsid w:val="00901CBB"/>
    <w:rsid w:val="00902A7A"/>
    <w:rsid w:val="00903934"/>
    <w:rsid w:val="00904259"/>
    <w:rsid w:val="00907D41"/>
    <w:rsid w:val="009107B2"/>
    <w:rsid w:val="00910810"/>
    <w:rsid w:val="00912103"/>
    <w:rsid w:val="00913DD0"/>
    <w:rsid w:val="009150E2"/>
    <w:rsid w:val="00923824"/>
    <w:rsid w:val="00930E38"/>
    <w:rsid w:val="00937BD0"/>
    <w:rsid w:val="009455BA"/>
    <w:rsid w:val="00947A04"/>
    <w:rsid w:val="0095009A"/>
    <w:rsid w:val="00950E7B"/>
    <w:rsid w:val="00952CFD"/>
    <w:rsid w:val="00961301"/>
    <w:rsid w:val="009620D9"/>
    <w:rsid w:val="009656DD"/>
    <w:rsid w:val="00977C9A"/>
    <w:rsid w:val="00982111"/>
    <w:rsid w:val="00982E72"/>
    <w:rsid w:val="00985A78"/>
    <w:rsid w:val="0099243C"/>
    <w:rsid w:val="00995D88"/>
    <w:rsid w:val="009960ED"/>
    <w:rsid w:val="0099642C"/>
    <w:rsid w:val="0099799D"/>
    <w:rsid w:val="009A441B"/>
    <w:rsid w:val="009A6672"/>
    <w:rsid w:val="009A74B2"/>
    <w:rsid w:val="009B24FF"/>
    <w:rsid w:val="009B4278"/>
    <w:rsid w:val="009B43B2"/>
    <w:rsid w:val="009B4C57"/>
    <w:rsid w:val="009B7EB9"/>
    <w:rsid w:val="009C0430"/>
    <w:rsid w:val="009C0E54"/>
    <w:rsid w:val="009C2EA2"/>
    <w:rsid w:val="009C6AC4"/>
    <w:rsid w:val="009D4C5B"/>
    <w:rsid w:val="009E46E4"/>
    <w:rsid w:val="009F01BA"/>
    <w:rsid w:val="009F3B92"/>
    <w:rsid w:val="00A14EF4"/>
    <w:rsid w:val="00A20922"/>
    <w:rsid w:val="00A2201A"/>
    <w:rsid w:val="00A25D12"/>
    <w:rsid w:val="00A27855"/>
    <w:rsid w:val="00A3117D"/>
    <w:rsid w:val="00A40A38"/>
    <w:rsid w:val="00A45649"/>
    <w:rsid w:val="00A51303"/>
    <w:rsid w:val="00A51EB9"/>
    <w:rsid w:val="00A53EAC"/>
    <w:rsid w:val="00A5700F"/>
    <w:rsid w:val="00A57396"/>
    <w:rsid w:val="00A649E0"/>
    <w:rsid w:val="00A7231A"/>
    <w:rsid w:val="00A74CE6"/>
    <w:rsid w:val="00A74DFD"/>
    <w:rsid w:val="00A83A44"/>
    <w:rsid w:val="00A86E69"/>
    <w:rsid w:val="00A927B7"/>
    <w:rsid w:val="00A93123"/>
    <w:rsid w:val="00AC53CC"/>
    <w:rsid w:val="00AD3156"/>
    <w:rsid w:val="00AE7746"/>
    <w:rsid w:val="00AF0B6A"/>
    <w:rsid w:val="00AF4FCA"/>
    <w:rsid w:val="00AF5B2E"/>
    <w:rsid w:val="00B00B15"/>
    <w:rsid w:val="00B010D8"/>
    <w:rsid w:val="00B04A95"/>
    <w:rsid w:val="00B04B15"/>
    <w:rsid w:val="00B37007"/>
    <w:rsid w:val="00B37565"/>
    <w:rsid w:val="00B37C85"/>
    <w:rsid w:val="00B41464"/>
    <w:rsid w:val="00B44688"/>
    <w:rsid w:val="00B52411"/>
    <w:rsid w:val="00B6154A"/>
    <w:rsid w:val="00B747A3"/>
    <w:rsid w:val="00B75975"/>
    <w:rsid w:val="00B77CBA"/>
    <w:rsid w:val="00B83022"/>
    <w:rsid w:val="00B837BD"/>
    <w:rsid w:val="00B84C9E"/>
    <w:rsid w:val="00B9112D"/>
    <w:rsid w:val="00B91FCC"/>
    <w:rsid w:val="00B9264B"/>
    <w:rsid w:val="00B92EA2"/>
    <w:rsid w:val="00B94B41"/>
    <w:rsid w:val="00B952C1"/>
    <w:rsid w:val="00BA6FE8"/>
    <w:rsid w:val="00BB12B0"/>
    <w:rsid w:val="00BB47BD"/>
    <w:rsid w:val="00BD5673"/>
    <w:rsid w:val="00BE0D88"/>
    <w:rsid w:val="00BE173A"/>
    <w:rsid w:val="00BE56A0"/>
    <w:rsid w:val="00BE6481"/>
    <w:rsid w:val="00BF0EE0"/>
    <w:rsid w:val="00BF2D15"/>
    <w:rsid w:val="00BF3A75"/>
    <w:rsid w:val="00BF656A"/>
    <w:rsid w:val="00C00255"/>
    <w:rsid w:val="00C0077A"/>
    <w:rsid w:val="00C06E83"/>
    <w:rsid w:val="00C14026"/>
    <w:rsid w:val="00C175AD"/>
    <w:rsid w:val="00C22CBF"/>
    <w:rsid w:val="00C23B82"/>
    <w:rsid w:val="00C275B4"/>
    <w:rsid w:val="00C46293"/>
    <w:rsid w:val="00C571F0"/>
    <w:rsid w:val="00C57580"/>
    <w:rsid w:val="00C60C87"/>
    <w:rsid w:val="00C76A63"/>
    <w:rsid w:val="00C84904"/>
    <w:rsid w:val="00C866A8"/>
    <w:rsid w:val="00C92460"/>
    <w:rsid w:val="00C970A6"/>
    <w:rsid w:val="00C97D96"/>
    <w:rsid w:val="00CA585C"/>
    <w:rsid w:val="00CB2B8F"/>
    <w:rsid w:val="00CC0EAC"/>
    <w:rsid w:val="00CD14C0"/>
    <w:rsid w:val="00CE1F6B"/>
    <w:rsid w:val="00CF0D27"/>
    <w:rsid w:val="00CF16A8"/>
    <w:rsid w:val="00D04F1A"/>
    <w:rsid w:val="00D05564"/>
    <w:rsid w:val="00D20313"/>
    <w:rsid w:val="00D24C25"/>
    <w:rsid w:val="00D27E72"/>
    <w:rsid w:val="00D50D3F"/>
    <w:rsid w:val="00D56663"/>
    <w:rsid w:val="00D570F0"/>
    <w:rsid w:val="00D61364"/>
    <w:rsid w:val="00D63C2F"/>
    <w:rsid w:val="00D6516D"/>
    <w:rsid w:val="00D706FC"/>
    <w:rsid w:val="00D7122E"/>
    <w:rsid w:val="00D749DC"/>
    <w:rsid w:val="00D828CC"/>
    <w:rsid w:val="00D92D9A"/>
    <w:rsid w:val="00DA28BB"/>
    <w:rsid w:val="00DA40A2"/>
    <w:rsid w:val="00DB05AE"/>
    <w:rsid w:val="00DB1EB9"/>
    <w:rsid w:val="00DB3EA8"/>
    <w:rsid w:val="00DC2B87"/>
    <w:rsid w:val="00DC6137"/>
    <w:rsid w:val="00DD2414"/>
    <w:rsid w:val="00DD4B34"/>
    <w:rsid w:val="00DE7ED5"/>
    <w:rsid w:val="00DF24FA"/>
    <w:rsid w:val="00DF2DD1"/>
    <w:rsid w:val="00DF522A"/>
    <w:rsid w:val="00E049CF"/>
    <w:rsid w:val="00E10489"/>
    <w:rsid w:val="00E10B79"/>
    <w:rsid w:val="00E149AA"/>
    <w:rsid w:val="00E16EE8"/>
    <w:rsid w:val="00E24809"/>
    <w:rsid w:val="00E25B03"/>
    <w:rsid w:val="00E36111"/>
    <w:rsid w:val="00E442F5"/>
    <w:rsid w:val="00E60561"/>
    <w:rsid w:val="00E64DEE"/>
    <w:rsid w:val="00E667AE"/>
    <w:rsid w:val="00E70D9B"/>
    <w:rsid w:val="00E725FB"/>
    <w:rsid w:val="00E74A49"/>
    <w:rsid w:val="00E94115"/>
    <w:rsid w:val="00EA27BD"/>
    <w:rsid w:val="00EB599F"/>
    <w:rsid w:val="00EC0072"/>
    <w:rsid w:val="00EC141B"/>
    <w:rsid w:val="00EC36D2"/>
    <w:rsid w:val="00EC5242"/>
    <w:rsid w:val="00EC611F"/>
    <w:rsid w:val="00ED0405"/>
    <w:rsid w:val="00ED0B4B"/>
    <w:rsid w:val="00ED0C51"/>
    <w:rsid w:val="00ED426C"/>
    <w:rsid w:val="00ED49F3"/>
    <w:rsid w:val="00EE06F4"/>
    <w:rsid w:val="00EE323C"/>
    <w:rsid w:val="00EF6211"/>
    <w:rsid w:val="00F00120"/>
    <w:rsid w:val="00F114EC"/>
    <w:rsid w:val="00F350D1"/>
    <w:rsid w:val="00F3541E"/>
    <w:rsid w:val="00F41440"/>
    <w:rsid w:val="00F41BEB"/>
    <w:rsid w:val="00F45700"/>
    <w:rsid w:val="00F54AF0"/>
    <w:rsid w:val="00F8730F"/>
    <w:rsid w:val="00F9093C"/>
    <w:rsid w:val="00F928D6"/>
    <w:rsid w:val="00F94619"/>
    <w:rsid w:val="00FA6A20"/>
    <w:rsid w:val="00FA79D5"/>
    <w:rsid w:val="00FB594A"/>
    <w:rsid w:val="00FC5386"/>
    <w:rsid w:val="00FD5C3F"/>
    <w:rsid w:val="00FD6FDE"/>
    <w:rsid w:val="00FE3B69"/>
    <w:rsid w:val="00FE4ADE"/>
    <w:rsid w:val="00FF403E"/>
    <w:rsid w:val="00FF4C28"/>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7E6C42"/>
  <w15:docId w15:val="{BC81B9E9-A994-4BB1-A44F-E8E25519F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16"/>
    </w:rPr>
  </w:style>
  <w:style w:type="paragraph" w:styleId="Heading1">
    <w:name w:val="heading 1"/>
    <w:basedOn w:val="Normal"/>
    <w:next w:val="BodyText"/>
    <w:link w:val="Heading1Char"/>
    <w:qFormat/>
    <w:rsid w:val="00DA28BB"/>
    <w:pPr>
      <w:keepNext/>
      <w:spacing w:before="240" w:after="120"/>
      <w:outlineLvl w:val="0"/>
    </w:pPr>
    <w:rPr>
      <w:rFonts w:ascii="Arial Black" w:hAnsi="Arial Black"/>
      <w:color w:val="808080"/>
      <w:spacing w:val="-25"/>
      <w:kern w:val="28"/>
      <w:sz w:val="32"/>
    </w:rPr>
  </w:style>
  <w:style w:type="paragraph" w:styleId="Heading2">
    <w:name w:val="heading 2"/>
    <w:basedOn w:val="Normal"/>
    <w:next w:val="BodyText"/>
    <w:qFormat/>
    <w:rsid w:val="009E46E4"/>
    <w:pPr>
      <w:keepNext/>
      <w:spacing w:line="240" w:lineRule="atLeast"/>
      <w:outlineLvl w:val="1"/>
    </w:pPr>
    <w:rPr>
      <w:rFonts w:ascii="Arial Black" w:hAnsi="Arial Black"/>
      <w:spacing w:val="-10"/>
      <w:kern w:val="28"/>
      <w:sz w:val="20"/>
      <w:szCs w:val="16"/>
    </w:rPr>
  </w:style>
  <w:style w:type="paragraph" w:styleId="Heading3">
    <w:name w:val="heading 3"/>
    <w:basedOn w:val="Normal"/>
    <w:next w:val="BodyText"/>
    <w:qFormat/>
    <w:rsid w:val="005F6105"/>
    <w:pPr>
      <w:keepNext/>
      <w:outlineLvl w:val="2"/>
    </w:pPr>
    <w:rPr>
      <w:rFonts w:ascii="Arial Black" w:hAnsi="Arial Black"/>
      <w:spacing w:val="-5"/>
    </w:rPr>
  </w:style>
  <w:style w:type="paragraph" w:styleId="Heading4">
    <w:name w:val="heading 4"/>
    <w:basedOn w:val="Normal"/>
    <w:next w:val="BodyText"/>
    <w:qFormat/>
    <w:pPr>
      <w:keepNext/>
      <w:spacing w:after="240"/>
      <w:jc w:val="center"/>
      <w:outlineLvl w:val="3"/>
    </w:pPr>
    <w:rPr>
      <w:caps/>
      <w:spacing w:val="30"/>
    </w:rPr>
  </w:style>
  <w:style w:type="paragraph" w:styleId="Heading5">
    <w:name w:val="heading 5"/>
    <w:basedOn w:val="Normal"/>
    <w:next w:val="BodyText"/>
    <w:qFormat/>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qFormat/>
    <w:pPr>
      <w:keepNext/>
      <w:framePr w:w="1800" w:wrap="around" w:vAnchor="text" w:hAnchor="page" w:x="1201" w:y="1"/>
      <w:outlineLvl w:val="5"/>
    </w:pPr>
  </w:style>
  <w:style w:type="paragraph" w:styleId="Heading7">
    <w:name w:val="heading 7"/>
    <w:basedOn w:val="Normal"/>
    <w:next w:val="BodyText"/>
    <w:qFormat/>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qFormat/>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qFormat/>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40"/>
      <w:jc w:val="both"/>
    </w:pPr>
    <w:rPr>
      <w:spacing w:val="-5"/>
      <w:sz w:val="24"/>
    </w:rPr>
  </w:style>
  <w:style w:type="character" w:styleId="CommentReference">
    <w:name w:val="annotation reference"/>
    <w:semiHidden/>
    <w:rPr>
      <w:sz w:val="16"/>
    </w:rPr>
  </w:style>
  <w:style w:type="paragraph" w:styleId="CommentText">
    <w:name w:val="annotation text"/>
    <w:basedOn w:val="Normal"/>
    <w:link w:val="CommentTextChar"/>
    <w:semiHidden/>
    <w:pPr>
      <w:tabs>
        <w:tab w:val="left" w:pos="187"/>
      </w:tabs>
      <w:spacing w:after="120" w:line="220" w:lineRule="exact"/>
      <w:ind w:left="187" w:hanging="187"/>
    </w:pPr>
  </w:style>
  <w:style w:type="paragraph" w:customStyle="1" w:styleId="BlockQuotation">
    <w:name w:val="Block Quotation"/>
    <w:basedOn w:val="Normal"/>
    <w:next w:val="BodyText"/>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rPr>
  </w:style>
  <w:style w:type="paragraph" w:customStyle="1" w:styleId="BlockQuotationFirst">
    <w:name w:val="Block Quotation First"/>
    <w:basedOn w:val="Normal"/>
    <w:next w:val="BlockQuotation"/>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odyTextKeep">
    <w:name w:val="Body Text Keep"/>
    <w:basedOn w:val="BodyText"/>
    <w:next w:val="BodyText"/>
    <w:pPr>
      <w:keepNext/>
    </w:pPr>
  </w:style>
  <w:style w:type="paragraph" w:styleId="Caption">
    <w:name w:val="caption"/>
    <w:basedOn w:val="Normal"/>
    <w:next w:val="BodyText"/>
    <w:qFormat/>
    <w:pPr>
      <w:spacing w:after="240"/>
    </w:pPr>
    <w:rPr>
      <w:spacing w:val="-5"/>
    </w:rPr>
  </w:style>
  <w:style w:type="paragraph" w:customStyle="1" w:styleId="ChapterSubtitle">
    <w:name w:val="Chapter Subtitle"/>
    <w:basedOn w:val="Normal"/>
    <w:next w:val="BodyText"/>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pPr>
      <w:keepNext/>
      <w:keepLines/>
      <w:spacing w:before="480" w:after="360" w:line="440" w:lineRule="atLeast"/>
      <w:ind w:right="2160"/>
    </w:pPr>
    <w:rPr>
      <w:rFonts w:ascii="Arial Black" w:hAnsi="Arial Black"/>
      <w:color w:val="808080"/>
      <w:spacing w:val="-35"/>
      <w:kern w:val="28"/>
      <w:sz w:val="44"/>
    </w:rPr>
  </w:style>
  <w:style w:type="paragraph" w:customStyle="1" w:styleId="CompanyName">
    <w:name w:val="Company Name"/>
    <w:basedOn w:val="Normal"/>
    <w:next w:val="Normal"/>
    <w:pPr>
      <w:spacing w:before="420" w:after="60" w:line="320" w:lineRule="exact"/>
    </w:pPr>
    <w:rPr>
      <w:caps/>
      <w:kern w:val="36"/>
      <w:sz w:val="38"/>
    </w:rPr>
  </w:style>
  <w:style w:type="character" w:styleId="Emphasis">
    <w:name w:val="Emphasis"/>
    <w:qFormat/>
    <w:rPr>
      <w:rFonts w:ascii="Arial Black" w:hAnsi="Arial Black"/>
      <w:sz w:val="18"/>
    </w:rPr>
  </w:style>
  <w:style w:type="character" w:styleId="EndnoteReference">
    <w:name w:val="endnote reference"/>
    <w:semiHidden/>
    <w:rPr>
      <w:sz w:val="18"/>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pPr>
      <w:keepLines/>
      <w:pBdr>
        <w:top w:val="single" w:sz="6" w:space="3" w:color="auto"/>
      </w:pBdr>
      <w:tabs>
        <w:tab w:val="center" w:pos="4320"/>
        <w:tab w:val="right" w:pos="8640"/>
      </w:tabs>
      <w:jc w:val="center"/>
    </w:pPr>
    <w:rPr>
      <w:rFonts w:ascii="Arial Black" w:hAnsi="Arial Black"/>
    </w:rPr>
  </w:style>
  <w:style w:type="character" w:styleId="FootnoteReference">
    <w:name w:val="footnote reference"/>
    <w:semiHidden/>
    <w:rPr>
      <w:sz w:val="18"/>
      <w:vertAlign w:val="superscript"/>
    </w:rPr>
  </w:style>
  <w:style w:type="paragraph" w:styleId="FootnoteText">
    <w:name w:val="footnote text"/>
    <w:basedOn w:val="Normal"/>
    <w:semiHidden/>
    <w:rsid w:val="00B9112D"/>
    <w:pPr>
      <w:spacing w:before="240" w:after="120"/>
    </w:pPr>
    <w:rPr>
      <w:sz w:val="18"/>
    </w:rPr>
  </w:style>
  <w:style w:type="paragraph" w:styleId="Header">
    <w:name w:val="header"/>
    <w:basedOn w:val="Normal"/>
    <w:pPr>
      <w:keepLines/>
      <w:tabs>
        <w:tab w:val="center" w:pos="4320"/>
        <w:tab w:val="right" w:pos="8640"/>
      </w:tabs>
    </w:pPr>
    <w:rPr>
      <w:rFonts w:ascii="Arial Black" w:hAnsi="Arial Black"/>
      <w:caps/>
      <w:spacing w:val="60"/>
      <w:sz w:val="14"/>
    </w:rPr>
  </w:style>
  <w:style w:type="paragraph" w:customStyle="1" w:styleId="Icon1">
    <w:name w:val="Icon 1"/>
    <w:basedOn w:val="Normal"/>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uiPriority w:val="99"/>
    <w:semiHidden/>
    <w:rsid w:val="00977C9A"/>
    <w:pPr>
      <w:tabs>
        <w:tab w:val="right" w:leader="dot" w:pos="3960"/>
      </w:tabs>
      <w:spacing w:line="240" w:lineRule="atLeast"/>
      <w:ind w:left="720" w:hanging="720"/>
    </w:pPr>
    <w:rPr>
      <w:rFonts w:ascii="Arial" w:hAnsi="Arial"/>
      <w:sz w:val="20"/>
    </w:rPr>
  </w:style>
  <w:style w:type="paragraph" w:styleId="Index2">
    <w:name w:val="index 2"/>
    <w:basedOn w:val="Normal"/>
    <w:semiHidden/>
    <w:rsid w:val="00977C9A"/>
    <w:pPr>
      <w:tabs>
        <w:tab w:val="right" w:leader="dot" w:pos="3960"/>
      </w:tabs>
      <w:spacing w:line="240" w:lineRule="atLeast"/>
      <w:ind w:left="180"/>
    </w:pPr>
    <w:rPr>
      <w:rFonts w:ascii="Arial" w:hAnsi="Arial"/>
      <w:sz w:val="18"/>
    </w:rPr>
  </w:style>
  <w:style w:type="paragraph" w:styleId="Index3">
    <w:name w:val="index 3"/>
    <w:basedOn w:val="Normal"/>
    <w:semiHidden/>
    <w:pPr>
      <w:tabs>
        <w:tab w:val="right" w:leader="dot" w:pos="3960"/>
      </w:tabs>
      <w:spacing w:line="240" w:lineRule="atLeast"/>
      <w:ind w:left="180"/>
    </w:pPr>
    <w:rPr>
      <w:sz w:val="18"/>
    </w:rPr>
  </w:style>
  <w:style w:type="paragraph" w:styleId="Index4">
    <w:name w:val="index 4"/>
    <w:basedOn w:val="Normal"/>
    <w:semiHidden/>
    <w:pPr>
      <w:tabs>
        <w:tab w:val="right" w:pos="3960"/>
      </w:tabs>
      <w:spacing w:line="240" w:lineRule="atLeast"/>
      <w:ind w:left="180"/>
    </w:pPr>
    <w:rPr>
      <w:sz w:val="18"/>
    </w:rPr>
  </w:style>
  <w:style w:type="paragraph" w:styleId="Index5">
    <w:name w:val="index 5"/>
    <w:basedOn w:val="Normal"/>
    <w:semiHidden/>
    <w:pPr>
      <w:tabs>
        <w:tab w:val="right" w:pos="3960"/>
      </w:tabs>
      <w:spacing w:line="240" w:lineRule="atLeast"/>
      <w:ind w:left="180"/>
    </w:pPr>
    <w:rPr>
      <w:sz w:val="18"/>
    </w:rPr>
  </w:style>
  <w:style w:type="paragraph" w:styleId="Index6">
    <w:name w:val="index 6"/>
    <w:basedOn w:val="Index1"/>
    <w:next w:val="Normal"/>
    <w:semiHidden/>
    <w:pPr>
      <w:tabs>
        <w:tab w:val="right" w:leader="dot" w:pos="3600"/>
      </w:tabs>
      <w:ind w:left="960" w:hanging="160"/>
    </w:pPr>
  </w:style>
  <w:style w:type="paragraph" w:styleId="Index7">
    <w:name w:val="index 7"/>
    <w:basedOn w:val="Index1"/>
    <w:next w:val="Normal"/>
    <w:semiHidden/>
    <w:pPr>
      <w:tabs>
        <w:tab w:val="right" w:leader="dot" w:pos="3600"/>
      </w:tabs>
      <w:ind w:left="1120" w:hanging="160"/>
    </w:pPr>
  </w:style>
  <w:style w:type="paragraph" w:styleId="Index8">
    <w:name w:val="index 8"/>
    <w:basedOn w:val="Normal"/>
    <w:next w:val="Normal"/>
    <w:semiHidden/>
    <w:pPr>
      <w:tabs>
        <w:tab w:val="right" w:leader="dot" w:pos="3600"/>
      </w:tabs>
      <w:ind w:left="1280" w:hanging="160"/>
    </w:pPr>
  </w:style>
  <w:style w:type="paragraph" w:styleId="IndexHeading">
    <w:name w:val="index heading"/>
    <w:basedOn w:val="Normal"/>
    <w:next w:val="Index1"/>
    <w:semiHidden/>
    <w:pPr>
      <w:keepNext/>
      <w:spacing w:line="480" w:lineRule="exact"/>
    </w:pPr>
    <w:rPr>
      <w:caps/>
      <w:color w:val="808080"/>
      <w:kern w:val="28"/>
      <w:sz w:val="36"/>
    </w:rPr>
  </w:style>
  <w:style w:type="character" w:customStyle="1" w:styleId="Lead-inEmphasis">
    <w:name w:val="Lead-in Emphasis"/>
    <w:rPr>
      <w:caps/>
      <w:sz w:val="22"/>
    </w:rPr>
  </w:style>
  <w:style w:type="paragraph" w:styleId="ListBullet">
    <w:name w:val="List Bullet"/>
    <w:basedOn w:val="Normal"/>
    <w:rsid w:val="00684F60"/>
    <w:pPr>
      <w:numPr>
        <w:numId w:val="11"/>
      </w:numPr>
      <w:tabs>
        <w:tab w:val="clear" w:pos="360"/>
      </w:tabs>
      <w:spacing w:after="240"/>
      <w:ind w:right="360"/>
      <w:jc w:val="both"/>
    </w:pPr>
    <w:rPr>
      <w:spacing w:val="-5"/>
      <w:sz w:val="24"/>
    </w:rPr>
  </w:style>
  <w:style w:type="paragraph" w:styleId="ListBullet5">
    <w:name w:val="List Bullet 5"/>
    <w:basedOn w:val="Normal"/>
    <w:pPr>
      <w:framePr w:w="1860" w:wrap="around" w:vAnchor="text" w:hAnchor="page" w:x="1201" w:y="1"/>
      <w:numPr>
        <w:numId w:val="13"/>
      </w:numPr>
      <w:pBdr>
        <w:bottom w:val="single" w:sz="6" w:space="0" w:color="auto"/>
        <w:between w:val="single" w:sz="6" w:space="0" w:color="auto"/>
      </w:pBdr>
      <w:spacing w:line="320" w:lineRule="exact"/>
    </w:pPr>
    <w:rPr>
      <w:sz w:val="18"/>
    </w:rPr>
  </w:style>
  <w:style w:type="paragraph" w:styleId="ListNumber">
    <w:name w:val="List Number"/>
    <w:basedOn w:val="Normal"/>
    <w:rsid w:val="00684F60"/>
    <w:pPr>
      <w:spacing w:after="240"/>
      <w:ind w:left="720" w:right="360" w:hanging="360"/>
      <w:jc w:val="both"/>
    </w:pPr>
    <w:rPr>
      <w:spacing w:val="-5"/>
      <w:sz w:val="24"/>
    </w:rPr>
  </w:style>
  <w:style w:type="paragraph" w:styleId="MacroText">
    <w:name w:val="macro"/>
    <w:basedOn w:val="BodyText"/>
    <w:semiHidden/>
    <w:pPr>
      <w:spacing w:after="120"/>
    </w:pPr>
    <w:rPr>
      <w:rFonts w:ascii="Courier New" w:hAnsi="Courier New"/>
    </w:rPr>
  </w:style>
  <w:style w:type="character" w:styleId="PageNumber">
    <w:name w:val="page number"/>
    <w:rPr>
      <w:b/>
    </w:rPr>
  </w:style>
  <w:style w:type="paragraph" w:customStyle="1" w:styleId="PartLabel">
    <w:name w:val="Part Label"/>
    <w:basedOn w:val="Normal"/>
    <w:next w:val="Normal"/>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Title">
    <w:name w:val="Part Title"/>
    <w:basedOn w:val="Normal"/>
    <w:next w:val="PartLabel"/>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BodyText"/>
    <w:next w:val="Caption"/>
    <w:pPr>
      <w:keepNext/>
    </w:pPr>
  </w:style>
  <w:style w:type="paragraph" w:customStyle="1" w:styleId="ReturnAddress">
    <w:name w:val="Return Address"/>
    <w:basedOn w:val="Normal"/>
    <w:pPr>
      <w:jc w:val="center"/>
    </w:pPr>
    <w:rPr>
      <w:spacing w:val="-3"/>
      <w:sz w:val="20"/>
    </w:rPr>
  </w:style>
  <w:style w:type="paragraph" w:customStyle="1" w:styleId="SectionLabel">
    <w:name w:val="Section Label"/>
    <w:basedOn w:val="Normal"/>
    <w:next w:val="Normal"/>
    <w:pPr>
      <w:spacing w:before="2040" w:after="360" w:line="480" w:lineRule="atLeast"/>
    </w:pPr>
    <w:rPr>
      <w:rFonts w:ascii="Arial Black" w:hAnsi="Arial Black"/>
      <w:color w:val="808080"/>
      <w:spacing w:val="-35"/>
      <w:sz w:val="48"/>
    </w:rPr>
  </w:style>
  <w:style w:type="paragraph" w:styleId="Subtitle">
    <w:name w:val="Subtitle"/>
    <w:basedOn w:val="Title"/>
    <w:next w:val="BodyText"/>
    <w:qFormat/>
    <w:pPr>
      <w:spacing w:before="1940" w:after="0" w:line="200" w:lineRule="atLeast"/>
    </w:pPr>
    <w:rPr>
      <w:rFonts w:ascii="Garamond" w:hAnsi="Garamond"/>
      <w:b/>
      <w:caps/>
      <w:spacing w:val="30"/>
      <w:sz w:val="18"/>
    </w:rPr>
  </w:style>
  <w:style w:type="paragraph" w:styleId="Title">
    <w:name w:val="Title"/>
    <w:basedOn w:val="Normal"/>
    <w:qFormat/>
    <w:rsid w:val="00684F60"/>
    <w:pPr>
      <w:keepNext/>
      <w:pBdr>
        <w:bottom w:val="single" w:sz="6" w:space="14" w:color="808080"/>
      </w:pBdr>
      <w:spacing w:before="100" w:after="3600" w:line="600" w:lineRule="exact"/>
      <w:jc w:val="center"/>
    </w:pPr>
    <w:rPr>
      <w:rFonts w:ascii="Arial Black" w:hAnsi="Arial Black"/>
      <w:color w:val="808080"/>
      <w:spacing w:val="-35"/>
      <w:kern w:val="28"/>
      <w:sz w:val="48"/>
    </w:rPr>
  </w:style>
  <w:style w:type="paragraph" w:customStyle="1" w:styleId="SubtitleCover">
    <w:name w:val="Subtitle Cover"/>
    <w:basedOn w:val="Normal"/>
    <w:next w:val="Normal"/>
    <w:pPr>
      <w:keepNext/>
      <w:pBdr>
        <w:top w:val="single" w:sz="6" w:space="1" w:color="auto"/>
      </w:pBdr>
      <w:spacing w:after="5280" w:line="480" w:lineRule="exact"/>
    </w:pPr>
    <w:rPr>
      <w:spacing w:val="-15"/>
      <w:kern w:val="28"/>
      <w:sz w:val="44"/>
    </w:rPr>
  </w:style>
  <w:style w:type="paragraph" w:styleId="TableofAuthorities">
    <w:name w:val="table of authorities"/>
    <w:basedOn w:val="Normal"/>
    <w:semiHidden/>
    <w:pPr>
      <w:tabs>
        <w:tab w:val="right" w:leader="dot" w:pos="8640"/>
      </w:tabs>
      <w:spacing w:after="240"/>
    </w:pPr>
    <w:rPr>
      <w:sz w:val="20"/>
    </w:r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684F60"/>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spacing w:val="-70"/>
      <w:kern w:val="28"/>
      <w:sz w:val="144"/>
    </w:rPr>
  </w:style>
  <w:style w:type="paragraph" w:styleId="TOAHeading">
    <w:name w:val="toa heading"/>
    <w:basedOn w:val="Normal"/>
    <w:next w:val="Normal"/>
    <w:semiHidden/>
    <w:pPr>
      <w:pBdr>
        <w:top w:val="single" w:sz="24" w:space="1" w:color="auto"/>
        <w:between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rsid w:val="00DA28BB"/>
    <w:pPr>
      <w:spacing w:line="320" w:lineRule="atLeast"/>
    </w:pPr>
    <w:rPr>
      <w:rFonts w:ascii="Arial" w:hAnsi="Arial"/>
      <w:sz w:val="28"/>
    </w:rPr>
  </w:style>
  <w:style w:type="paragraph" w:styleId="TOC2">
    <w:name w:val="toc 2"/>
    <w:basedOn w:val="TOC1"/>
    <w:autoRedefine/>
    <w:uiPriority w:val="39"/>
    <w:rsid w:val="00DA28BB"/>
    <w:pPr>
      <w:tabs>
        <w:tab w:val="right" w:leader="dot" w:pos="7910"/>
      </w:tabs>
      <w:ind w:left="720"/>
    </w:pPr>
    <w:rPr>
      <w:sz w:val="24"/>
    </w:rPr>
  </w:style>
  <w:style w:type="paragraph" w:styleId="TOC3">
    <w:name w:val="toc 3"/>
    <w:basedOn w:val="Normal"/>
    <w:next w:val="Normal"/>
    <w:autoRedefine/>
    <w:uiPriority w:val="39"/>
    <w:rsid w:val="00DA28BB"/>
    <w:pPr>
      <w:spacing w:line="320" w:lineRule="atLeast"/>
      <w:ind w:left="1440"/>
    </w:pPr>
    <w:rPr>
      <w:rFonts w:ascii="Arial" w:hAnsi="Arial"/>
      <w:sz w:val="20"/>
    </w:rPr>
  </w:style>
  <w:style w:type="paragraph" w:styleId="TOC4">
    <w:name w:val="toc 4"/>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5">
    <w:name w:val="toc 5"/>
    <w:basedOn w:val="Normal"/>
    <w:next w:val="Normal"/>
    <w:semiHidden/>
    <w:pPr>
      <w:pBdr>
        <w:bottom w:val="single" w:sz="6" w:space="3" w:color="auto"/>
        <w:between w:val="single" w:sz="6" w:space="3" w:color="auto"/>
      </w:pBdr>
      <w:tabs>
        <w:tab w:val="right" w:pos="3600"/>
      </w:tabs>
      <w:spacing w:line="360" w:lineRule="atLeast"/>
    </w:pPr>
    <w:rPr>
      <w:sz w:val="22"/>
    </w:rPr>
  </w:style>
  <w:style w:type="paragraph" w:styleId="TOC6">
    <w:name w:val="toc 6"/>
    <w:basedOn w:val="Normal"/>
    <w:next w:val="Normal"/>
    <w:semiHidden/>
    <w:pPr>
      <w:tabs>
        <w:tab w:val="right" w:leader="dot" w:pos="3600"/>
      </w:tabs>
      <w:ind w:left="800"/>
    </w:pPr>
  </w:style>
  <w:style w:type="paragraph" w:styleId="TOC7">
    <w:name w:val="toc 7"/>
    <w:basedOn w:val="Normal"/>
    <w:next w:val="Normal"/>
    <w:semiHidden/>
    <w:pPr>
      <w:tabs>
        <w:tab w:val="right" w:leader="dot" w:pos="3600"/>
      </w:tabs>
      <w:ind w:left="960"/>
    </w:pPr>
  </w:style>
  <w:style w:type="paragraph" w:styleId="TOC8">
    <w:name w:val="toc 8"/>
    <w:basedOn w:val="Normal"/>
    <w:next w:val="Normal"/>
    <w:semiHidden/>
    <w:pPr>
      <w:tabs>
        <w:tab w:val="right" w:leader="dot" w:pos="3600"/>
      </w:tabs>
      <w:ind w:left="1120"/>
    </w:pPr>
  </w:style>
  <w:style w:type="paragraph" w:styleId="TOC9">
    <w:name w:val="toc 9"/>
    <w:basedOn w:val="Normal"/>
    <w:next w:val="Normal"/>
    <w:semiHidden/>
    <w:pPr>
      <w:tabs>
        <w:tab w:val="right" w:leader="dot" w:pos="3600"/>
      </w:tabs>
      <w:ind w:left="1280"/>
    </w:pPr>
  </w:style>
  <w:style w:type="paragraph" w:customStyle="1" w:styleId="TOCBase">
    <w:name w:val="TOC Base"/>
    <w:basedOn w:val="TOC2"/>
  </w:style>
  <w:style w:type="paragraph" w:styleId="BalloonText">
    <w:name w:val="Balloon Text"/>
    <w:basedOn w:val="Normal"/>
    <w:semiHidden/>
    <w:rsid w:val="00F8730F"/>
    <w:rPr>
      <w:rFonts w:ascii="Tahoma" w:hAnsi="Tahoma" w:cs="Tahoma"/>
      <w:szCs w:val="16"/>
    </w:rPr>
  </w:style>
  <w:style w:type="character" w:customStyle="1" w:styleId="Heading1Char">
    <w:name w:val="Heading 1 Char"/>
    <w:basedOn w:val="DefaultParagraphFont"/>
    <w:link w:val="Heading1"/>
    <w:rsid w:val="004265DB"/>
    <w:rPr>
      <w:rFonts w:ascii="Arial Black" w:hAnsi="Arial Black"/>
      <w:color w:val="808080"/>
      <w:spacing w:val="-25"/>
      <w:kern w:val="28"/>
      <w:sz w:val="32"/>
      <w:lang w:val="en-US" w:eastAsia="en-US" w:bidi="ar-SA"/>
    </w:rPr>
  </w:style>
  <w:style w:type="character" w:customStyle="1" w:styleId="BodyTextChar">
    <w:name w:val="Body Text Char"/>
    <w:basedOn w:val="DefaultParagraphFont"/>
    <w:link w:val="BodyText"/>
    <w:rsid w:val="004265DB"/>
    <w:rPr>
      <w:rFonts w:ascii="Garamond" w:hAnsi="Garamond"/>
      <w:spacing w:val="-5"/>
      <w:sz w:val="24"/>
      <w:lang w:val="en-US" w:eastAsia="en-US" w:bidi="ar-SA"/>
    </w:rPr>
  </w:style>
  <w:style w:type="character" w:styleId="Hyperlink">
    <w:name w:val="Hyperlink"/>
    <w:basedOn w:val="DefaultParagraphFont"/>
    <w:uiPriority w:val="99"/>
    <w:rsid w:val="004265DB"/>
    <w:rPr>
      <w:color w:val="0000FF"/>
      <w:u w:val="single"/>
    </w:rPr>
  </w:style>
  <w:style w:type="paragraph" w:styleId="CommentSubject">
    <w:name w:val="annotation subject"/>
    <w:basedOn w:val="CommentText"/>
    <w:next w:val="CommentText"/>
    <w:link w:val="CommentSubjectChar"/>
    <w:uiPriority w:val="99"/>
    <w:semiHidden/>
    <w:unhideWhenUsed/>
    <w:rsid w:val="00ED49F3"/>
    <w:pPr>
      <w:tabs>
        <w:tab w:val="clear" w:pos="187"/>
      </w:tabs>
      <w:spacing w:after="0" w:line="240" w:lineRule="auto"/>
      <w:ind w:left="0" w:firstLine="0"/>
    </w:pPr>
    <w:rPr>
      <w:b/>
      <w:bCs/>
      <w:sz w:val="20"/>
    </w:rPr>
  </w:style>
  <w:style w:type="character" w:customStyle="1" w:styleId="CommentTextChar">
    <w:name w:val="Comment Text Char"/>
    <w:basedOn w:val="DefaultParagraphFont"/>
    <w:link w:val="CommentText"/>
    <w:semiHidden/>
    <w:rsid w:val="00ED49F3"/>
    <w:rPr>
      <w:rFonts w:ascii="Garamond" w:hAnsi="Garamond"/>
      <w:sz w:val="16"/>
    </w:rPr>
  </w:style>
  <w:style w:type="character" w:customStyle="1" w:styleId="CommentSubjectChar">
    <w:name w:val="Comment Subject Char"/>
    <w:basedOn w:val="CommentTextChar"/>
    <w:link w:val="CommentSubject"/>
    <w:uiPriority w:val="99"/>
    <w:semiHidden/>
    <w:rsid w:val="00ED49F3"/>
    <w:rPr>
      <w:rFonts w:ascii="Garamond" w:hAnsi="Garamond"/>
      <w:b/>
      <w:bCs/>
      <w:sz w:val="16"/>
    </w:rPr>
  </w:style>
  <w:style w:type="paragraph" w:styleId="TOCHeading">
    <w:name w:val="TOC Heading"/>
    <w:basedOn w:val="Heading1"/>
    <w:next w:val="Normal"/>
    <w:uiPriority w:val="39"/>
    <w:unhideWhenUsed/>
    <w:qFormat/>
    <w:rsid w:val="00C46293"/>
    <w:pPr>
      <w:keepLines/>
      <w:spacing w:after="0" w:line="259" w:lineRule="auto"/>
      <w:outlineLvl w:val="9"/>
    </w:pPr>
    <w:rPr>
      <w:rFonts w:asciiTheme="majorHAnsi" w:eastAsiaTheme="majorEastAsia" w:hAnsiTheme="majorHAnsi" w:cstheme="majorBidi"/>
      <w:color w:val="31479E" w:themeColor="accent1" w:themeShade="BF"/>
      <w:spacing w:val="0"/>
      <w:kern w:val="0"/>
      <w:szCs w:val="32"/>
    </w:rPr>
  </w:style>
  <w:style w:type="paragraph" w:styleId="ListParagraph">
    <w:name w:val="List Paragraph"/>
    <w:basedOn w:val="Normal"/>
    <w:uiPriority w:val="34"/>
    <w:qFormat/>
    <w:rsid w:val="00A40A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090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comments" Target="comments.xm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oter" Target="footer5.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microsoft.com/office/2011/relationships/people" Target="people.xml"/><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microsoft.com/office/2011/relationships/commentsExtended" Target="commentsExtended.xml"/><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29.png"/><Relationship Id="rId5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ochner\Downloads\tf06207126.dot" TargetMode="Externa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123AF-0B56-4B10-BA86-7AB4D29D7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tf06207126</Template>
  <TotalTime>1840</TotalTime>
  <Pages>46</Pages>
  <Words>6909</Words>
  <Characters>39387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Microsoft Corporation</Company>
  <LinksUpToDate>false</LinksUpToDate>
  <CharactersWithSpaces>46204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Wochner</dc:creator>
  <cp:keywords/>
  <dc:description/>
  <cp:lastModifiedBy>Timothy Fair</cp:lastModifiedBy>
  <cp:revision>331</cp:revision>
  <cp:lastPrinted>2018-07-25T20:42:00Z</cp:lastPrinted>
  <dcterms:created xsi:type="dcterms:W3CDTF">2018-02-21T21:30:00Z</dcterms:created>
  <dcterms:modified xsi:type="dcterms:W3CDTF">2018-07-26T21:57:00Z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TC062071261033</vt:lpwstr>
  </property>
</Properties>
</file>
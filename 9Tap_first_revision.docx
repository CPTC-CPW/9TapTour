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105" w:rsidRPr="00277B76" w:rsidRDefault="005F6105" w:rsidP="00277B76">
      <w:pPr>
        <w:pStyle w:val="PartTitle"/>
        <w:framePr w:wrap="notBeside"/>
      </w:pPr>
      <w:bookmarkStart w:id="0" w:name="_GoBack"/>
      <w:bookmarkEnd w:id="0"/>
      <w:r w:rsidRPr="00277B76">
        <w:t>Volume</w:t>
      </w:r>
    </w:p>
    <w:p w:rsidR="005F6105" w:rsidRDefault="003123EE">
      <w:pPr>
        <w:pStyle w:val="PartLabel"/>
        <w:framePr w:wrap="notBeside"/>
      </w:pPr>
      <w:r>
        <w:t>1</w:t>
      </w:r>
    </w:p>
    <w:p w:rsidR="005F6105" w:rsidRDefault="00D24C25">
      <w:pPr>
        <w:pStyle w:val="CompanyName"/>
      </w:pPr>
      <w:r>
        <w:t>9-</w:t>
      </w:r>
      <w:r w:rsidR="003123EE">
        <w:t>TAP TOUR</w:t>
      </w:r>
    </w:p>
    <w:p w:rsidR="005F6105" w:rsidRDefault="005F6105">
      <w:pPr>
        <w:pStyle w:val="SubtitleCover"/>
      </w:pPr>
    </w:p>
    <w:p w:rsidR="005F6105" w:rsidRDefault="003123EE">
      <w:pPr>
        <w:pStyle w:val="TitleCover"/>
        <w:sectPr w:rsidR="005F6105" w:rsidSect="007A3843">
          <w:footerReference w:type="default" r:id="rId8"/>
          <w:headerReference w:type="first" r:id="rId9"/>
          <w:pgSz w:w="12240" w:h="15840" w:code="1"/>
          <w:pgMar w:top="960" w:right="960" w:bottom="1440" w:left="960" w:header="0" w:footer="0" w:gutter="0"/>
          <w:pgNumType w:start="0"/>
          <w:cols w:space="720"/>
          <w:titlePg/>
        </w:sectPr>
      </w:pPr>
      <w:r>
        <w:rPr>
          <w:spacing w:val="-180"/>
        </w:rPr>
        <w:t>User Manual</w:t>
      </w:r>
    </w:p>
    <w:p w:rsidR="005F6105" w:rsidRDefault="003D430E">
      <w:pPr>
        <w:pStyle w:val="Subtitle"/>
      </w:pPr>
      <w:r>
        <w:lastRenderedPageBreak/>
        <w:t>9</w:t>
      </w:r>
      <w:r w:rsidR="000266E8">
        <w:t>-</w:t>
      </w:r>
      <w:r>
        <w:t>tap tour</w:t>
      </w:r>
    </w:p>
    <w:p w:rsidR="005F6105" w:rsidRDefault="003D430E">
      <w:pPr>
        <w:pStyle w:val="Title"/>
      </w:pPr>
      <w:r>
        <w:t>User Manual</w:t>
      </w:r>
    </w:p>
    <w:p w:rsidR="003D430E" w:rsidRDefault="003D430E" w:rsidP="003D430E">
      <w:pPr>
        <w:pStyle w:val="ReturnAddress"/>
      </w:pPr>
      <w:r>
        <w:sym w:font="Symbol" w:char="F0E3"/>
      </w:r>
      <w:r>
        <w:t xml:space="preserve"> 9</w:t>
      </w:r>
      <w:r w:rsidR="000266E8">
        <w:t>-</w:t>
      </w:r>
      <w:r>
        <w:t>Tap Tour</w:t>
      </w:r>
    </w:p>
    <w:p w:rsidR="003D430E" w:rsidRDefault="009C0430" w:rsidP="003D430E">
      <w:pPr>
        <w:pStyle w:val="ReturnAddress"/>
      </w:pPr>
      <w:r>
        <w:t>PO Box 931</w:t>
      </w:r>
    </w:p>
    <w:p w:rsidR="003D430E" w:rsidRDefault="009C0430" w:rsidP="003D430E">
      <w:pPr>
        <w:pStyle w:val="ReturnAddress"/>
      </w:pPr>
      <w:r>
        <w:t>Sumner, WA  98390</w:t>
      </w:r>
    </w:p>
    <w:p w:rsidR="003D430E" w:rsidRDefault="003D430E" w:rsidP="003D430E">
      <w:pPr>
        <w:pStyle w:val="ReturnAddress"/>
      </w:pPr>
      <w:r>
        <w:t xml:space="preserve">Phone </w:t>
      </w:r>
      <w:r w:rsidR="001B4EF3">
        <w:t>253.</w:t>
      </w:r>
      <w:r w:rsidR="009C0430">
        <w:t>987.7975</w:t>
      </w:r>
    </w:p>
    <w:p w:rsidR="00E94115" w:rsidRDefault="009C2EA2" w:rsidP="003D430E">
      <w:pPr>
        <w:pStyle w:val="ReturnAddress"/>
        <w:rPr>
          <w:spacing w:val="0"/>
        </w:rPr>
      </w:pPr>
      <w:r>
        <w:t>Email: rob1@9taptour.com</w:t>
      </w:r>
    </w:p>
    <w:p w:rsidR="00687308" w:rsidRDefault="00687308"/>
    <w:p w:rsidR="009C2EA2" w:rsidRDefault="009C2EA2">
      <w:pPr>
        <w:sectPr w:rsidR="009C2EA2" w:rsidSect="007A3843">
          <w:footerReference w:type="first" r:id="rId10"/>
          <w:pgSz w:w="12240" w:h="15840" w:code="1"/>
          <w:pgMar w:top="1800" w:right="1200" w:bottom="1440" w:left="1200" w:header="960" w:footer="960" w:gutter="0"/>
          <w:pgNumType w:fmt="lowerRoman" w:start="1"/>
          <w:cols w:space="720"/>
          <w:titlePg/>
        </w:sectPr>
      </w:pPr>
    </w:p>
    <w:p w:rsidR="005F6105" w:rsidRDefault="005F6105">
      <w:pPr>
        <w:sectPr w:rsidR="005F6105"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rsidR="00C46293" w:rsidRPr="009C2EA2" w:rsidRDefault="009C2EA2">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rsidR="00C46293" w:rsidRDefault="00C46293">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8882988" w:history="1">
            <w:r w:rsidRPr="002843CE">
              <w:rPr>
                <w:rStyle w:val="Hyperlink"/>
                <w:noProof/>
              </w:rPr>
              <w:t>About 9 Tap Tour INC</w:t>
            </w:r>
            <w:r>
              <w:rPr>
                <w:noProof/>
                <w:webHidden/>
              </w:rPr>
              <w:tab/>
            </w:r>
            <w:r>
              <w:rPr>
                <w:noProof/>
                <w:webHidden/>
              </w:rPr>
              <w:fldChar w:fldCharType="begin"/>
            </w:r>
            <w:r>
              <w:rPr>
                <w:noProof/>
                <w:webHidden/>
              </w:rPr>
              <w:instrText xml:space="preserve"> PAGEREF _Toc508882988 \h </w:instrText>
            </w:r>
            <w:r>
              <w:rPr>
                <w:noProof/>
                <w:webHidden/>
              </w:rPr>
            </w:r>
            <w:r>
              <w:rPr>
                <w:noProof/>
                <w:webHidden/>
              </w:rPr>
              <w:fldChar w:fldCharType="separate"/>
            </w:r>
            <w:r>
              <w:rPr>
                <w:noProof/>
                <w:webHidden/>
              </w:rPr>
              <w:t>4</w:t>
            </w:r>
            <w:r>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2990" w:history="1">
            <w:r w:rsidR="00C46293" w:rsidRPr="002843CE">
              <w:rPr>
                <w:rStyle w:val="Hyperlink"/>
                <w:noProof/>
              </w:rPr>
              <w:t>What is9-Tap?</w:t>
            </w:r>
            <w:r w:rsidR="00C46293">
              <w:rPr>
                <w:noProof/>
                <w:webHidden/>
              </w:rPr>
              <w:tab/>
            </w:r>
            <w:r w:rsidR="00C46293">
              <w:rPr>
                <w:noProof/>
                <w:webHidden/>
              </w:rPr>
              <w:fldChar w:fldCharType="begin"/>
            </w:r>
            <w:r w:rsidR="00C46293">
              <w:rPr>
                <w:noProof/>
                <w:webHidden/>
              </w:rPr>
              <w:instrText xml:space="preserve"> PAGEREF _Toc508882990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1" w:history="1">
            <w:r w:rsidR="00C46293" w:rsidRPr="002843CE">
              <w:rPr>
                <w:rStyle w:val="Hyperlink"/>
                <w:noProof/>
              </w:rPr>
              <w:t>A good place to start</w:t>
            </w:r>
            <w:r w:rsidR="00C46293">
              <w:rPr>
                <w:noProof/>
                <w:webHidden/>
              </w:rPr>
              <w:tab/>
            </w:r>
            <w:r w:rsidR="00C46293">
              <w:rPr>
                <w:noProof/>
                <w:webHidden/>
              </w:rPr>
              <w:fldChar w:fldCharType="begin"/>
            </w:r>
            <w:r w:rsidR="00C46293">
              <w:rPr>
                <w:noProof/>
                <w:webHidden/>
              </w:rPr>
              <w:instrText xml:space="preserve"> PAGEREF _Toc508882991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2992" w:history="1">
            <w:r w:rsidR="00C46293" w:rsidRPr="002843CE">
              <w:rPr>
                <w:rStyle w:val="Hyperlink"/>
                <w:noProof/>
              </w:rPr>
              <w:t>Quick start guide</w:t>
            </w:r>
            <w:r w:rsidR="00C46293">
              <w:rPr>
                <w:noProof/>
                <w:webHidden/>
              </w:rPr>
              <w:tab/>
            </w:r>
            <w:r w:rsidR="00C46293">
              <w:rPr>
                <w:noProof/>
                <w:webHidden/>
              </w:rPr>
              <w:fldChar w:fldCharType="begin"/>
            </w:r>
            <w:r w:rsidR="00C46293">
              <w:rPr>
                <w:noProof/>
                <w:webHidden/>
              </w:rPr>
              <w:instrText xml:space="preserve"> PAGEREF _Toc508882992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2993" w:history="1">
            <w:r w:rsidR="00C46293" w:rsidRPr="002843CE">
              <w:rPr>
                <w:rStyle w:val="Hyperlink"/>
                <w:noProof/>
              </w:rPr>
              <w:t>Troubleshooting</w:t>
            </w:r>
            <w:r w:rsidR="00C46293">
              <w:rPr>
                <w:noProof/>
                <w:webHidden/>
              </w:rPr>
              <w:tab/>
            </w:r>
            <w:r w:rsidR="00C46293">
              <w:rPr>
                <w:noProof/>
                <w:webHidden/>
              </w:rPr>
              <w:fldChar w:fldCharType="begin"/>
            </w:r>
            <w:r w:rsidR="00C46293">
              <w:rPr>
                <w:noProof/>
                <w:webHidden/>
              </w:rPr>
              <w:instrText xml:space="preserve"> PAGEREF _Toc508882993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4" w:history="1">
            <w:r w:rsidR="00C46293" w:rsidRPr="002843CE">
              <w:rPr>
                <w:rStyle w:val="Hyperlink"/>
                <w:noProof/>
              </w:rPr>
              <w:t>Menus guide</w:t>
            </w:r>
            <w:r w:rsidR="00C46293">
              <w:rPr>
                <w:noProof/>
                <w:webHidden/>
              </w:rPr>
              <w:tab/>
            </w:r>
            <w:r w:rsidR="00C46293">
              <w:rPr>
                <w:noProof/>
                <w:webHidden/>
              </w:rPr>
              <w:fldChar w:fldCharType="begin"/>
            </w:r>
            <w:r w:rsidR="00C46293">
              <w:rPr>
                <w:noProof/>
                <w:webHidden/>
              </w:rPr>
              <w:instrText xml:space="preserve"> PAGEREF _Toc508882994 \h </w:instrText>
            </w:r>
            <w:r w:rsidR="00C46293">
              <w:rPr>
                <w:noProof/>
                <w:webHidden/>
              </w:rPr>
            </w:r>
            <w:r w:rsidR="00C46293">
              <w:rPr>
                <w:noProof/>
                <w:webHidden/>
              </w:rPr>
              <w:fldChar w:fldCharType="separate"/>
            </w:r>
            <w:r w:rsidR="00C46293">
              <w:rPr>
                <w:noProof/>
                <w:webHidden/>
              </w:rPr>
              <w:t>5</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2995" w:history="1">
            <w:r w:rsidR="00C46293" w:rsidRPr="002843CE">
              <w:rPr>
                <w:rStyle w:val="Hyperlink"/>
                <w:noProof/>
              </w:rPr>
              <w:t>Quick Start Guide</w:t>
            </w:r>
            <w:r w:rsidR="00C46293">
              <w:rPr>
                <w:noProof/>
                <w:webHidden/>
              </w:rPr>
              <w:tab/>
            </w:r>
            <w:r w:rsidR="00C46293">
              <w:rPr>
                <w:noProof/>
                <w:webHidden/>
              </w:rPr>
              <w:fldChar w:fldCharType="begin"/>
            </w:r>
            <w:r w:rsidR="00C46293">
              <w:rPr>
                <w:noProof/>
                <w:webHidden/>
              </w:rPr>
              <w:instrText xml:space="preserve"> PAGEREF _Toc508882995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6" w:history="1">
            <w:r w:rsidR="00C46293" w:rsidRPr="002843CE">
              <w:rPr>
                <w:rStyle w:val="Hyperlink"/>
                <w:noProof/>
              </w:rPr>
              <w:t>What are the system requirements to run 9-Tap?</w:t>
            </w:r>
            <w:r w:rsidR="00C46293">
              <w:rPr>
                <w:noProof/>
                <w:webHidden/>
              </w:rPr>
              <w:tab/>
            </w:r>
            <w:r w:rsidR="00C46293">
              <w:rPr>
                <w:noProof/>
                <w:webHidden/>
              </w:rPr>
              <w:fldChar w:fldCharType="begin"/>
            </w:r>
            <w:r w:rsidR="00C46293">
              <w:rPr>
                <w:noProof/>
                <w:webHidden/>
              </w:rPr>
              <w:instrText xml:space="preserve"> PAGEREF _Toc508882996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7" w:history="1">
            <w:r w:rsidR="00C46293" w:rsidRPr="002843CE">
              <w:rPr>
                <w:rStyle w:val="Hyperlink"/>
                <w:noProof/>
              </w:rPr>
              <w:t>How do I install 9-Tap?</w:t>
            </w:r>
            <w:r w:rsidR="00C46293">
              <w:rPr>
                <w:noProof/>
                <w:webHidden/>
              </w:rPr>
              <w:tab/>
            </w:r>
            <w:r w:rsidR="00C46293">
              <w:rPr>
                <w:noProof/>
                <w:webHidden/>
              </w:rPr>
              <w:fldChar w:fldCharType="begin"/>
            </w:r>
            <w:r w:rsidR="00C46293">
              <w:rPr>
                <w:noProof/>
                <w:webHidden/>
              </w:rPr>
              <w:instrText xml:space="preserve"> PAGEREF _Toc508882997 \h </w:instrText>
            </w:r>
            <w:r w:rsidR="00C46293">
              <w:rPr>
                <w:noProof/>
                <w:webHidden/>
              </w:rPr>
            </w:r>
            <w:r w:rsidR="00C46293">
              <w:rPr>
                <w:noProof/>
                <w:webHidden/>
              </w:rPr>
              <w:fldChar w:fldCharType="separate"/>
            </w:r>
            <w:r w:rsidR="00C46293">
              <w:rPr>
                <w:noProof/>
                <w:webHidden/>
              </w:rPr>
              <w:t>7</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8" w:history="1">
            <w:r w:rsidR="00C46293" w:rsidRPr="002843CE">
              <w:rPr>
                <w:rStyle w:val="Hyperlink"/>
                <w:noProof/>
              </w:rPr>
              <w:t>How do I Launch 9-Tap?</w:t>
            </w:r>
            <w:r w:rsidR="00C46293">
              <w:rPr>
                <w:noProof/>
                <w:webHidden/>
              </w:rPr>
              <w:tab/>
            </w:r>
            <w:r w:rsidR="00C46293">
              <w:rPr>
                <w:noProof/>
                <w:webHidden/>
              </w:rPr>
              <w:fldChar w:fldCharType="begin"/>
            </w:r>
            <w:r w:rsidR="00C46293">
              <w:rPr>
                <w:noProof/>
                <w:webHidden/>
              </w:rPr>
              <w:instrText xml:space="preserve"> PAGEREF _Toc508882998 \h </w:instrText>
            </w:r>
            <w:r w:rsidR="00C46293">
              <w:rPr>
                <w:noProof/>
                <w:webHidden/>
              </w:rPr>
            </w:r>
            <w:r w:rsidR="00C46293">
              <w:rPr>
                <w:noProof/>
                <w:webHidden/>
              </w:rPr>
              <w:fldChar w:fldCharType="separate"/>
            </w:r>
            <w:r w:rsidR="00C46293">
              <w:rPr>
                <w:noProof/>
                <w:webHidden/>
              </w:rPr>
              <w:t>8</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2999" w:history="1">
            <w:r w:rsidR="00C46293" w:rsidRPr="002843CE">
              <w:rPr>
                <w:rStyle w:val="Hyperlink"/>
                <w:noProof/>
              </w:rPr>
              <w:t>How do I import existing members?</w:t>
            </w:r>
            <w:r w:rsidR="00C46293">
              <w:rPr>
                <w:noProof/>
                <w:webHidden/>
              </w:rPr>
              <w:tab/>
            </w:r>
            <w:r w:rsidR="00C46293">
              <w:rPr>
                <w:noProof/>
                <w:webHidden/>
              </w:rPr>
              <w:fldChar w:fldCharType="begin"/>
            </w:r>
            <w:r w:rsidR="00C46293">
              <w:rPr>
                <w:noProof/>
                <w:webHidden/>
              </w:rPr>
              <w:instrText xml:space="preserve"> PAGEREF _Toc508882999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00" w:history="1">
            <w:r w:rsidR="00C46293" w:rsidRPr="002843CE">
              <w:rPr>
                <w:rStyle w:val="Hyperlink"/>
                <w:noProof/>
              </w:rPr>
              <w:t>How do I enter a new player?</w:t>
            </w:r>
            <w:r w:rsidR="00C46293">
              <w:rPr>
                <w:noProof/>
                <w:webHidden/>
              </w:rPr>
              <w:tab/>
            </w:r>
            <w:r w:rsidR="00C46293">
              <w:rPr>
                <w:noProof/>
                <w:webHidden/>
              </w:rPr>
              <w:fldChar w:fldCharType="begin"/>
            </w:r>
            <w:r w:rsidR="00C46293">
              <w:rPr>
                <w:noProof/>
                <w:webHidden/>
              </w:rPr>
              <w:instrText xml:space="preserve"> PAGEREF _Toc508883000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01" w:history="1">
            <w:r w:rsidR="00C46293" w:rsidRPr="002843CE">
              <w:rPr>
                <w:rStyle w:val="Hyperlink"/>
                <w:noProof/>
              </w:rPr>
              <w:t>How do I create a tournament?</w:t>
            </w:r>
            <w:r w:rsidR="00C46293">
              <w:rPr>
                <w:noProof/>
                <w:webHidden/>
              </w:rPr>
              <w:tab/>
            </w:r>
            <w:r w:rsidR="00C46293">
              <w:rPr>
                <w:noProof/>
                <w:webHidden/>
              </w:rPr>
              <w:fldChar w:fldCharType="begin"/>
            </w:r>
            <w:r w:rsidR="00C46293">
              <w:rPr>
                <w:noProof/>
                <w:webHidden/>
              </w:rPr>
              <w:instrText xml:space="preserve"> PAGEREF _Toc508883001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02" w:history="1">
            <w:r w:rsidR="00C46293" w:rsidRPr="002843CE">
              <w:rPr>
                <w:rStyle w:val="Hyperlink"/>
                <w:noProof/>
              </w:rPr>
              <w:t>How do I enter a bowler’s scores?</w:t>
            </w:r>
            <w:r w:rsidR="00C46293">
              <w:rPr>
                <w:noProof/>
                <w:webHidden/>
              </w:rPr>
              <w:tab/>
            </w:r>
            <w:r w:rsidR="00C46293">
              <w:rPr>
                <w:noProof/>
                <w:webHidden/>
              </w:rPr>
              <w:fldChar w:fldCharType="begin"/>
            </w:r>
            <w:r w:rsidR="00C46293">
              <w:rPr>
                <w:noProof/>
                <w:webHidden/>
              </w:rPr>
              <w:instrText xml:space="preserve"> PAGEREF _Toc508883002 \h </w:instrText>
            </w:r>
            <w:r w:rsidR="00C46293">
              <w:rPr>
                <w:noProof/>
                <w:webHidden/>
              </w:rPr>
            </w:r>
            <w:r w:rsidR="00C46293">
              <w:rPr>
                <w:noProof/>
                <w:webHidden/>
              </w:rPr>
              <w:fldChar w:fldCharType="separate"/>
            </w:r>
            <w:r w:rsidR="00C46293">
              <w:rPr>
                <w:noProof/>
                <w:webHidden/>
              </w:rPr>
              <w:t>9</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03" w:history="1">
            <w:r w:rsidR="00C46293" w:rsidRPr="002843CE">
              <w:rPr>
                <w:rStyle w:val="Hyperlink"/>
                <w:noProof/>
              </w:rPr>
              <w:t>Start Menu</w:t>
            </w:r>
            <w:r w:rsidR="00C46293">
              <w:rPr>
                <w:noProof/>
                <w:webHidden/>
              </w:rPr>
              <w:tab/>
            </w:r>
            <w:r w:rsidR="00C46293">
              <w:rPr>
                <w:noProof/>
                <w:webHidden/>
              </w:rPr>
              <w:fldChar w:fldCharType="begin"/>
            </w:r>
            <w:r w:rsidR="00C46293">
              <w:rPr>
                <w:noProof/>
                <w:webHidden/>
              </w:rPr>
              <w:instrText xml:space="preserve"> PAGEREF _Toc508883003 \h </w:instrText>
            </w:r>
            <w:r w:rsidR="00C46293">
              <w:rPr>
                <w:noProof/>
                <w:webHidden/>
              </w:rPr>
            </w:r>
            <w:r w:rsidR="00C46293">
              <w:rPr>
                <w:noProof/>
                <w:webHidden/>
              </w:rPr>
              <w:fldChar w:fldCharType="separate"/>
            </w:r>
            <w:r w:rsidR="00C46293">
              <w:rPr>
                <w:noProof/>
                <w:webHidden/>
              </w:rPr>
              <w:t>11</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04" w:history="1">
            <w:r w:rsidR="00C46293" w:rsidRPr="002843CE">
              <w:rPr>
                <w:rStyle w:val="Hyperlink"/>
                <w:noProof/>
              </w:rPr>
              <w:t>Member Info</w:t>
            </w:r>
            <w:r w:rsidR="00C46293">
              <w:rPr>
                <w:noProof/>
                <w:webHidden/>
              </w:rPr>
              <w:tab/>
            </w:r>
            <w:r w:rsidR="00C46293">
              <w:rPr>
                <w:noProof/>
                <w:webHidden/>
              </w:rPr>
              <w:fldChar w:fldCharType="begin"/>
            </w:r>
            <w:r w:rsidR="00C46293">
              <w:rPr>
                <w:noProof/>
                <w:webHidden/>
              </w:rPr>
              <w:instrText xml:space="preserve"> PAGEREF _Toc508883004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05" w:history="1">
            <w:r w:rsidR="00C46293" w:rsidRPr="002843CE">
              <w:rPr>
                <w:rStyle w:val="Hyperlink"/>
                <w:noProof/>
              </w:rPr>
              <w:t>Import Members</w:t>
            </w:r>
            <w:r w:rsidR="00C46293">
              <w:rPr>
                <w:noProof/>
                <w:webHidden/>
              </w:rPr>
              <w:tab/>
            </w:r>
            <w:r w:rsidR="00C46293">
              <w:rPr>
                <w:noProof/>
                <w:webHidden/>
              </w:rPr>
              <w:fldChar w:fldCharType="begin"/>
            </w:r>
            <w:r w:rsidR="00C46293">
              <w:rPr>
                <w:noProof/>
                <w:webHidden/>
              </w:rPr>
              <w:instrText xml:space="preserve"> PAGEREF _Toc508883005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06" w:history="1">
            <w:r w:rsidR="00C46293" w:rsidRPr="002843CE">
              <w:rPr>
                <w:rStyle w:val="Hyperlink"/>
                <w:noProof/>
              </w:rPr>
              <w:t>New Members</w:t>
            </w:r>
            <w:r w:rsidR="00C46293">
              <w:rPr>
                <w:noProof/>
                <w:webHidden/>
              </w:rPr>
              <w:tab/>
            </w:r>
            <w:r w:rsidR="00C46293">
              <w:rPr>
                <w:noProof/>
                <w:webHidden/>
              </w:rPr>
              <w:fldChar w:fldCharType="begin"/>
            </w:r>
            <w:r w:rsidR="00C46293">
              <w:rPr>
                <w:noProof/>
                <w:webHidden/>
              </w:rPr>
              <w:instrText xml:space="preserve"> PAGEREF _Toc508883006 \h </w:instrText>
            </w:r>
            <w:r w:rsidR="00C46293">
              <w:rPr>
                <w:noProof/>
                <w:webHidden/>
              </w:rPr>
            </w:r>
            <w:r w:rsidR="00C46293">
              <w:rPr>
                <w:noProof/>
                <w:webHidden/>
              </w:rPr>
              <w:fldChar w:fldCharType="separate"/>
            </w:r>
            <w:r w:rsidR="00C46293">
              <w:rPr>
                <w:noProof/>
                <w:webHidden/>
              </w:rPr>
              <w:t>12</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07" w:history="1">
            <w:r w:rsidR="00C46293" w:rsidRPr="002843CE">
              <w:rPr>
                <w:rStyle w:val="Hyperlink"/>
                <w:noProof/>
              </w:rPr>
              <w:t>Updating a member.</w:t>
            </w:r>
            <w:r w:rsidR="00C46293">
              <w:rPr>
                <w:noProof/>
                <w:webHidden/>
              </w:rPr>
              <w:tab/>
            </w:r>
            <w:r w:rsidR="00C46293">
              <w:rPr>
                <w:noProof/>
                <w:webHidden/>
              </w:rPr>
              <w:fldChar w:fldCharType="begin"/>
            </w:r>
            <w:r w:rsidR="00C46293">
              <w:rPr>
                <w:noProof/>
                <w:webHidden/>
              </w:rPr>
              <w:instrText xml:space="preserve"> PAGEREF _Toc508883007 \h </w:instrText>
            </w:r>
            <w:r w:rsidR="00C46293">
              <w:rPr>
                <w:noProof/>
                <w:webHidden/>
              </w:rPr>
            </w:r>
            <w:r w:rsidR="00C46293">
              <w:rPr>
                <w:noProof/>
                <w:webHidden/>
              </w:rPr>
              <w:fldChar w:fldCharType="separate"/>
            </w:r>
            <w:r w:rsidR="00C46293">
              <w:rPr>
                <w:noProof/>
                <w:webHidden/>
              </w:rPr>
              <w:t>13</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08" w:history="1">
            <w:r w:rsidR="00C46293" w:rsidRPr="002843CE">
              <w:rPr>
                <w:rStyle w:val="Hyperlink"/>
                <w:noProof/>
              </w:rPr>
              <w:t>Stats</w:t>
            </w:r>
            <w:r w:rsidR="00C46293">
              <w:rPr>
                <w:noProof/>
                <w:webHidden/>
              </w:rPr>
              <w:tab/>
            </w:r>
            <w:r w:rsidR="00C46293">
              <w:rPr>
                <w:noProof/>
                <w:webHidden/>
              </w:rPr>
              <w:fldChar w:fldCharType="begin"/>
            </w:r>
            <w:r w:rsidR="00C46293">
              <w:rPr>
                <w:noProof/>
                <w:webHidden/>
              </w:rPr>
              <w:instrText xml:space="preserve"> PAGEREF _Toc508883008 \h </w:instrText>
            </w:r>
            <w:r w:rsidR="00C46293">
              <w:rPr>
                <w:noProof/>
                <w:webHidden/>
              </w:rPr>
            </w:r>
            <w:r w:rsidR="00C46293">
              <w:rPr>
                <w:noProof/>
                <w:webHidden/>
              </w:rPr>
              <w:fldChar w:fldCharType="separate"/>
            </w:r>
            <w:r w:rsidR="00C46293">
              <w:rPr>
                <w:noProof/>
                <w:webHidden/>
              </w:rPr>
              <w:t>14</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09" w:history="1">
            <w:r w:rsidR="00C46293" w:rsidRPr="002843CE">
              <w:rPr>
                <w:rStyle w:val="Hyperlink"/>
                <w:noProof/>
              </w:rPr>
              <w:t>Member Search</w:t>
            </w:r>
            <w:r w:rsidR="00C46293">
              <w:rPr>
                <w:noProof/>
                <w:webHidden/>
              </w:rPr>
              <w:tab/>
            </w:r>
            <w:r w:rsidR="00C46293">
              <w:rPr>
                <w:noProof/>
                <w:webHidden/>
              </w:rPr>
              <w:fldChar w:fldCharType="begin"/>
            </w:r>
            <w:r w:rsidR="00C46293">
              <w:rPr>
                <w:noProof/>
                <w:webHidden/>
              </w:rPr>
              <w:instrText xml:space="preserve"> PAGEREF _Toc508883009 \h </w:instrText>
            </w:r>
            <w:r w:rsidR="00C46293">
              <w:rPr>
                <w:noProof/>
                <w:webHidden/>
              </w:rPr>
            </w:r>
            <w:r w:rsidR="00C46293">
              <w:rPr>
                <w:noProof/>
                <w:webHidden/>
              </w:rPr>
              <w:fldChar w:fldCharType="separate"/>
            </w:r>
            <w:r w:rsidR="00C46293">
              <w:rPr>
                <w:noProof/>
                <w:webHidden/>
              </w:rPr>
              <w:t>15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0" w:history="1">
            <w:r w:rsidR="00C46293" w:rsidRPr="002843CE">
              <w:rPr>
                <w:rStyle w:val="Hyperlink"/>
                <w:noProof/>
              </w:rPr>
              <w:t>Print Recaps</w:t>
            </w:r>
            <w:r w:rsidR="00C46293">
              <w:rPr>
                <w:noProof/>
                <w:webHidden/>
              </w:rPr>
              <w:tab/>
            </w:r>
            <w:r w:rsidR="00C46293">
              <w:rPr>
                <w:noProof/>
                <w:webHidden/>
              </w:rPr>
              <w:fldChar w:fldCharType="begin"/>
            </w:r>
            <w:r w:rsidR="00C46293">
              <w:rPr>
                <w:noProof/>
                <w:webHidden/>
              </w:rPr>
              <w:instrText xml:space="preserve"> PAGEREF _Toc508883010 \h </w:instrText>
            </w:r>
            <w:r w:rsidR="00C46293">
              <w:rPr>
                <w:noProof/>
                <w:webHidden/>
              </w:rPr>
            </w:r>
            <w:r w:rsidR="00C46293">
              <w:rPr>
                <w:noProof/>
                <w:webHidden/>
              </w:rPr>
              <w:fldChar w:fldCharType="separate"/>
            </w:r>
            <w:r w:rsidR="00C46293">
              <w:rPr>
                <w:noProof/>
                <w:webHidden/>
              </w:rPr>
              <w:t>16</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1" w:history="1">
            <w:r w:rsidR="00C46293" w:rsidRPr="002843CE">
              <w:rPr>
                <w:rStyle w:val="Hyperlink"/>
                <w:noProof/>
              </w:rPr>
              <w:t>Import</w:t>
            </w:r>
            <w:r w:rsidR="00C46293">
              <w:rPr>
                <w:noProof/>
                <w:webHidden/>
              </w:rPr>
              <w:tab/>
            </w:r>
            <w:r w:rsidR="00C46293">
              <w:rPr>
                <w:noProof/>
                <w:webHidden/>
              </w:rPr>
              <w:fldChar w:fldCharType="begin"/>
            </w:r>
            <w:r w:rsidR="00C46293">
              <w:rPr>
                <w:noProof/>
                <w:webHidden/>
              </w:rPr>
              <w:instrText xml:space="preserve"> PAGEREF _Toc508883011 \h </w:instrText>
            </w:r>
            <w:r w:rsidR="00C46293">
              <w:rPr>
                <w:noProof/>
                <w:webHidden/>
              </w:rPr>
            </w:r>
            <w:r w:rsidR="00C46293">
              <w:rPr>
                <w:noProof/>
                <w:webHidden/>
              </w:rPr>
              <w:fldChar w:fldCharType="separate"/>
            </w:r>
            <w:r w:rsidR="00C46293">
              <w:rPr>
                <w:noProof/>
                <w:webHidden/>
              </w:rPr>
              <w:t>16</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12" w:history="1">
            <w:r w:rsidR="00C46293" w:rsidRPr="002843CE">
              <w:rPr>
                <w:rStyle w:val="Hyperlink"/>
                <w:noProof/>
              </w:rPr>
              <w:t>Member Scores</w:t>
            </w:r>
            <w:r w:rsidR="00C46293">
              <w:rPr>
                <w:noProof/>
                <w:webHidden/>
              </w:rPr>
              <w:tab/>
            </w:r>
            <w:r w:rsidR="00C46293">
              <w:rPr>
                <w:noProof/>
                <w:webHidden/>
              </w:rPr>
              <w:fldChar w:fldCharType="begin"/>
            </w:r>
            <w:r w:rsidR="00C46293">
              <w:rPr>
                <w:noProof/>
                <w:webHidden/>
              </w:rPr>
              <w:instrText xml:space="preserve"> PAGEREF _Toc508883012 \h </w:instrText>
            </w:r>
            <w:r w:rsidR="00C46293">
              <w:rPr>
                <w:noProof/>
                <w:webHidden/>
              </w:rPr>
            </w:r>
            <w:r w:rsidR="00C46293">
              <w:rPr>
                <w:noProof/>
                <w:webHidden/>
              </w:rPr>
              <w:fldChar w:fldCharType="separate"/>
            </w:r>
            <w:r w:rsidR="00C46293">
              <w:rPr>
                <w:noProof/>
                <w:webHidden/>
              </w:rPr>
              <w:t>17</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3" w:history="1">
            <w:r w:rsidR="00C46293" w:rsidRPr="002843CE">
              <w:rPr>
                <w:rStyle w:val="Hyperlink"/>
                <w:noProof/>
              </w:rPr>
              <w:t>Tournament Stats</w:t>
            </w:r>
            <w:r w:rsidR="00C46293">
              <w:rPr>
                <w:noProof/>
                <w:webHidden/>
              </w:rPr>
              <w:tab/>
            </w:r>
            <w:r w:rsidR="00C46293">
              <w:rPr>
                <w:noProof/>
                <w:webHidden/>
              </w:rPr>
              <w:fldChar w:fldCharType="begin"/>
            </w:r>
            <w:r w:rsidR="00C46293">
              <w:rPr>
                <w:noProof/>
                <w:webHidden/>
              </w:rPr>
              <w:instrText xml:space="preserve"> PAGEREF _Toc508883013 \h </w:instrText>
            </w:r>
            <w:r w:rsidR="00C46293">
              <w:rPr>
                <w:noProof/>
                <w:webHidden/>
              </w:rPr>
            </w:r>
            <w:r w:rsidR="00C46293">
              <w:rPr>
                <w:noProof/>
                <w:webHidden/>
              </w:rPr>
              <w:fldChar w:fldCharType="separate"/>
            </w:r>
            <w:r w:rsidR="00C46293">
              <w:rPr>
                <w:noProof/>
                <w:webHidden/>
              </w:rPr>
              <w:t>18</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4" w:history="1">
            <w:r w:rsidR="00C46293" w:rsidRPr="002843CE">
              <w:rPr>
                <w:rStyle w:val="Hyperlink"/>
                <w:noProof/>
              </w:rPr>
              <w:t>Print Recaps By Tournament</w:t>
            </w:r>
            <w:r w:rsidR="00C46293">
              <w:rPr>
                <w:noProof/>
                <w:webHidden/>
              </w:rPr>
              <w:tab/>
            </w:r>
            <w:r w:rsidR="00C46293">
              <w:rPr>
                <w:noProof/>
                <w:webHidden/>
              </w:rPr>
              <w:fldChar w:fldCharType="begin"/>
            </w:r>
            <w:r w:rsidR="00C46293">
              <w:rPr>
                <w:noProof/>
                <w:webHidden/>
              </w:rPr>
              <w:instrText xml:space="preserve"> PAGEREF _Toc508883014 \h </w:instrText>
            </w:r>
            <w:r w:rsidR="00C46293">
              <w:rPr>
                <w:noProof/>
                <w:webHidden/>
              </w:rPr>
            </w:r>
            <w:r w:rsidR="00C46293">
              <w:rPr>
                <w:noProof/>
                <w:webHidden/>
              </w:rPr>
              <w:fldChar w:fldCharType="separate"/>
            </w:r>
            <w:r w:rsidR="00C46293">
              <w:rPr>
                <w:noProof/>
                <w:webHidden/>
              </w:rPr>
              <w:t>18</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5" w:history="1">
            <w:r w:rsidR="00C46293" w:rsidRPr="002843CE">
              <w:rPr>
                <w:rStyle w:val="Hyperlink"/>
                <w:noProof/>
              </w:rPr>
              <w:t>Tournament Place Standings</w:t>
            </w:r>
            <w:r w:rsidR="00C46293">
              <w:rPr>
                <w:noProof/>
                <w:webHidden/>
              </w:rPr>
              <w:tab/>
            </w:r>
            <w:r w:rsidR="00C46293">
              <w:rPr>
                <w:noProof/>
                <w:webHidden/>
              </w:rPr>
              <w:fldChar w:fldCharType="begin"/>
            </w:r>
            <w:r w:rsidR="00C46293">
              <w:rPr>
                <w:noProof/>
                <w:webHidden/>
              </w:rPr>
              <w:instrText xml:space="preserve"> PAGEREF _Toc508883015 \h </w:instrText>
            </w:r>
            <w:r w:rsidR="00C46293">
              <w:rPr>
                <w:noProof/>
                <w:webHidden/>
              </w:rPr>
            </w:r>
            <w:r w:rsidR="00C46293">
              <w:rPr>
                <w:noProof/>
                <w:webHidden/>
              </w:rPr>
              <w:fldChar w:fldCharType="separate"/>
            </w:r>
            <w:r w:rsidR="00C46293">
              <w:rPr>
                <w:noProof/>
                <w:webHidden/>
              </w:rPr>
              <w:t>19</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6" w:history="1">
            <w:r w:rsidR="00C46293" w:rsidRPr="002843CE">
              <w:rPr>
                <w:rStyle w:val="Hyperlink"/>
                <w:noProof/>
              </w:rPr>
              <w:t>Create/Edit Tournament</w:t>
            </w:r>
            <w:r w:rsidR="00C46293">
              <w:rPr>
                <w:noProof/>
                <w:webHidden/>
              </w:rPr>
              <w:tab/>
            </w:r>
            <w:r w:rsidR="00C46293">
              <w:rPr>
                <w:noProof/>
                <w:webHidden/>
              </w:rPr>
              <w:fldChar w:fldCharType="begin"/>
            </w:r>
            <w:r w:rsidR="00C46293">
              <w:rPr>
                <w:noProof/>
                <w:webHidden/>
              </w:rPr>
              <w:instrText xml:space="preserve"> PAGEREF _Toc508883016 \h </w:instrText>
            </w:r>
            <w:r w:rsidR="00C46293">
              <w:rPr>
                <w:noProof/>
                <w:webHidden/>
              </w:rPr>
            </w:r>
            <w:r w:rsidR="00C46293">
              <w:rPr>
                <w:noProof/>
                <w:webHidden/>
              </w:rPr>
              <w:fldChar w:fldCharType="separate"/>
            </w:r>
            <w:r w:rsidR="00C46293">
              <w:rPr>
                <w:noProof/>
                <w:webHidden/>
              </w:rPr>
              <w:t>20</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17" w:history="1">
            <w:r w:rsidR="00C46293" w:rsidRPr="002843CE">
              <w:rPr>
                <w:rStyle w:val="Hyperlink"/>
                <w:noProof/>
              </w:rPr>
              <w:t>To Update an Existing Tournament</w:t>
            </w:r>
            <w:r w:rsidR="00C46293">
              <w:rPr>
                <w:noProof/>
                <w:webHidden/>
              </w:rPr>
              <w:tab/>
            </w:r>
            <w:r w:rsidR="00C46293">
              <w:rPr>
                <w:noProof/>
                <w:webHidden/>
              </w:rPr>
              <w:fldChar w:fldCharType="begin"/>
            </w:r>
            <w:r w:rsidR="00C46293">
              <w:rPr>
                <w:noProof/>
                <w:webHidden/>
              </w:rPr>
              <w:instrText xml:space="preserve"> PAGEREF _Toc508883017 \h </w:instrText>
            </w:r>
            <w:r w:rsidR="00C46293">
              <w:rPr>
                <w:noProof/>
                <w:webHidden/>
              </w:rPr>
            </w:r>
            <w:r w:rsidR="00C46293">
              <w:rPr>
                <w:noProof/>
                <w:webHidden/>
              </w:rPr>
              <w:fldChar w:fldCharType="separate"/>
            </w:r>
            <w:r w:rsidR="00C46293">
              <w:rPr>
                <w:noProof/>
                <w:webHidden/>
              </w:rPr>
              <w:t>20</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18" w:history="1">
            <w:r w:rsidR="00C46293" w:rsidRPr="002843CE">
              <w:rPr>
                <w:rStyle w:val="Hyperlink"/>
                <w:noProof/>
              </w:rPr>
              <w:t>Search Tournaments</w:t>
            </w:r>
            <w:r w:rsidR="00C46293">
              <w:rPr>
                <w:noProof/>
                <w:webHidden/>
              </w:rPr>
              <w:tab/>
            </w:r>
            <w:r w:rsidR="00C46293">
              <w:rPr>
                <w:noProof/>
                <w:webHidden/>
              </w:rPr>
              <w:fldChar w:fldCharType="begin"/>
            </w:r>
            <w:r w:rsidR="00C46293">
              <w:rPr>
                <w:noProof/>
                <w:webHidden/>
              </w:rPr>
              <w:instrText xml:space="preserve"> PAGEREF _Toc508883018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19" w:history="1">
            <w:r w:rsidR="00C46293" w:rsidRPr="002843CE">
              <w:rPr>
                <w:rStyle w:val="Hyperlink"/>
                <w:noProof/>
              </w:rPr>
              <w:t>Search by Location</w:t>
            </w:r>
            <w:r w:rsidR="00C46293">
              <w:rPr>
                <w:noProof/>
                <w:webHidden/>
              </w:rPr>
              <w:tab/>
            </w:r>
            <w:r w:rsidR="00C46293">
              <w:rPr>
                <w:noProof/>
                <w:webHidden/>
              </w:rPr>
              <w:fldChar w:fldCharType="begin"/>
            </w:r>
            <w:r w:rsidR="00C46293">
              <w:rPr>
                <w:noProof/>
                <w:webHidden/>
              </w:rPr>
              <w:instrText xml:space="preserve"> PAGEREF _Toc508883019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20" w:history="1">
            <w:r w:rsidR="00C46293" w:rsidRPr="002843CE">
              <w:rPr>
                <w:rStyle w:val="Hyperlink"/>
                <w:noProof/>
              </w:rPr>
              <w:t>Search by Event</w:t>
            </w:r>
            <w:r w:rsidR="00C46293">
              <w:rPr>
                <w:noProof/>
                <w:webHidden/>
              </w:rPr>
              <w:tab/>
            </w:r>
            <w:r w:rsidR="00C46293">
              <w:rPr>
                <w:noProof/>
                <w:webHidden/>
              </w:rPr>
              <w:fldChar w:fldCharType="begin"/>
            </w:r>
            <w:r w:rsidR="00C46293">
              <w:rPr>
                <w:noProof/>
                <w:webHidden/>
              </w:rPr>
              <w:instrText xml:space="preserve"> PAGEREF _Toc508883020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C40979">
          <w:pPr>
            <w:pStyle w:val="TOC3"/>
            <w:tabs>
              <w:tab w:val="right" w:leader="dot" w:pos="7910"/>
            </w:tabs>
            <w:rPr>
              <w:rFonts w:asciiTheme="minorHAnsi" w:eastAsiaTheme="minorEastAsia" w:hAnsiTheme="minorHAnsi" w:cstheme="minorBidi"/>
              <w:noProof/>
              <w:sz w:val="22"/>
              <w:szCs w:val="22"/>
            </w:rPr>
          </w:pPr>
          <w:hyperlink w:anchor="_Toc508883021" w:history="1">
            <w:r w:rsidR="00C46293" w:rsidRPr="002843CE">
              <w:rPr>
                <w:rStyle w:val="Hyperlink"/>
                <w:noProof/>
              </w:rPr>
              <w:t>Search by Date</w:t>
            </w:r>
            <w:r w:rsidR="00C46293">
              <w:rPr>
                <w:noProof/>
                <w:webHidden/>
              </w:rPr>
              <w:tab/>
            </w:r>
            <w:r w:rsidR="00C46293">
              <w:rPr>
                <w:noProof/>
                <w:webHidden/>
              </w:rPr>
              <w:fldChar w:fldCharType="begin"/>
            </w:r>
            <w:r w:rsidR="00C46293">
              <w:rPr>
                <w:noProof/>
                <w:webHidden/>
              </w:rPr>
              <w:instrText xml:space="preserve"> PAGEREF _Toc508883021 \h </w:instrText>
            </w:r>
            <w:r w:rsidR="00C46293">
              <w:rPr>
                <w:noProof/>
                <w:webHidden/>
              </w:rPr>
            </w:r>
            <w:r w:rsidR="00C46293">
              <w:rPr>
                <w:noProof/>
                <w:webHidden/>
              </w:rPr>
              <w:fldChar w:fldCharType="separate"/>
            </w:r>
            <w:r w:rsidR="00C46293">
              <w:rPr>
                <w:noProof/>
                <w:webHidden/>
              </w:rPr>
              <w:t>21</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2" w:history="1">
            <w:r w:rsidR="00C46293" w:rsidRPr="002843CE">
              <w:rPr>
                <w:rStyle w:val="Hyperlink"/>
                <w:noProof/>
              </w:rPr>
              <w:t>List Tournaments by year</w:t>
            </w:r>
            <w:r w:rsidR="00C46293">
              <w:rPr>
                <w:noProof/>
                <w:webHidden/>
              </w:rPr>
              <w:tab/>
            </w:r>
            <w:r w:rsidR="00C46293">
              <w:rPr>
                <w:noProof/>
                <w:webHidden/>
              </w:rPr>
              <w:fldChar w:fldCharType="begin"/>
            </w:r>
            <w:r w:rsidR="00C46293">
              <w:rPr>
                <w:noProof/>
                <w:webHidden/>
              </w:rPr>
              <w:instrText xml:space="preserve"> PAGEREF _Toc508883022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3" w:history="1">
            <w:r w:rsidR="00C46293" w:rsidRPr="002843CE">
              <w:rPr>
                <w:rStyle w:val="Hyperlink"/>
                <w:noProof/>
              </w:rPr>
              <w:t>Reports</w:t>
            </w:r>
            <w:r w:rsidR="00C46293">
              <w:rPr>
                <w:noProof/>
                <w:webHidden/>
              </w:rPr>
              <w:tab/>
            </w:r>
            <w:r w:rsidR="00C46293">
              <w:rPr>
                <w:noProof/>
                <w:webHidden/>
              </w:rPr>
              <w:fldChar w:fldCharType="begin"/>
            </w:r>
            <w:r w:rsidR="00C46293">
              <w:rPr>
                <w:noProof/>
                <w:webHidden/>
              </w:rPr>
              <w:instrText xml:space="preserve"> PAGEREF _Toc508883023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4" w:history="1">
            <w:r w:rsidR="00C46293" w:rsidRPr="002843CE">
              <w:rPr>
                <w:rStyle w:val="Hyperlink"/>
                <w:noProof/>
              </w:rPr>
              <w:t>Finalize Tournament</w:t>
            </w:r>
            <w:r w:rsidR="00C46293">
              <w:rPr>
                <w:noProof/>
                <w:webHidden/>
              </w:rPr>
              <w:tab/>
            </w:r>
            <w:r w:rsidR="00C46293">
              <w:rPr>
                <w:noProof/>
                <w:webHidden/>
              </w:rPr>
              <w:fldChar w:fldCharType="begin"/>
            </w:r>
            <w:r w:rsidR="00C46293">
              <w:rPr>
                <w:noProof/>
                <w:webHidden/>
              </w:rPr>
              <w:instrText xml:space="preserve"> PAGEREF _Toc508883024 \h </w:instrText>
            </w:r>
            <w:r w:rsidR="00C46293">
              <w:rPr>
                <w:noProof/>
                <w:webHidden/>
              </w:rPr>
            </w:r>
            <w:r w:rsidR="00C46293">
              <w:rPr>
                <w:noProof/>
                <w:webHidden/>
              </w:rPr>
              <w:fldChar w:fldCharType="separate"/>
            </w:r>
            <w:r w:rsidR="00C46293">
              <w:rPr>
                <w:noProof/>
                <w:webHidden/>
              </w:rPr>
              <w:t>22</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25" w:history="1">
            <w:r w:rsidR="00C46293" w:rsidRPr="002843CE">
              <w:rPr>
                <w:rStyle w:val="Hyperlink"/>
                <w:noProof/>
              </w:rPr>
              <w:t>Tools</w:t>
            </w:r>
            <w:r w:rsidR="00C46293">
              <w:rPr>
                <w:noProof/>
                <w:webHidden/>
              </w:rPr>
              <w:tab/>
            </w:r>
            <w:r w:rsidR="00C46293">
              <w:rPr>
                <w:noProof/>
                <w:webHidden/>
              </w:rPr>
              <w:fldChar w:fldCharType="begin"/>
            </w:r>
            <w:r w:rsidR="00C46293">
              <w:rPr>
                <w:noProof/>
                <w:webHidden/>
              </w:rPr>
              <w:instrText xml:space="preserve"> PAGEREF _Toc508883025 \h </w:instrText>
            </w:r>
            <w:r w:rsidR="00C46293">
              <w:rPr>
                <w:noProof/>
                <w:webHidden/>
              </w:rPr>
            </w:r>
            <w:r w:rsidR="00C46293">
              <w:rPr>
                <w:noProof/>
                <w:webHidden/>
              </w:rPr>
              <w:fldChar w:fldCharType="separate"/>
            </w:r>
            <w:r w:rsidR="00C46293">
              <w:rPr>
                <w:noProof/>
                <w:webHidden/>
              </w:rPr>
              <w:t>23</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26" w:history="1">
            <w:r w:rsidR="00C46293" w:rsidRPr="002843CE">
              <w:rPr>
                <w:rStyle w:val="Hyperlink"/>
                <w:noProof/>
              </w:rPr>
              <w:t>Trouble Shooting 9-Tap</w:t>
            </w:r>
            <w:r w:rsidR="00C46293">
              <w:rPr>
                <w:noProof/>
                <w:webHidden/>
              </w:rPr>
              <w:tab/>
            </w:r>
            <w:r w:rsidR="00C46293">
              <w:rPr>
                <w:noProof/>
                <w:webHidden/>
              </w:rPr>
              <w:fldChar w:fldCharType="begin"/>
            </w:r>
            <w:r w:rsidR="00C46293">
              <w:rPr>
                <w:noProof/>
                <w:webHidden/>
              </w:rPr>
              <w:instrText xml:space="preserve"> PAGEREF _Toc508883026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7" w:history="1">
            <w:r w:rsidR="00C46293" w:rsidRPr="002843CE">
              <w:rPr>
                <w:rStyle w:val="Hyperlink"/>
                <w:noProof/>
              </w:rPr>
              <w:t>WARNINGS:</w:t>
            </w:r>
            <w:r w:rsidR="00C46293">
              <w:rPr>
                <w:noProof/>
                <w:webHidden/>
              </w:rPr>
              <w:tab/>
            </w:r>
            <w:r w:rsidR="00C46293">
              <w:rPr>
                <w:noProof/>
                <w:webHidden/>
              </w:rPr>
              <w:fldChar w:fldCharType="begin"/>
            </w:r>
            <w:r w:rsidR="00C46293">
              <w:rPr>
                <w:noProof/>
                <w:webHidden/>
              </w:rPr>
              <w:instrText xml:space="preserve"> PAGEREF _Toc508883027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8" w:history="1">
            <w:r w:rsidR="00C46293" w:rsidRPr="002843CE">
              <w:rPr>
                <w:rStyle w:val="Hyperlink"/>
                <w:noProof/>
              </w:rPr>
              <w:t>Screen “splitting” on resize</w:t>
            </w:r>
            <w:r w:rsidR="00C46293">
              <w:rPr>
                <w:noProof/>
                <w:webHidden/>
              </w:rPr>
              <w:tab/>
            </w:r>
            <w:r w:rsidR="00C46293">
              <w:rPr>
                <w:noProof/>
                <w:webHidden/>
              </w:rPr>
              <w:fldChar w:fldCharType="begin"/>
            </w:r>
            <w:r w:rsidR="00C46293">
              <w:rPr>
                <w:noProof/>
                <w:webHidden/>
              </w:rPr>
              <w:instrText xml:space="preserve"> PAGEREF _Toc508883028 \h </w:instrText>
            </w:r>
            <w:r w:rsidR="00C46293">
              <w:rPr>
                <w:noProof/>
                <w:webHidden/>
              </w:rPr>
            </w:r>
            <w:r w:rsidR="00C46293">
              <w:rPr>
                <w:noProof/>
                <w:webHidden/>
              </w:rPr>
              <w:fldChar w:fldCharType="separate"/>
            </w:r>
            <w:r w:rsidR="00C46293">
              <w:rPr>
                <w:noProof/>
                <w:webHidden/>
              </w:rPr>
              <w:t>25</w:t>
            </w:r>
            <w:r w:rsidR="00C46293">
              <w:rPr>
                <w:noProof/>
                <w:webHidden/>
              </w:rPr>
              <w:fldChar w:fldCharType="end"/>
            </w:r>
          </w:hyperlink>
        </w:p>
        <w:p w:rsidR="00C46293" w:rsidRDefault="00C40979">
          <w:pPr>
            <w:pStyle w:val="TOC2"/>
            <w:rPr>
              <w:rFonts w:asciiTheme="minorHAnsi" w:eastAsiaTheme="minorEastAsia" w:hAnsiTheme="minorHAnsi" w:cstheme="minorBidi"/>
              <w:noProof/>
              <w:sz w:val="22"/>
              <w:szCs w:val="22"/>
            </w:rPr>
          </w:pPr>
          <w:hyperlink w:anchor="_Toc508883029" w:history="1">
            <w:r w:rsidR="00C46293" w:rsidRPr="002843CE">
              <w:rPr>
                <w:rStyle w:val="Hyperlink"/>
                <w:noProof/>
              </w:rPr>
              <w:t>ReadMe File</w:t>
            </w:r>
            <w:r w:rsidR="00C46293">
              <w:rPr>
                <w:noProof/>
                <w:webHidden/>
              </w:rPr>
              <w:tab/>
            </w:r>
            <w:r w:rsidR="00C46293">
              <w:rPr>
                <w:noProof/>
                <w:webHidden/>
              </w:rPr>
              <w:fldChar w:fldCharType="begin"/>
            </w:r>
            <w:r w:rsidR="00C46293">
              <w:rPr>
                <w:noProof/>
                <w:webHidden/>
              </w:rPr>
              <w:instrText xml:space="preserve"> PAGEREF _Toc508883029 \h </w:instrText>
            </w:r>
            <w:r w:rsidR="00C46293">
              <w:rPr>
                <w:noProof/>
                <w:webHidden/>
              </w:rPr>
            </w:r>
            <w:r w:rsidR="00C46293">
              <w:rPr>
                <w:noProof/>
                <w:webHidden/>
              </w:rPr>
              <w:fldChar w:fldCharType="separate"/>
            </w:r>
            <w:r w:rsidR="00C46293">
              <w:rPr>
                <w:noProof/>
                <w:webHidden/>
              </w:rPr>
              <w:t>26</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30" w:history="1">
            <w:r w:rsidR="00C46293" w:rsidRPr="002843CE">
              <w:rPr>
                <w:rStyle w:val="Hyperlink"/>
                <w:noProof/>
              </w:rPr>
              <w:t>Conversion Program</w:t>
            </w:r>
            <w:r w:rsidR="00C46293">
              <w:rPr>
                <w:noProof/>
                <w:webHidden/>
              </w:rPr>
              <w:tab/>
            </w:r>
            <w:r w:rsidR="00C46293">
              <w:rPr>
                <w:noProof/>
                <w:webHidden/>
              </w:rPr>
              <w:fldChar w:fldCharType="begin"/>
            </w:r>
            <w:r w:rsidR="00C46293">
              <w:rPr>
                <w:noProof/>
                <w:webHidden/>
              </w:rPr>
              <w:instrText xml:space="preserve"> PAGEREF _Toc508883030 \h </w:instrText>
            </w:r>
            <w:r w:rsidR="00C46293">
              <w:rPr>
                <w:noProof/>
                <w:webHidden/>
              </w:rPr>
            </w:r>
            <w:r w:rsidR="00C46293">
              <w:rPr>
                <w:noProof/>
                <w:webHidden/>
              </w:rPr>
              <w:fldChar w:fldCharType="separate"/>
            </w:r>
            <w:r w:rsidR="00C46293">
              <w:rPr>
                <w:noProof/>
                <w:webHidden/>
              </w:rPr>
              <w:t>28</w:t>
            </w:r>
            <w:r w:rsidR="00C46293">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31" w:history="1">
            <w:r w:rsidR="00D7122E">
              <w:rPr>
                <w:rStyle w:val="Hyperlink"/>
                <w:noProof/>
              </w:rPr>
              <w:t>General Information</w:t>
            </w:r>
            <w:r w:rsidR="00C46293">
              <w:rPr>
                <w:noProof/>
                <w:webHidden/>
              </w:rPr>
              <w:tab/>
            </w:r>
            <w:r w:rsidR="00C46293">
              <w:rPr>
                <w:noProof/>
                <w:webHidden/>
              </w:rPr>
              <w:fldChar w:fldCharType="begin"/>
            </w:r>
            <w:r w:rsidR="00C46293">
              <w:rPr>
                <w:noProof/>
                <w:webHidden/>
              </w:rPr>
              <w:instrText xml:space="preserve"> PAGEREF _Toc508883031 \h </w:instrText>
            </w:r>
            <w:r w:rsidR="00C46293">
              <w:rPr>
                <w:noProof/>
                <w:webHidden/>
              </w:rPr>
            </w:r>
            <w:r w:rsidR="00C46293">
              <w:rPr>
                <w:noProof/>
                <w:webHidden/>
              </w:rPr>
              <w:fldChar w:fldCharType="separate"/>
            </w:r>
            <w:r w:rsidR="00C46293">
              <w:rPr>
                <w:noProof/>
                <w:webHidden/>
              </w:rPr>
              <w:t>30</w:t>
            </w:r>
            <w:r w:rsidR="00C46293">
              <w:rPr>
                <w:noProof/>
                <w:webHidden/>
              </w:rPr>
              <w:fldChar w:fldCharType="end"/>
            </w:r>
          </w:hyperlink>
        </w:p>
        <w:p w:rsidR="00C46293" w:rsidRDefault="00C40979">
          <w:pPr>
            <w:pStyle w:val="TOC2"/>
            <w:rPr>
              <w:rStyle w:val="Hyperlink"/>
              <w:noProof/>
            </w:rPr>
          </w:pPr>
          <w:hyperlink w:anchor="_Toc508883032" w:history="1">
            <w:r w:rsidR="00C46293" w:rsidRPr="002843CE">
              <w:rPr>
                <w:rStyle w:val="Hyperlink"/>
                <w:noProof/>
              </w:rPr>
              <w:t>Main Menu</w:t>
            </w:r>
            <w:r w:rsidR="00C46293">
              <w:rPr>
                <w:noProof/>
                <w:webHidden/>
              </w:rPr>
              <w:tab/>
            </w:r>
            <w:r w:rsidR="00C46293">
              <w:rPr>
                <w:noProof/>
                <w:webHidden/>
              </w:rPr>
              <w:fldChar w:fldCharType="begin"/>
            </w:r>
            <w:r w:rsidR="00C46293">
              <w:rPr>
                <w:noProof/>
                <w:webHidden/>
              </w:rPr>
              <w:instrText xml:space="preserve"> PAGEREF _Toc508883032 \h </w:instrText>
            </w:r>
            <w:r w:rsidR="00C46293">
              <w:rPr>
                <w:noProof/>
                <w:webHidden/>
              </w:rPr>
            </w:r>
            <w:r w:rsidR="00C46293">
              <w:rPr>
                <w:noProof/>
                <w:webHidden/>
              </w:rPr>
              <w:fldChar w:fldCharType="separate"/>
            </w:r>
            <w:r w:rsidR="00C46293">
              <w:rPr>
                <w:noProof/>
                <w:webHidden/>
              </w:rPr>
              <w:t>30</w:t>
            </w:r>
            <w:r w:rsidR="00C46293">
              <w:rPr>
                <w:noProof/>
                <w:webHidden/>
              </w:rPr>
              <w:fldChar w:fldCharType="end"/>
            </w:r>
          </w:hyperlink>
        </w:p>
        <w:p w:rsidR="00D7122E" w:rsidRDefault="00C40979"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Member Info</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30</w:t>
            </w:r>
            <w:r w:rsidR="00D7122E">
              <w:rPr>
                <w:noProof/>
                <w:webHidden/>
              </w:rPr>
              <w:fldChar w:fldCharType="end"/>
            </w:r>
          </w:hyperlink>
        </w:p>
        <w:p w:rsidR="00D7122E" w:rsidRDefault="00C40979"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Member Scores</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31</w:t>
            </w:r>
            <w:r w:rsidR="00D7122E">
              <w:rPr>
                <w:noProof/>
                <w:webHidden/>
              </w:rPr>
              <w:fldChar w:fldCharType="end"/>
            </w:r>
          </w:hyperlink>
        </w:p>
        <w:p w:rsidR="00C46293" w:rsidRDefault="00C40979" w:rsidP="00D7122E">
          <w:pPr>
            <w:pStyle w:val="TOC2"/>
            <w:rPr>
              <w:rFonts w:asciiTheme="minorHAnsi" w:eastAsiaTheme="minorEastAsia" w:hAnsiTheme="minorHAnsi" w:cstheme="minorBidi"/>
              <w:noProof/>
              <w:sz w:val="22"/>
              <w:szCs w:val="22"/>
            </w:rPr>
          </w:pPr>
          <w:hyperlink w:anchor="_Toc508883032" w:history="1">
            <w:r w:rsidR="00D7122E">
              <w:rPr>
                <w:rStyle w:val="Hyperlink"/>
                <w:noProof/>
              </w:rPr>
              <w:t>Tools</w:t>
            </w:r>
            <w:r w:rsidR="00D7122E">
              <w:rPr>
                <w:noProof/>
                <w:webHidden/>
              </w:rPr>
              <w:tab/>
            </w:r>
            <w:r w:rsidR="00D7122E">
              <w:rPr>
                <w:noProof/>
                <w:webHidden/>
              </w:rPr>
              <w:fldChar w:fldCharType="begin"/>
            </w:r>
            <w:r w:rsidR="00D7122E">
              <w:rPr>
                <w:noProof/>
                <w:webHidden/>
              </w:rPr>
              <w:instrText xml:space="preserve"> PAGEREF _Toc508883032 \h </w:instrText>
            </w:r>
            <w:r w:rsidR="00D7122E">
              <w:rPr>
                <w:noProof/>
                <w:webHidden/>
              </w:rPr>
            </w:r>
            <w:r w:rsidR="00D7122E">
              <w:rPr>
                <w:noProof/>
                <w:webHidden/>
              </w:rPr>
              <w:fldChar w:fldCharType="separate"/>
            </w:r>
            <w:r w:rsidR="00D7122E">
              <w:rPr>
                <w:noProof/>
                <w:webHidden/>
              </w:rPr>
              <w:t>32</w:t>
            </w:r>
            <w:r w:rsidR="00D7122E">
              <w:rPr>
                <w:noProof/>
                <w:webHidden/>
              </w:rPr>
              <w:fldChar w:fldCharType="end"/>
            </w:r>
          </w:hyperlink>
        </w:p>
        <w:p w:rsidR="00C46293" w:rsidRDefault="00C40979">
          <w:pPr>
            <w:pStyle w:val="TOC1"/>
            <w:tabs>
              <w:tab w:val="right" w:leader="dot" w:pos="7910"/>
            </w:tabs>
            <w:rPr>
              <w:rFonts w:asciiTheme="minorHAnsi" w:eastAsiaTheme="minorEastAsia" w:hAnsiTheme="minorHAnsi" w:cstheme="minorBidi"/>
              <w:noProof/>
              <w:sz w:val="22"/>
              <w:szCs w:val="22"/>
            </w:rPr>
          </w:pPr>
          <w:hyperlink w:anchor="_Toc508883034" w:history="1">
            <w:r w:rsidR="00C46293" w:rsidRPr="002843CE">
              <w:rPr>
                <w:rStyle w:val="Hyperlink"/>
                <w:noProof/>
              </w:rPr>
              <w:t>Index</w:t>
            </w:r>
            <w:r w:rsidR="00C46293">
              <w:rPr>
                <w:noProof/>
                <w:webHidden/>
              </w:rPr>
              <w:tab/>
            </w:r>
            <w:r w:rsidR="00C46293">
              <w:rPr>
                <w:noProof/>
                <w:webHidden/>
              </w:rPr>
              <w:fldChar w:fldCharType="begin"/>
            </w:r>
            <w:r w:rsidR="00C46293">
              <w:rPr>
                <w:noProof/>
                <w:webHidden/>
              </w:rPr>
              <w:instrText xml:space="preserve"> PAGEREF _Toc508883034 \h </w:instrText>
            </w:r>
            <w:r w:rsidR="00C46293">
              <w:rPr>
                <w:noProof/>
                <w:webHidden/>
              </w:rPr>
            </w:r>
            <w:r w:rsidR="00C46293">
              <w:rPr>
                <w:noProof/>
                <w:webHidden/>
              </w:rPr>
              <w:fldChar w:fldCharType="separate"/>
            </w:r>
            <w:r w:rsidR="00C46293">
              <w:rPr>
                <w:noProof/>
                <w:webHidden/>
              </w:rPr>
              <w:t>3</w:t>
            </w:r>
            <w:r w:rsidR="00D7122E">
              <w:rPr>
                <w:noProof/>
                <w:webHidden/>
              </w:rPr>
              <w:t>4</w:t>
            </w:r>
            <w:r w:rsidR="00C46293">
              <w:rPr>
                <w:noProof/>
                <w:webHidden/>
              </w:rPr>
              <w:fldChar w:fldCharType="end"/>
            </w:r>
          </w:hyperlink>
        </w:p>
        <w:p w:rsidR="00C46293" w:rsidRDefault="00C46293">
          <w:r>
            <w:rPr>
              <w:b/>
              <w:bCs/>
              <w:noProof/>
            </w:rPr>
            <w:fldChar w:fldCharType="end"/>
          </w:r>
        </w:p>
      </w:sdtContent>
    </w:sdt>
    <w:p w:rsidR="005F6105" w:rsidRPr="003D2659" w:rsidRDefault="005F6105" w:rsidP="003D2659">
      <w:pPr>
        <w:pStyle w:val="TOCBase"/>
        <w:rPr>
          <w:kern w:val="28"/>
        </w:rPr>
        <w:sectPr w:rsidR="005F6105"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rsidR="005F6105" w:rsidRDefault="005F6105">
      <w:pPr>
        <w:pStyle w:val="PartTitle"/>
        <w:framePr w:wrap="notBeside"/>
      </w:pPr>
      <w:r>
        <w:lastRenderedPageBreak/>
        <w:t>Chapter</w:t>
      </w:r>
    </w:p>
    <w:p w:rsidR="005F6105" w:rsidRDefault="005F6105">
      <w:pPr>
        <w:pStyle w:val="PartLabel"/>
        <w:framePr w:wrap="notBeside"/>
      </w:pPr>
      <w:r>
        <w:t>1</w:t>
      </w:r>
    </w:p>
    <w:p w:rsidR="000266E8" w:rsidRDefault="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Pr="000266E8" w:rsidRDefault="000266E8" w:rsidP="000266E8"/>
    <w:p w:rsidR="000266E8" w:rsidRDefault="000266E8" w:rsidP="000266E8"/>
    <w:p w:rsidR="00C23B82" w:rsidRDefault="00C23B82" w:rsidP="00C23B82">
      <w:pPr>
        <w:pStyle w:val="Subtitle"/>
      </w:pPr>
      <w:r>
        <w:t>9-tap tour</w:t>
      </w:r>
    </w:p>
    <w:p w:rsidR="00E94115" w:rsidRDefault="00C23B82" w:rsidP="00181F67">
      <w:pPr>
        <w:pStyle w:val="Title"/>
      </w:pPr>
      <w:r>
        <w:t>Welcome</w:t>
      </w:r>
    </w:p>
    <w:p w:rsidR="00181F67" w:rsidRDefault="00181F67" w:rsidP="00E94115">
      <w:pPr>
        <w:pStyle w:val="Caption"/>
      </w:pPr>
      <w:r>
        <w:br w:type="page"/>
      </w:r>
    </w:p>
    <w:p w:rsidR="00181F67" w:rsidRDefault="00181F67" w:rsidP="00181F67">
      <w:pPr>
        <w:pStyle w:val="Heading1"/>
      </w:pPr>
      <w:bookmarkStart w:id="1" w:name="_Toc508882988"/>
      <w:r>
        <w:lastRenderedPageBreak/>
        <w:t>About</w:t>
      </w:r>
      <w:r w:rsidR="000F2BEF">
        <w:fldChar w:fldCharType="begin"/>
      </w:r>
      <w:r w:rsidR="000F2BEF">
        <w:instrText xml:space="preserve"> XE "</w:instrText>
      </w:r>
      <w:r w:rsidR="000F2BEF" w:rsidRPr="00C57517">
        <w:instrText>About</w:instrText>
      </w:r>
      <w:r w:rsidR="000F2BEF">
        <w:instrText xml:space="preserve">" </w:instrText>
      </w:r>
      <w:r w:rsidR="000F2BEF">
        <w:fldChar w:fldCharType="end"/>
      </w:r>
      <w:r w:rsidR="00F2796C">
        <w:t xml:space="preserve"> 9-</w:t>
      </w:r>
      <w:r>
        <w:t>Tap Tour INC</w:t>
      </w:r>
      <w:bookmarkEnd w:id="1"/>
    </w:p>
    <w:p w:rsidR="00181F67" w:rsidRDefault="00F2796C" w:rsidP="00181F67">
      <w:pPr>
        <w:pStyle w:val="ChapterSubtitle"/>
        <w:spacing w:after="0"/>
        <w:rPr>
          <w:spacing w:val="-5"/>
        </w:rPr>
      </w:pPr>
      <w:r>
        <w:rPr>
          <w:spacing w:val="-5"/>
        </w:rPr>
        <w:t>Welcome to the 9-</w:t>
      </w:r>
      <w:r w:rsidR="00181F67">
        <w:rPr>
          <w:spacing w:val="-5"/>
        </w:rPr>
        <w:t>Tap Tour Program. 9-Tap Tour, INC. is a unique, fun and professionally run tournament. Members enjoy our “Beat the Board” format, with four games per squad. Yet the fun, big payouts, special pots and the 9-Tap version of bowling itself, brings new excitement to tournaments.</w:t>
      </w:r>
    </w:p>
    <w:p w:rsidR="00181F67" w:rsidRPr="00BF0EE0" w:rsidRDefault="00181F67" w:rsidP="00181F67">
      <w:pPr>
        <w:pStyle w:val="ChapterSubtitle"/>
        <w:spacing w:after="0"/>
        <w:rPr>
          <w:spacing w:val="-5"/>
        </w:rPr>
      </w:pPr>
      <w:r w:rsidRPr="00BF0EE0">
        <w:t xml:space="preserve"> </w:t>
      </w:r>
      <w:r>
        <w:tab/>
      </w:r>
      <w:r w:rsidRPr="00BF0EE0">
        <w:rPr>
          <w:spacing w:val="-5"/>
        </w:rPr>
        <w:t>Approximately one bowler in every 5 entries will cash. Other optional ways to cash are: 9-Tap Jackpot, Progressive Pot, high game pots, brackets, scratch game and series pot, and more depending on where &amp; when you bowl these “Side Pots” may vary from time-to-time. 9-TAP TOUR also has BIG ‘Added money' Quarterly Championships, specials, promotions and doubles tournaments. Each Quarterly Tournament may have eligibility requirements for members who bowl during that Quarter.</w:t>
      </w:r>
    </w:p>
    <w:p w:rsidR="00181F67" w:rsidRPr="00BF0EE0" w:rsidRDefault="00181F67" w:rsidP="00181F67">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rsidR="00181F67" w:rsidRPr="00BF0EE0" w:rsidRDefault="00181F67" w:rsidP="00181F67">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rsidR="00181F67" w:rsidRPr="00BF0EE0" w:rsidRDefault="00181F67" w:rsidP="00181F67">
      <w:pPr>
        <w:pStyle w:val="ChapterSubtitle"/>
        <w:spacing w:after="0"/>
        <w:ind w:firstLine="720"/>
        <w:rPr>
          <w:spacing w:val="-5"/>
        </w:rPr>
      </w:pPr>
      <w:r w:rsidRPr="00BF0EE0">
        <w:rPr>
          <w:spacing w:val="-5"/>
        </w:rPr>
        <w:t>First place and prize fund moneys are based on the number of entries and will vary depending on where you bowl. Special Added money &amp; Quarterly tournaments will pay higher amounts. Regional or National tournaments (in 9-Tap's future), will have much higher amounts.</w:t>
      </w:r>
    </w:p>
    <w:p w:rsidR="00181F67" w:rsidRPr="00BF0EE0" w:rsidRDefault="00181F67" w:rsidP="00181F67">
      <w:pPr>
        <w:pStyle w:val="ChapterSubtitle"/>
        <w:spacing w:after="0"/>
        <w:ind w:firstLine="720"/>
        <w:rPr>
          <w:spacing w:val="-5"/>
        </w:rPr>
      </w:pPr>
      <w:r w:rsidRPr="00BF0EE0">
        <w:rPr>
          <w:spacing w:val="-5"/>
        </w:rPr>
        <w:t>Our goal is to provide an enjoyable experience for all of our members, with a fair opportunity for both low and higher average bowlers. 9-TAP TOUR INC appreciates your participation. We hope you will enjoy our tournaments and if you do please refer us to other bowlers. We ask for, and welcome comments and suggestions.</w:t>
      </w:r>
    </w:p>
    <w:p w:rsidR="00181F67" w:rsidRPr="00BF0EE0" w:rsidRDefault="00181F67" w:rsidP="00181F67">
      <w:pPr>
        <w:pStyle w:val="ChapterSubtitle"/>
        <w:spacing w:after="0"/>
        <w:ind w:left="1440" w:firstLine="720"/>
        <w:jc w:val="right"/>
        <w:rPr>
          <w:spacing w:val="-5"/>
        </w:rPr>
      </w:pPr>
      <w:r w:rsidRPr="00BF0EE0">
        <w:rPr>
          <w:spacing w:val="-5"/>
        </w:rPr>
        <w:t>THANK YOU!</w:t>
      </w:r>
    </w:p>
    <w:p w:rsidR="00181F67" w:rsidRPr="00BF0EE0" w:rsidRDefault="00181F67" w:rsidP="00181F67">
      <w:pPr>
        <w:pStyle w:val="ChapterSubtitle"/>
        <w:spacing w:after="0"/>
        <w:jc w:val="right"/>
        <w:rPr>
          <w:spacing w:val="-5"/>
        </w:rPr>
      </w:pPr>
      <w:r w:rsidRPr="00BF0EE0">
        <w:rPr>
          <w:spacing w:val="-5"/>
        </w:rPr>
        <w:t>Rob Victor - Director</w:t>
      </w:r>
    </w:p>
    <w:p w:rsidR="00181F67" w:rsidRDefault="00181F67" w:rsidP="00181F67">
      <w:pPr>
        <w:pStyle w:val="ChapterSubtitle"/>
        <w:spacing w:after="0"/>
        <w:jc w:val="right"/>
        <w:rPr>
          <w:spacing w:val="-5"/>
        </w:rPr>
      </w:pPr>
      <w:r w:rsidRPr="00BF0EE0">
        <w:rPr>
          <w:spacing w:val="-5"/>
        </w:rPr>
        <w:t xml:space="preserve">Steve Freeman </w:t>
      </w:r>
      <w:r w:rsidR="005B7B58">
        <w:rPr>
          <w:spacing w:val="-5"/>
        </w:rPr>
        <w:t>–</w:t>
      </w:r>
      <w:r w:rsidRPr="00BF0EE0">
        <w:rPr>
          <w:spacing w:val="-5"/>
        </w:rPr>
        <w:t xml:space="preserve"> Director</w:t>
      </w:r>
    </w:p>
    <w:p w:rsidR="005B7B58" w:rsidRPr="005B7B58" w:rsidRDefault="005B7B58" w:rsidP="005B7B58">
      <w:pPr>
        <w:pStyle w:val="BodyText"/>
      </w:pPr>
    </w:p>
    <w:p w:rsidR="006F5524" w:rsidRDefault="006F5524" w:rsidP="006F5524">
      <w:pPr>
        <w:pStyle w:val="Heading2"/>
        <w:rPr>
          <w:szCs w:val="20"/>
        </w:rPr>
      </w:pPr>
      <w:bookmarkStart w:id="2" w:name="_Toc508882989"/>
      <w:r>
        <w:rPr>
          <w:szCs w:val="20"/>
        </w:rPr>
        <w:lastRenderedPageBreak/>
        <w:t>Dedication:</w:t>
      </w:r>
      <w:bookmarkEnd w:id="2"/>
    </w:p>
    <w:p w:rsidR="006F5524" w:rsidRPr="006F5524" w:rsidRDefault="006F5524" w:rsidP="006F5524">
      <w:pPr>
        <w:pStyle w:val="BodyText"/>
      </w:pPr>
      <w:r>
        <w:t>Who did the work?</w:t>
      </w:r>
    </w:p>
    <w:p w:rsidR="006F5524" w:rsidRDefault="006F5524" w:rsidP="00E049CF">
      <w:pPr>
        <w:pStyle w:val="Heading1"/>
        <w:rPr>
          <w:sz w:val="40"/>
          <w:szCs w:val="40"/>
        </w:rPr>
        <w:sectPr w:rsidR="006F5524" w:rsidSect="00FD5C3F">
          <w:footerReference w:type="default" r:id="rId13"/>
          <w:type w:val="continuous"/>
          <w:pgSz w:w="12240" w:h="15840" w:code="1"/>
          <w:pgMar w:top="1800" w:right="1195" w:bottom="1440" w:left="3355" w:header="965" w:footer="965" w:gutter="0"/>
          <w:cols w:space="360"/>
          <w:titlePg/>
        </w:sectPr>
      </w:pPr>
    </w:p>
    <w:p w:rsidR="00181F67" w:rsidRDefault="00181F67" w:rsidP="00E049CF">
      <w:pPr>
        <w:pStyle w:val="Heading1"/>
        <w:rPr>
          <w:sz w:val="40"/>
          <w:szCs w:val="40"/>
        </w:rPr>
      </w:pPr>
      <w:bookmarkStart w:id="3" w:name="_Toc508882990"/>
      <w:r>
        <w:rPr>
          <w:sz w:val="40"/>
          <w:szCs w:val="40"/>
        </w:rPr>
        <w:t>What is</w:t>
      </w:r>
      <w:r w:rsidR="008E5B77">
        <w:rPr>
          <w:sz w:val="40"/>
          <w:szCs w:val="40"/>
        </w:rPr>
        <w:t xml:space="preserve"> </w:t>
      </w:r>
      <w:r>
        <w:rPr>
          <w:sz w:val="40"/>
          <w:szCs w:val="40"/>
        </w:rPr>
        <w:t>9-Tap?</w:t>
      </w:r>
      <w:bookmarkEnd w:id="3"/>
    </w:p>
    <w:p w:rsidR="00181F67" w:rsidRDefault="00181F67" w:rsidP="00181F67">
      <w:pPr>
        <w:pStyle w:val="BodyText"/>
      </w:pPr>
      <w:r>
        <w:t>9-Tap is a purpose built, full feature bowling tournament management software</w:t>
      </w:r>
      <w:r w:rsidR="00E94115">
        <w:t xml:space="preserve"> system with a variety of functions.</w:t>
      </w:r>
    </w:p>
    <w:p w:rsidR="00E94115" w:rsidRDefault="00E94115" w:rsidP="00E94115">
      <w:pPr>
        <w:pStyle w:val="BodyText"/>
        <w:keepNext/>
      </w:pPr>
      <w:r>
        <w:rPr>
          <w:noProof/>
        </w:rPr>
        <w:drawing>
          <wp:inline distT="0" distB="0" distL="0" distR="0">
            <wp:extent cx="4883150" cy="262328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E94115" w:rsidRPr="00181F67" w:rsidRDefault="00E94115" w:rsidP="00E94115">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w:t>
      </w:r>
      <w:r w:rsidR="00C40979">
        <w:rPr>
          <w:noProof/>
        </w:rPr>
        <w:fldChar w:fldCharType="end"/>
      </w:r>
      <w:r>
        <w:t>: 9-Tap Main Menu</w:t>
      </w:r>
    </w:p>
    <w:p w:rsidR="006F5524" w:rsidRDefault="006F5524" w:rsidP="00E049CF">
      <w:pPr>
        <w:pStyle w:val="Heading1"/>
        <w:rPr>
          <w:sz w:val="40"/>
          <w:szCs w:val="40"/>
        </w:rPr>
        <w:sectPr w:rsidR="006F5524" w:rsidSect="00FD5C3F">
          <w:type w:val="continuous"/>
          <w:pgSz w:w="12240" w:h="15840" w:code="1"/>
          <w:pgMar w:top="1800" w:right="1195" w:bottom="1440" w:left="3355" w:header="965" w:footer="965" w:gutter="0"/>
          <w:cols w:space="360"/>
          <w:titlePg/>
        </w:sectPr>
      </w:pPr>
    </w:p>
    <w:p w:rsidR="006F5524" w:rsidRDefault="006F5524" w:rsidP="00C970A6">
      <w:pPr>
        <w:pStyle w:val="Heading2"/>
      </w:pPr>
      <w:bookmarkStart w:id="4" w:name="_Toc508882991"/>
      <w:r>
        <w:t>A good place to start</w:t>
      </w:r>
      <w:bookmarkEnd w:id="4"/>
    </w:p>
    <w:p w:rsidR="006F5524" w:rsidRDefault="006F5524" w:rsidP="00C970A6">
      <w:pPr>
        <w:pStyle w:val="Heading3"/>
      </w:pPr>
      <w:bookmarkStart w:id="5" w:name="_Toc508882992"/>
      <w:r>
        <w:t>Quick start guide</w:t>
      </w:r>
      <w:bookmarkEnd w:id="5"/>
    </w:p>
    <w:p w:rsidR="006F5524" w:rsidRDefault="006F5524" w:rsidP="006F5524">
      <w:pPr>
        <w:pStyle w:val="BodyText"/>
      </w:pPr>
      <w:r>
        <w:t xml:space="preserve">You can find this on page </w:t>
      </w:r>
      <w:r w:rsidR="000F2BEF">
        <w:t>7</w:t>
      </w:r>
      <w:r w:rsidR="000C6CAE">
        <w:t>.</w:t>
      </w:r>
    </w:p>
    <w:p w:rsidR="006F5524" w:rsidRDefault="006F5524" w:rsidP="00C970A6">
      <w:pPr>
        <w:pStyle w:val="Heading3"/>
      </w:pPr>
      <w:bookmarkStart w:id="6" w:name="_Toc508882993"/>
      <w:r>
        <w:t>Troubleshooting</w:t>
      </w:r>
      <w:bookmarkEnd w:id="6"/>
    </w:p>
    <w:p w:rsidR="006F5524" w:rsidRPr="006F5524" w:rsidRDefault="006F5524" w:rsidP="006F5524">
      <w:pPr>
        <w:pStyle w:val="BodyText"/>
      </w:pPr>
      <w:r>
        <w:t xml:space="preserve">You can find this on page </w:t>
      </w:r>
      <w:r w:rsidR="000F2BEF">
        <w:t>25</w:t>
      </w:r>
      <w:r w:rsidR="000C6CAE">
        <w:t>.</w:t>
      </w:r>
    </w:p>
    <w:p w:rsidR="006F5524" w:rsidRDefault="006F5524" w:rsidP="00C970A6">
      <w:pPr>
        <w:pStyle w:val="Heading2"/>
      </w:pPr>
      <w:bookmarkStart w:id="7" w:name="_Toc508882994"/>
      <w:r>
        <w:t>Menus guide</w:t>
      </w:r>
      <w:bookmarkEnd w:id="7"/>
    </w:p>
    <w:p w:rsidR="006F5524" w:rsidRDefault="000C6CAE" w:rsidP="006F5524">
      <w:pPr>
        <w:pStyle w:val="BodyText"/>
      </w:pPr>
      <w:r>
        <w:t xml:space="preserve">An </w:t>
      </w:r>
      <w:r w:rsidR="00A22AFE">
        <w:t>in-depth</w:t>
      </w:r>
      <w:r>
        <w:t xml:space="preserve"> explanation of the program menus can be found </w:t>
      </w:r>
      <w:r w:rsidR="00223137">
        <w:t xml:space="preserve">starting </w:t>
      </w:r>
      <w:r>
        <w:t xml:space="preserve">on page </w:t>
      </w:r>
      <w:r w:rsidR="00223137">
        <w:t>10</w:t>
      </w:r>
      <w:r>
        <w:t>.</w:t>
      </w:r>
    </w:p>
    <w:p w:rsidR="006F5524" w:rsidRDefault="006F5524" w:rsidP="006F5524">
      <w:pPr>
        <w:pStyle w:val="BodyText"/>
      </w:pPr>
      <w:r>
        <w:br w:type="page"/>
      </w:r>
    </w:p>
    <w:p w:rsidR="006F5524" w:rsidRDefault="006F5524" w:rsidP="006F5524">
      <w:pPr>
        <w:pStyle w:val="PartTitle"/>
        <w:framePr w:wrap="notBeside"/>
      </w:pPr>
      <w:r>
        <w:lastRenderedPageBreak/>
        <w:t>Chapter</w:t>
      </w:r>
    </w:p>
    <w:p w:rsidR="006F5524" w:rsidRDefault="006F5524" w:rsidP="006F5524">
      <w:pPr>
        <w:pStyle w:val="PartLabel"/>
        <w:framePr w:wrap="notBeside"/>
      </w:pPr>
      <w:r>
        <w:t>2</w:t>
      </w:r>
    </w:p>
    <w:p w:rsidR="006F5524"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Pr="000266E8" w:rsidRDefault="006F5524" w:rsidP="006F5524"/>
    <w:p w:rsidR="006F5524" w:rsidRDefault="006F5524" w:rsidP="006F5524"/>
    <w:p w:rsidR="006F5524" w:rsidRDefault="006F5524" w:rsidP="006F5524">
      <w:pPr>
        <w:pStyle w:val="Subtitle"/>
      </w:pPr>
      <w:r>
        <w:t>9-tap tour</w:t>
      </w:r>
    </w:p>
    <w:p w:rsidR="006F5524" w:rsidRDefault="006F5524" w:rsidP="006F5524">
      <w:pPr>
        <w:pStyle w:val="Title"/>
      </w:pPr>
      <w:r>
        <w:t>Quick Start</w:t>
      </w:r>
      <w:r w:rsidR="009C6AC4">
        <w:t xml:space="preserve"> Guide</w:t>
      </w:r>
    </w:p>
    <w:p w:rsidR="008A7571" w:rsidRDefault="008A7571" w:rsidP="006F5524">
      <w:pPr>
        <w:pStyle w:val="Caption"/>
        <w:sectPr w:rsidR="008A7571" w:rsidSect="00FD5C3F">
          <w:type w:val="continuous"/>
          <w:pgSz w:w="12240" w:h="15840" w:code="1"/>
          <w:pgMar w:top="1800" w:right="1195" w:bottom="1440" w:left="3355" w:header="965" w:footer="965" w:gutter="0"/>
          <w:cols w:space="360"/>
          <w:titlePg/>
        </w:sectPr>
      </w:pPr>
    </w:p>
    <w:p w:rsidR="00C970A6" w:rsidRDefault="00C970A6" w:rsidP="00C970A6">
      <w:pPr>
        <w:pStyle w:val="Heading1"/>
      </w:pPr>
      <w:bookmarkStart w:id="8" w:name="_Toc508882995"/>
      <w:r>
        <w:lastRenderedPageBreak/>
        <w:t>Quick Start Guide</w:t>
      </w:r>
      <w:bookmarkEnd w:id="8"/>
      <w:r w:rsidRPr="00C970A6">
        <w:t xml:space="preserve"> </w:t>
      </w:r>
    </w:p>
    <w:p w:rsidR="00C970A6" w:rsidRDefault="00C970A6" w:rsidP="00C970A6">
      <w:pPr>
        <w:pStyle w:val="Heading8"/>
        <w:framePr w:wrap="around"/>
      </w:pPr>
      <w:r>
        <w:t xml:space="preserve">hELPFUL </w:t>
      </w:r>
      <w:r w:rsidR="007F57D1">
        <w:t>Tips</w:t>
      </w:r>
      <w:r>
        <w:t xml:space="preserve"> TO GET 9-tAP UP AND RUNNING.</w:t>
      </w:r>
    </w:p>
    <w:p w:rsidR="0071528A" w:rsidRDefault="0071528A" w:rsidP="006F5524">
      <w:pPr>
        <w:pStyle w:val="Heading2"/>
      </w:pPr>
      <w:bookmarkStart w:id="9" w:name="_Toc508882996"/>
      <w:r>
        <w:t>What are the system requirements to run 9-Tap?</w:t>
      </w:r>
      <w:bookmarkEnd w:id="9"/>
    </w:p>
    <w:p w:rsidR="0071528A" w:rsidRDefault="0071528A" w:rsidP="0071528A">
      <w:pPr>
        <w:pStyle w:val="BodyTextKeep"/>
      </w:pPr>
      <w:r>
        <w:t>The system requirements</w:t>
      </w:r>
      <w:r w:rsidR="00152C68">
        <w:t xml:space="preserve">: </w:t>
      </w:r>
      <w:r w:rsidR="009A6672">
        <w:t>Windows 7 and above</w:t>
      </w:r>
      <w:r>
        <w:t xml:space="preserve">. </w:t>
      </w:r>
      <w:r w:rsidR="009A6672">
        <w:t>13MB free disk space.</w:t>
      </w:r>
      <w:r>
        <w:t xml:space="preserve"> </w:t>
      </w:r>
      <w:r w:rsidR="00152C68">
        <w:t xml:space="preserve">Optimized for 1366 X 768 screen resolution. </w:t>
      </w:r>
      <w:r>
        <w:t>USB port. Dot matrix and ink/laser-jet printers. Microsoft Excel must be installed on the computer for the 9-Tap Tour program to work.</w:t>
      </w:r>
    </w:p>
    <w:p w:rsidR="0071528A" w:rsidRDefault="0071528A" w:rsidP="006F5524">
      <w:pPr>
        <w:pStyle w:val="Heading2"/>
      </w:pPr>
      <w:bookmarkStart w:id="10" w:name="_Toc508882997"/>
      <w:r>
        <w:t>How do I install 9-Tap?</w:t>
      </w:r>
      <w:bookmarkEnd w:id="10"/>
    </w:p>
    <w:p w:rsidR="0071528A" w:rsidRDefault="0071528A" w:rsidP="0071528A">
      <w:pPr>
        <w:pStyle w:val="BodyText"/>
        <w:numPr>
          <w:ilvl w:val="0"/>
          <w:numId w:val="40"/>
        </w:numPr>
      </w:pPr>
      <w:r>
        <w:t>Start Windows and exit all other applications.</w:t>
      </w:r>
    </w:p>
    <w:p w:rsidR="0071528A" w:rsidRDefault="00F2796C" w:rsidP="0071528A">
      <w:pPr>
        <w:pStyle w:val="BodyText"/>
        <w:numPr>
          <w:ilvl w:val="0"/>
          <w:numId w:val="40"/>
        </w:numPr>
      </w:pPr>
      <w:r>
        <w:t>Insert the 9-</w:t>
      </w:r>
      <w:r w:rsidR="0071528A">
        <w:t>Tap Tour USB drive into your computer’s USB port.</w:t>
      </w:r>
      <w:r w:rsidR="00382984">
        <w:t xml:space="preserve"> </w:t>
      </w:r>
      <w:r w:rsidR="00B83022">
        <w:t>Or navigate to the download site. Download 9-Tap.exe.</w:t>
      </w:r>
    </w:p>
    <w:p w:rsidR="0071528A" w:rsidRDefault="0071528A" w:rsidP="0071528A">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71528A" w:rsidRDefault="0071528A" w:rsidP="0071528A">
      <w:pPr>
        <w:pStyle w:val="BodyText"/>
        <w:numPr>
          <w:ilvl w:val="0"/>
          <w:numId w:val="40"/>
        </w:numPr>
      </w:pPr>
      <w:r>
        <w:t>The installation wizard will now run.</w:t>
      </w:r>
    </w:p>
    <w:p w:rsidR="0071528A" w:rsidRDefault="0071528A" w:rsidP="0071528A">
      <w:pPr>
        <w:pStyle w:val="BodyText"/>
        <w:numPr>
          <w:ilvl w:val="0"/>
          <w:numId w:val="40"/>
        </w:numPr>
      </w:pPr>
      <w:r>
        <w:t>The next window will prompt you to shut down all other running</w:t>
      </w:r>
      <w:r w:rsidR="00F2796C">
        <w:t xml:space="preserve"> programs before starting the 9-</w:t>
      </w:r>
      <w:r>
        <w:t>Tap Tour installation process. Do this and then click “Next” to continue.</w:t>
      </w:r>
    </w:p>
    <w:p w:rsidR="0071528A" w:rsidRDefault="0071528A" w:rsidP="0071528A">
      <w:pPr>
        <w:pStyle w:val="BodyText"/>
        <w:numPr>
          <w:ilvl w:val="0"/>
          <w:numId w:val="40"/>
        </w:numPr>
      </w:pPr>
      <w:r>
        <w:t>End User License agreement. Read the agreement, and if you agree to the terms and conditions chose “I agree.” Then click the “I Agree” button to continue the installation process.</w:t>
      </w:r>
    </w:p>
    <w:p w:rsidR="0071528A" w:rsidRDefault="0071528A" w:rsidP="0071528A">
      <w:pPr>
        <w:pStyle w:val="BodyText"/>
        <w:numPr>
          <w:ilvl w:val="0"/>
          <w:numId w:val="40"/>
        </w:numPr>
      </w:pPr>
      <w:r>
        <w:t>Next, chose an install location for the program. Either accept the default location or choose another location. Once you’re satisfied with your choice, click “Next” to continue installing.</w:t>
      </w:r>
    </w:p>
    <w:p w:rsidR="0071528A" w:rsidRDefault="0071528A" w:rsidP="0071528A">
      <w:pPr>
        <w:pStyle w:val="BodyText"/>
        <w:numPr>
          <w:ilvl w:val="0"/>
          <w:numId w:val="40"/>
        </w:numPr>
      </w:pPr>
      <w:r>
        <w:t>S</w:t>
      </w:r>
      <w:r w:rsidR="00F2796C">
        <w:t>elect a Start Menu Folder for 9-</w:t>
      </w:r>
      <w:r>
        <w:t>Tap Tour. Either accept the default location or chose another. If you don’t want a Start Menu folder to be created check the box “Do Not Create A Start Menu Folder”. Once you are satisfied with your selection click the “Next” button to continue.</w:t>
      </w:r>
    </w:p>
    <w:p w:rsidR="0071528A" w:rsidRDefault="0071528A" w:rsidP="0071528A">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71528A" w:rsidRDefault="00F2796C" w:rsidP="0071528A">
      <w:pPr>
        <w:pStyle w:val="BodyText"/>
        <w:numPr>
          <w:ilvl w:val="0"/>
          <w:numId w:val="40"/>
        </w:numPr>
      </w:pPr>
      <w:r>
        <w:t>The 9-</w:t>
      </w:r>
      <w:r w:rsidR="0071528A">
        <w:t>Tap Tour will now begin installing. When the “Install complete” message displays, click the “Next:” button to continue.</w:t>
      </w:r>
    </w:p>
    <w:p w:rsidR="0071528A" w:rsidRDefault="00F2796C" w:rsidP="0071528A">
      <w:pPr>
        <w:pStyle w:val="BodyText"/>
        <w:numPr>
          <w:ilvl w:val="0"/>
          <w:numId w:val="40"/>
        </w:numPr>
      </w:pPr>
      <w:r>
        <w:t>The 9-</w:t>
      </w:r>
      <w:r w:rsidR="0071528A">
        <w:t xml:space="preserve">Tap Tour program has now been successfully installed. Choose “Run 9 Tap Tour” to immediately launch the program, or “View ReadMe.txt” to view </w:t>
      </w:r>
      <w:r w:rsidR="0071528A">
        <w:lastRenderedPageBreak/>
        <w:t>the ReadMe file where you can view updated program information made after the game manual was printed.</w:t>
      </w:r>
    </w:p>
    <w:p w:rsidR="00D570F0" w:rsidRDefault="00D570F0" w:rsidP="00D570F0">
      <w:pPr>
        <w:pStyle w:val="BodyText"/>
        <w:numPr>
          <w:ilvl w:val="0"/>
          <w:numId w:val="40"/>
        </w:numPr>
      </w:pPr>
      <w:r>
        <w:t>Start Windows and exit all other applications.</w:t>
      </w:r>
    </w:p>
    <w:p w:rsidR="00D570F0" w:rsidRDefault="00F2796C" w:rsidP="00D570F0">
      <w:pPr>
        <w:pStyle w:val="BodyText"/>
        <w:numPr>
          <w:ilvl w:val="0"/>
          <w:numId w:val="40"/>
        </w:numPr>
      </w:pPr>
      <w:r>
        <w:t>Insert the 9-</w:t>
      </w:r>
      <w:r w:rsidR="00D570F0">
        <w:t>Tap Tour USB drive into your computer’s USB port.</w:t>
      </w:r>
    </w:p>
    <w:p w:rsidR="00D570F0" w:rsidRDefault="00D570F0" w:rsidP="00D570F0">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D570F0" w:rsidRDefault="00D570F0" w:rsidP="00D570F0">
      <w:pPr>
        <w:pStyle w:val="BodyText"/>
        <w:numPr>
          <w:ilvl w:val="0"/>
          <w:numId w:val="40"/>
        </w:numPr>
      </w:pPr>
      <w:r>
        <w:t>The installation wizard will now run.</w:t>
      </w:r>
    </w:p>
    <w:p w:rsidR="00D570F0" w:rsidRDefault="00D570F0" w:rsidP="00D570F0">
      <w:pPr>
        <w:pStyle w:val="BodyText"/>
        <w:numPr>
          <w:ilvl w:val="0"/>
          <w:numId w:val="40"/>
        </w:numPr>
      </w:pPr>
      <w:r>
        <w:t>The next window will prompt you to shut down all other running</w:t>
      </w:r>
      <w:r w:rsidR="00F2796C">
        <w:t xml:space="preserve"> programs before starting the 9-</w:t>
      </w:r>
      <w:r>
        <w:t>Tap Tour installation process. Do this and then click “Next” to continue.</w:t>
      </w:r>
    </w:p>
    <w:p w:rsidR="00D570F0" w:rsidRDefault="00D570F0" w:rsidP="00D570F0">
      <w:pPr>
        <w:pStyle w:val="BodyText"/>
        <w:numPr>
          <w:ilvl w:val="0"/>
          <w:numId w:val="40"/>
        </w:numPr>
      </w:pPr>
      <w:r>
        <w:t>End User License agreement. Read the agreement, and if you agree to the terms and conditions chose “I agree.” Then click the “I Agree” button to continue the installation process.</w:t>
      </w:r>
    </w:p>
    <w:p w:rsidR="00D570F0" w:rsidRDefault="00D570F0" w:rsidP="00D570F0">
      <w:pPr>
        <w:pStyle w:val="BodyText"/>
        <w:numPr>
          <w:ilvl w:val="0"/>
          <w:numId w:val="40"/>
        </w:numPr>
      </w:pPr>
      <w:r>
        <w:t>Next, chose an install location for the program. Either accept the default location or choose another location. Once you’re satisfied with your choice, click “Next” to continue installing.</w:t>
      </w:r>
    </w:p>
    <w:p w:rsidR="00D570F0" w:rsidRDefault="00D570F0" w:rsidP="00D570F0">
      <w:pPr>
        <w:pStyle w:val="BodyText"/>
        <w:numPr>
          <w:ilvl w:val="0"/>
          <w:numId w:val="40"/>
        </w:numPr>
      </w:pPr>
      <w:r>
        <w:t>Select a Start</w:t>
      </w:r>
      <w:r w:rsidR="00F2796C">
        <w:t xml:space="preserve"> Menu Folder for 9-</w:t>
      </w:r>
      <w:r>
        <w:t>Tap Tour. Either accept the default location or chose another. If you don’t want a Start Menu folder to be created check the box “Do Not Create A Start Menu Folder”. Once you are satisfied with your selection click the “Next” button to continue.</w:t>
      </w:r>
    </w:p>
    <w:p w:rsidR="00D570F0" w:rsidRDefault="00D570F0" w:rsidP="00D570F0">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D570F0" w:rsidRDefault="00F2796C" w:rsidP="00D570F0">
      <w:pPr>
        <w:pStyle w:val="BodyText"/>
        <w:numPr>
          <w:ilvl w:val="0"/>
          <w:numId w:val="40"/>
        </w:numPr>
      </w:pPr>
      <w:r>
        <w:t>The 9-</w:t>
      </w:r>
      <w:r w:rsidR="00D570F0">
        <w:t>Tap Tour will now begin installing. When the “Install complete” message displays, click the “Next:” button to continue.</w:t>
      </w:r>
    </w:p>
    <w:p w:rsidR="0071528A" w:rsidRPr="0071528A" w:rsidRDefault="00F2796C" w:rsidP="00C46293">
      <w:pPr>
        <w:pStyle w:val="BodyText"/>
        <w:numPr>
          <w:ilvl w:val="0"/>
          <w:numId w:val="40"/>
        </w:numPr>
      </w:pPr>
      <w:r>
        <w:t>The 9-</w:t>
      </w:r>
      <w:r w:rsidR="00D570F0">
        <w:t>Tap Tour program has now been successfully installed. Choose “Run 9 Tap Tour” to immediately launch the program, or “View ReadMe.txt” to view the ReadMe file where you can view updated program information made after the game manual was printed.</w:t>
      </w:r>
    </w:p>
    <w:p w:rsidR="006F5524" w:rsidRDefault="006F5524" w:rsidP="006F5524">
      <w:pPr>
        <w:pStyle w:val="Heading2"/>
      </w:pPr>
      <w:bookmarkStart w:id="11" w:name="_Toc508882998"/>
      <w:r>
        <w:t>How do I Launch 9-Tap?</w:t>
      </w:r>
      <w:bookmarkEnd w:id="11"/>
    </w:p>
    <w:p w:rsidR="00982111" w:rsidRDefault="00982111" w:rsidP="006F5524">
      <w:pPr>
        <w:pStyle w:val="BodyText"/>
      </w:pPr>
      <w:r>
        <w:t xml:space="preserve">Double click on the desktop </w:t>
      </w:r>
      <w:r w:rsidR="00D570F0">
        <w:t>icon or</w:t>
      </w:r>
      <w:r>
        <w:t xml:space="preserve"> go to the program in the system menu and click on it.</w:t>
      </w:r>
      <w:r w:rsidR="00382984">
        <w:t xml:space="preserve"> This will launch 9-Tap.</w:t>
      </w:r>
    </w:p>
    <w:p w:rsidR="0071528A" w:rsidRDefault="0071528A" w:rsidP="00273464">
      <w:pPr>
        <w:pStyle w:val="Heading2"/>
      </w:pPr>
      <w:bookmarkStart w:id="12" w:name="_Toc508882999"/>
      <w:r>
        <w:lastRenderedPageBreak/>
        <w:t>How do I import existing members?</w:t>
      </w:r>
      <w:bookmarkEnd w:id="12"/>
    </w:p>
    <w:p w:rsidR="0071528A" w:rsidRPr="0071528A" w:rsidRDefault="00982111" w:rsidP="0071528A">
      <w:pPr>
        <w:pStyle w:val="BodyText"/>
      </w:pPr>
      <w:r>
        <w:t xml:space="preserve">On the Member Info screen, </w:t>
      </w:r>
      <w:r w:rsidR="005B7C3F">
        <w:t>click on the “Import” button.</w:t>
      </w:r>
      <w:r>
        <w:t xml:space="preserve"> When the file picker screen comes up, navigate to the Excel file you need to import. Select it and </w:t>
      </w:r>
      <w:r w:rsidR="00B837BD">
        <w:t>click</w:t>
      </w:r>
      <w:r w:rsidR="0099799D">
        <w:t xml:space="preserve"> OK.</w:t>
      </w:r>
    </w:p>
    <w:p w:rsidR="00273464" w:rsidRDefault="00273464" w:rsidP="00273464">
      <w:pPr>
        <w:pStyle w:val="Heading2"/>
      </w:pPr>
      <w:bookmarkStart w:id="13" w:name="_Toc508883000"/>
      <w:r>
        <w:t>How do I enter a new player?</w:t>
      </w:r>
      <w:bookmarkEnd w:id="13"/>
    </w:p>
    <w:p w:rsidR="00273464" w:rsidRDefault="00D85D3B" w:rsidP="00273464">
      <w:pPr>
        <w:pStyle w:val="BodyText"/>
      </w:pPr>
      <w:r>
        <w:t>On the Member Info screen, c</w:t>
      </w:r>
      <w:r w:rsidR="007168BE">
        <w:t xml:space="preserve">lick </w:t>
      </w:r>
      <w:r>
        <w:t xml:space="preserve">the </w:t>
      </w:r>
      <w:r w:rsidR="00B837BD">
        <w:t>“New” button.</w:t>
      </w:r>
      <w:r w:rsidR="007168BE">
        <w:t xml:space="preserve"> </w:t>
      </w:r>
      <w:r w:rsidR="00BD61FC">
        <w:t xml:space="preserve">The record will </w:t>
      </w:r>
      <w:r w:rsidR="00A22AFE">
        <w:t>clear,</w:t>
      </w:r>
      <w:r w:rsidR="00BD61FC">
        <w:t xml:space="preserve"> and a new member number will appear in the</w:t>
      </w:r>
      <w:r w:rsidR="00951B80">
        <w:t xml:space="preserve"> Member Number field</w:t>
      </w:r>
      <w:r w:rsidR="007168BE">
        <w:t xml:space="preserve">. </w:t>
      </w:r>
      <w:r>
        <w:t>Click in the field labeled “Last Name” and type the member’s last name, then tab to the next field</w:t>
      </w:r>
      <w:r w:rsidR="00951B80">
        <w:t xml:space="preserve">. The member’s </w:t>
      </w:r>
      <w:r w:rsidR="00B83022">
        <w:t>first and last name are required at time of creation</w:t>
      </w:r>
      <w:r w:rsidR="007168BE">
        <w:t>. Save the record</w:t>
      </w:r>
      <w:r w:rsidR="00B837BD">
        <w:t xml:space="preserve"> by clicking “Save”</w:t>
      </w:r>
      <w:r w:rsidR="007168BE">
        <w:t>.</w:t>
      </w:r>
    </w:p>
    <w:p w:rsidR="00382984" w:rsidRDefault="00382984" w:rsidP="00382984">
      <w:pPr>
        <w:pStyle w:val="Heading2"/>
      </w:pPr>
      <w:bookmarkStart w:id="14" w:name="_Toc508883001"/>
      <w:r>
        <w:t>How do I create a tournament?</w:t>
      </w:r>
      <w:bookmarkEnd w:id="14"/>
    </w:p>
    <w:p w:rsidR="00951B80" w:rsidRPr="00951B80" w:rsidRDefault="00951B80" w:rsidP="00951B80">
      <w:pPr>
        <w:pStyle w:val="BodyText"/>
        <w:rPr>
          <w:b/>
        </w:rPr>
      </w:pPr>
      <w:r w:rsidRPr="00951B80">
        <w:rPr>
          <w:b/>
        </w:rPr>
        <w:t>If the tournament has five (5) or fewer participants, DO NOT USE PROGRAM. Keep track of player data manually.</w:t>
      </w:r>
    </w:p>
    <w:p w:rsidR="00382984" w:rsidRDefault="00382984" w:rsidP="00382984">
      <w:pPr>
        <w:pStyle w:val="BodyText"/>
      </w:pPr>
      <w:r>
        <w:t xml:space="preserve">On the Member Scores screen, </w:t>
      </w:r>
      <w:r w:rsidR="00A86E69">
        <w:t>click</w:t>
      </w:r>
      <w:r w:rsidR="002A14CE">
        <w:t>ing</w:t>
      </w:r>
      <w:r w:rsidR="00A86E69">
        <w:t xml:space="preserve"> on the </w:t>
      </w:r>
      <w:r w:rsidR="00B837BD">
        <w:t>“</w:t>
      </w:r>
      <w:r w:rsidR="00A86E69">
        <w:t>Create/Ed</w:t>
      </w:r>
      <w:r w:rsidR="00B83022">
        <w:t>it Tournament…</w:t>
      </w:r>
      <w:r w:rsidR="00B837BD">
        <w:t>”</w:t>
      </w:r>
      <w:r w:rsidR="002A14CE">
        <w:t xml:space="preserve"> button</w:t>
      </w:r>
      <w:r w:rsidR="00B83022">
        <w:t xml:space="preserve"> launches the New Tournament screen. </w:t>
      </w:r>
      <w:r w:rsidR="002A14CE">
        <w:t>Tab i</w:t>
      </w:r>
      <w:r w:rsidR="00D85D3B">
        <w:t xml:space="preserve">n </w:t>
      </w:r>
      <w:r w:rsidR="00B837BD">
        <w:t>the Tournament Date field</w:t>
      </w:r>
      <w:r w:rsidR="002A14CE">
        <w:t xml:space="preserve"> and </w:t>
      </w:r>
      <w:r w:rsidR="00B837BD">
        <w:t>enter the date of the tournament</w:t>
      </w:r>
      <w:r w:rsidR="002A14CE">
        <w:t xml:space="preserve">, </w:t>
      </w:r>
      <w:r w:rsidR="002A14CE" w:rsidRPr="002A14CE">
        <w:t>then tab to the next field</w:t>
      </w:r>
      <w:r w:rsidR="002A14CE">
        <w:t xml:space="preserve"> and type</w:t>
      </w:r>
      <w:r w:rsidR="00B83022">
        <w:t xml:space="preserve"> in </w:t>
      </w:r>
      <w:r w:rsidR="002A14CE">
        <w:t>the required information. Repeat the process until all required fields have been filled.</w:t>
      </w:r>
      <w:r w:rsidR="00B837BD">
        <w:t xml:space="preserve"> </w:t>
      </w:r>
      <w:r w:rsidR="00B837BD" w:rsidRPr="00951B80">
        <w:rPr>
          <w:b/>
        </w:rPr>
        <w:t>LEAVE THE DOUBLES BOX UNCHECKED</w:t>
      </w:r>
      <w:r w:rsidR="00B83022" w:rsidRPr="00951B80">
        <w:rPr>
          <w:b/>
        </w:rPr>
        <w:t>.</w:t>
      </w:r>
      <w:r w:rsidR="00B837BD">
        <w:t xml:space="preserve"> </w:t>
      </w:r>
      <w:r w:rsidR="00FA6A20">
        <w:t xml:space="preserve">If appropriate, check the </w:t>
      </w:r>
      <w:r w:rsidR="006F37CD">
        <w:t>“</w:t>
      </w:r>
      <w:r w:rsidR="00FA6A20">
        <w:t>3 out of 4</w:t>
      </w:r>
      <w:r w:rsidR="006F37CD">
        <w:t xml:space="preserve">” </w:t>
      </w:r>
      <w:r w:rsidR="00FA6A20">
        <w:t xml:space="preserve">box. Enter the number of squads in the Number of Squads field. </w:t>
      </w:r>
      <w:r w:rsidR="002A14CE">
        <w:t>Enter any</w:t>
      </w:r>
      <w:r w:rsidR="00FA6A20">
        <w:t xml:space="preserve"> notes on the tournament in the Notes field. Double check your information, then click “Create Tournament”.</w:t>
      </w:r>
    </w:p>
    <w:p w:rsidR="00E725FB" w:rsidRDefault="00E725FB" w:rsidP="00E725FB">
      <w:pPr>
        <w:pStyle w:val="Heading2"/>
      </w:pPr>
      <w:bookmarkStart w:id="15" w:name="_Toc508883002"/>
      <w:r>
        <w:t xml:space="preserve">How do I enter a </w:t>
      </w:r>
      <w:r w:rsidR="00951B80">
        <w:t>member</w:t>
      </w:r>
      <w:r>
        <w:t>’s scores?</w:t>
      </w:r>
      <w:bookmarkEnd w:id="15"/>
    </w:p>
    <w:p w:rsidR="00273464" w:rsidRDefault="00E725FB" w:rsidP="008530F3">
      <w:pPr>
        <w:pStyle w:val="BodyText"/>
      </w:pPr>
      <w:r>
        <w:t xml:space="preserve">On the Member Scores screen, in the Tournament Files section, select </w:t>
      </w:r>
      <w:r w:rsidR="00FA6A20">
        <w:t>a</w:t>
      </w:r>
      <w:r>
        <w:t xml:space="preserve"> tournament from the </w:t>
      </w:r>
      <w:r w:rsidR="00A22AFE">
        <w:t>drop-down</w:t>
      </w:r>
      <w:r>
        <w:t xml:space="preserve"> menu. Once </w:t>
      </w:r>
      <w:r w:rsidR="002A14CE">
        <w:t xml:space="preserve">a </w:t>
      </w:r>
      <w:r>
        <w:t>tournament is selected, enter the member</w:t>
      </w:r>
      <w:r w:rsidR="008A7571">
        <w:t>’s</w:t>
      </w:r>
      <w:r>
        <w:t xml:space="preserve"> number</w:t>
      </w:r>
      <w:r w:rsidR="00951B80">
        <w:t>, then</w:t>
      </w:r>
      <w:r>
        <w:t xml:space="preserve"> </w:t>
      </w:r>
      <w:r w:rsidR="00F40C5A">
        <w:t>press</w:t>
      </w:r>
      <w:r>
        <w:t xml:space="preserve"> enter. The </w:t>
      </w:r>
      <w:r w:rsidR="00951B80">
        <w:t>member’s</w:t>
      </w:r>
      <w:r>
        <w:t xml:space="preserve"> information and status will auto-populate. </w:t>
      </w:r>
      <w:r w:rsidR="00BD61FC">
        <w:t>Select</w:t>
      </w:r>
      <w:r w:rsidR="000A5E5B">
        <w:t xml:space="preserve"> the </w:t>
      </w:r>
      <w:r w:rsidR="005B7C3F">
        <w:t>member</w:t>
      </w:r>
      <w:r w:rsidR="006F37CD">
        <w:t>’s squad</w:t>
      </w:r>
      <w:r>
        <w:t xml:space="preserve">. Enter the </w:t>
      </w:r>
      <w:r w:rsidR="005B7C3F">
        <w:t>member</w:t>
      </w:r>
      <w:r>
        <w:t xml:space="preserve">’s scratch scores in a </w:t>
      </w:r>
      <w:r w:rsidR="00E62FCF">
        <w:t>three-digit</w:t>
      </w:r>
      <w:r>
        <w:t xml:space="preserve"> format. 9-Tap will tab through as the scores are entered. </w:t>
      </w:r>
      <w:r w:rsidR="005B7C3F">
        <w:t>D</w:t>
      </w:r>
      <w:r>
        <w:t>ouble check that the entered scores are correct</w:t>
      </w:r>
      <w:r w:rsidR="005B7C3F">
        <w:t>, then click</w:t>
      </w:r>
      <w:r w:rsidR="005B7C3F" w:rsidRPr="005B7C3F">
        <w:t xml:space="preserve"> “Add New/Update Record”</w:t>
      </w:r>
      <w:r>
        <w:t xml:space="preserve">. </w:t>
      </w:r>
    </w:p>
    <w:p w:rsidR="008530F3" w:rsidRDefault="008530F3" w:rsidP="008530F3">
      <w:pPr>
        <w:pStyle w:val="BodyText"/>
      </w:pPr>
    </w:p>
    <w:p w:rsidR="00273464" w:rsidRDefault="00273464" w:rsidP="00273464">
      <w:pPr>
        <w:pStyle w:val="BodyText"/>
        <w:rPr>
          <w:rFonts w:ascii="Arial Black" w:hAnsi="Arial Black"/>
          <w:color w:val="808080"/>
          <w:spacing w:val="-25"/>
          <w:kern w:val="28"/>
        </w:rPr>
      </w:pPr>
      <w:r>
        <w:br w:type="page"/>
      </w:r>
    </w:p>
    <w:p w:rsidR="00273464" w:rsidRDefault="00273464" w:rsidP="00273464">
      <w:pPr>
        <w:pStyle w:val="PartTitle"/>
        <w:framePr w:wrap="notBeside"/>
      </w:pPr>
      <w:r>
        <w:lastRenderedPageBreak/>
        <w:t>Chapter</w:t>
      </w:r>
    </w:p>
    <w:p w:rsidR="00273464" w:rsidRDefault="00273464" w:rsidP="00273464">
      <w:pPr>
        <w:pStyle w:val="PartLabel"/>
        <w:framePr w:wrap="notBeside"/>
      </w:pPr>
      <w:r>
        <w:t>3</w:t>
      </w:r>
    </w:p>
    <w:p w:rsidR="00273464"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Pr="000266E8" w:rsidRDefault="00273464" w:rsidP="00273464"/>
    <w:p w:rsidR="00273464" w:rsidRDefault="00273464" w:rsidP="00273464"/>
    <w:p w:rsidR="00273464" w:rsidRDefault="00273464" w:rsidP="00273464">
      <w:pPr>
        <w:pStyle w:val="Subtitle"/>
      </w:pPr>
      <w:r>
        <w:t>9-tap tour</w:t>
      </w:r>
    </w:p>
    <w:p w:rsidR="00273464" w:rsidRDefault="00273464" w:rsidP="00273464">
      <w:pPr>
        <w:pStyle w:val="Title"/>
      </w:pPr>
      <w:r>
        <w:t>Menus</w:t>
      </w:r>
      <w:r w:rsidR="00127CFD">
        <w:t xml:space="preserve"> and Forms</w:t>
      </w:r>
      <w:r>
        <w:t xml:space="preserve"> Guide</w:t>
      </w:r>
    </w:p>
    <w:p w:rsidR="00273464" w:rsidRDefault="00273464" w:rsidP="00273464">
      <w:pPr>
        <w:pStyle w:val="Caption"/>
      </w:pPr>
      <w:r>
        <w:br w:type="page"/>
      </w:r>
    </w:p>
    <w:p w:rsidR="00127CFD" w:rsidRDefault="00127CFD" w:rsidP="00E049CF">
      <w:pPr>
        <w:pStyle w:val="Heading1"/>
        <w:rPr>
          <w:szCs w:val="32"/>
        </w:rPr>
      </w:pPr>
      <w:bookmarkStart w:id="16" w:name="_Toc508883003"/>
      <w:r w:rsidRPr="00DE7ED5">
        <w:rPr>
          <w:szCs w:val="32"/>
        </w:rPr>
        <w:lastRenderedPageBreak/>
        <w:t>Start Menu</w:t>
      </w:r>
      <w:bookmarkEnd w:id="16"/>
    </w:p>
    <w:p w:rsidR="008A7571" w:rsidRPr="008A7571" w:rsidRDefault="008A7571" w:rsidP="008A7571">
      <w:pPr>
        <w:pStyle w:val="Heading8"/>
        <w:framePr w:wrap="around"/>
      </w:pPr>
      <w:r>
        <w:t>An indepth look at the 9-Tap program</w:t>
      </w:r>
    </w:p>
    <w:p w:rsidR="006518FC" w:rsidRDefault="006518FC" w:rsidP="000C03C2">
      <w:pPr>
        <w:pStyle w:val="BodyText"/>
        <w:keepNext/>
      </w:pPr>
      <w:r w:rsidRPr="006518FC">
        <w:t xml:space="preserve">After launching 9-Tap, </w:t>
      </w:r>
      <w:r w:rsidR="00870B08">
        <w:t>t</w:t>
      </w:r>
      <w:r w:rsidRPr="006518FC">
        <w:t>he main menu screen will display. This is where the various functions of the program</w:t>
      </w:r>
      <w:r w:rsidR="002A14CE">
        <w:t xml:space="preserve"> are accessed</w:t>
      </w:r>
      <w:r w:rsidRPr="006518FC">
        <w:t xml:space="preserve">: “Member Info” button or tab; the “Member Scores” button or tab; </w:t>
      </w:r>
      <w:r w:rsidR="00F40C5A">
        <w:t>the “About” and “Exit” buttons</w:t>
      </w:r>
      <w:r w:rsidR="002A14CE">
        <w:t>, a</w:t>
      </w:r>
      <w:r w:rsidRPr="006518FC">
        <w:t>s well as the “Region” picker and the “Add Region” button. The “Tools” tab accesses the active/inactive member dialog.</w:t>
      </w:r>
    </w:p>
    <w:p w:rsidR="00127CFD" w:rsidRDefault="00127CFD" w:rsidP="000C03C2">
      <w:pPr>
        <w:pStyle w:val="BodyText"/>
        <w:keepNext/>
      </w:pPr>
      <w:r>
        <w:rPr>
          <w:noProof/>
        </w:rPr>
        <w:drawing>
          <wp:inline distT="0" distB="0" distL="0" distR="0">
            <wp:extent cx="4883150" cy="262328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127CFD" w:rsidRDefault="00127CFD" w:rsidP="00127CFD">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2</w:t>
      </w:r>
      <w:r w:rsidR="00C40979">
        <w:rPr>
          <w:noProof/>
        </w:rPr>
        <w:fldChar w:fldCharType="end"/>
      </w:r>
      <w:r>
        <w:t>: Main Menu</w:t>
      </w:r>
    </w:p>
    <w:p w:rsidR="00127CFD" w:rsidRDefault="00127CFD" w:rsidP="00127CFD">
      <w:pPr>
        <w:pStyle w:val="Heading1"/>
      </w:pPr>
      <w:bookmarkStart w:id="17" w:name="_Toc508883004"/>
      <w:r>
        <w:lastRenderedPageBreak/>
        <w:t>Member Info</w:t>
      </w:r>
      <w:bookmarkEnd w:id="17"/>
    </w:p>
    <w:p w:rsidR="006518FC" w:rsidRDefault="006518FC" w:rsidP="00B9264B">
      <w:pPr>
        <w:pStyle w:val="BodyText"/>
        <w:keepNext/>
      </w:pPr>
      <w:r w:rsidRPr="006518FC">
        <w:t xml:space="preserve">The Member Info screen is where new member information is entered, or where current member information is updated, or </w:t>
      </w:r>
      <w:r w:rsidR="00E62FCF">
        <w:t>from</w:t>
      </w:r>
      <w:r w:rsidRPr="006518FC">
        <w:t xml:space="preserve"> where member information </w:t>
      </w:r>
      <w:r w:rsidR="00E62FCF">
        <w:t>Excel files are</w:t>
      </w:r>
      <w:r w:rsidRPr="006518FC">
        <w:t xml:space="preserve"> imported.</w:t>
      </w:r>
    </w:p>
    <w:p w:rsidR="00B9264B" w:rsidRDefault="00B9264B" w:rsidP="00B9264B">
      <w:pPr>
        <w:pStyle w:val="BodyText"/>
        <w:keepNext/>
      </w:pPr>
      <w:r>
        <w:t xml:space="preserve"> </w:t>
      </w:r>
      <w:r>
        <w:rPr>
          <w:noProof/>
        </w:rPr>
        <w:drawing>
          <wp:inline distT="0" distB="0" distL="0" distR="0" wp14:anchorId="311BC661" wp14:editId="11963595">
            <wp:extent cx="4448175" cy="3980962"/>
            <wp:effectExtent l="0" t="0" r="0" b="635"/>
            <wp:docPr id="19" name="Picture 19"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B9264B" w:rsidRDefault="00B9264B" w:rsidP="00B9264B">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3</w:t>
      </w:r>
      <w:r w:rsidR="00C40979">
        <w:rPr>
          <w:noProof/>
        </w:rPr>
        <w:fldChar w:fldCharType="end"/>
      </w:r>
      <w:r>
        <w:t>: Member Information</w:t>
      </w:r>
    </w:p>
    <w:p w:rsidR="006F71C2" w:rsidRDefault="00B9264B" w:rsidP="00B9264B">
      <w:pPr>
        <w:pStyle w:val="Heading3"/>
      </w:pPr>
      <w:bookmarkStart w:id="18" w:name="_Toc508883005"/>
      <w:r>
        <w:t>Import Members</w:t>
      </w:r>
      <w:bookmarkEnd w:id="18"/>
    </w:p>
    <w:p w:rsidR="007D4B74" w:rsidRPr="007D4B74" w:rsidRDefault="007D4B74" w:rsidP="007D4B74">
      <w:pPr>
        <w:pStyle w:val="BodyText"/>
        <w:rPr>
          <w:b/>
        </w:rPr>
      </w:pPr>
      <w:r w:rsidRPr="007D4B74">
        <w:rPr>
          <w:b/>
        </w:rPr>
        <w:t>Note: If you are updating from the old version of 9-Tap, please see Chapter 5, Conversion Program.</w:t>
      </w:r>
    </w:p>
    <w:p w:rsidR="00D749DC" w:rsidRDefault="006518FC" w:rsidP="00B9264B">
      <w:pPr>
        <w:pStyle w:val="BodyText"/>
        <w:keepNext/>
      </w:pPr>
      <w:r w:rsidRPr="006518FC">
        <w:t>In the Record box, click on the “Import” button. The import file window will open (see figure 10). Click on the Excel file to be imported</w:t>
      </w:r>
      <w:r w:rsidR="002A14CE">
        <w:t xml:space="preserve"> to 9</w:t>
      </w:r>
      <w:r w:rsidR="00F40C5A">
        <w:t>-</w:t>
      </w:r>
      <w:r w:rsidR="002A14CE">
        <w:t>Tap</w:t>
      </w:r>
      <w:r w:rsidRPr="006518FC">
        <w:t xml:space="preserve">, then click “Open”. The member information will </w:t>
      </w:r>
      <w:r w:rsidR="00AA73F8">
        <w:t>import</w:t>
      </w:r>
      <w:r w:rsidRPr="006518FC">
        <w:t xml:space="preserve"> to the member database.</w:t>
      </w:r>
      <w:r>
        <w:t xml:space="preserve"> </w:t>
      </w:r>
    </w:p>
    <w:p w:rsidR="00D749DC" w:rsidRDefault="00D749DC" w:rsidP="00D749DC">
      <w:pPr>
        <w:pStyle w:val="Heading3"/>
      </w:pPr>
      <w:bookmarkStart w:id="19" w:name="_Toc508883006"/>
      <w:r>
        <w:t>New Members</w:t>
      </w:r>
      <w:bookmarkEnd w:id="19"/>
    </w:p>
    <w:p w:rsidR="007D4B74" w:rsidRDefault="007D4B74" w:rsidP="000C03C2">
      <w:pPr>
        <w:pStyle w:val="BodyText"/>
        <w:keepNext/>
      </w:pPr>
      <w:r w:rsidRPr="007D4B74">
        <w:t xml:space="preserve">On the 9-Tap Tour start page, click on either the button or tab labeled “Member Info”. The Member Info screen will appear. In the “Record” box, click on the button labeled “New”. The Member Info form will </w:t>
      </w:r>
      <w:r w:rsidR="00E62FCF" w:rsidRPr="007D4B74">
        <w:t>clear,</w:t>
      </w:r>
      <w:r w:rsidRPr="007D4B74">
        <w:t xml:space="preserve"> and a new member number will appear in the “Member Number” field. Click in the field labeled “Last Name”. The cursor </w:t>
      </w:r>
      <w:r w:rsidR="00870B08">
        <w:t xml:space="preserve">will </w:t>
      </w:r>
      <w:r w:rsidR="00E62FCF" w:rsidRPr="007D4B74">
        <w:t>appear,</w:t>
      </w:r>
      <w:r w:rsidRPr="007D4B74">
        <w:t xml:space="preserve"> and the background will change color from grey to yellow. Type the member’s last name, then tab over to the next field and </w:t>
      </w:r>
      <w:r w:rsidR="00F40C5A">
        <w:t>type</w:t>
      </w:r>
      <w:r w:rsidRPr="007D4B74">
        <w:t xml:space="preserve"> the required information. Repeat the process </w:t>
      </w:r>
      <w:r w:rsidRPr="007D4B74">
        <w:lastRenderedPageBreak/>
        <w:t xml:space="preserve">until all the fields are filled. In the “Status” box, click on the status designator that best describes the member’s status, either “Active” or “Inactive”. Then click on the senior designator if the member is over 50 years old, and finally click on the member’s gender. If the new member </w:t>
      </w:r>
      <w:r w:rsidR="00870B08">
        <w:t>wants</w:t>
      </w:r>
      <w:r w:rsidRPr="007D4B74">
        <w:t xml:space="preserve"> their average score from another league </w:t>
      </w:r>
      <w:r w:rsidR="00AE06E2">
        <w:t>as part of</w:t>
      </w:r>
      <w:r w:rsidR="00870B08">
        <w:t xml:space="preserve"> their data</w:t>
      </w:r>
      <w:r w:rsidRPr="007D4B74">
        <w:t xml:space="preserve">, tab through until you are in the “Average” field, </w:t>
      </w:r>
      <w:r w:rsidR="00AA73F8">
        <w:t>then</w:t>
      </w:r>
      <w:r w:rsidRPr="007D4B74">
        <w:t xml:space="preserve"> enter the new member’s average. Enter the date of the member’s last payment. </w:t>
      </w:r>
      <w:r w:rsidR="00AE06E2">
        <w:t>I</w:t>
      </w:r>
      <w:r w:rsidR="00AE06E2" w:rsidRPr="00AE06E2">
        <w:t>f applicable</w:t>
      </w:r>
      <w:r w:rsidR="00AE06E2">
        <w:t>,</w:t>
      </w:r>
      <w:r w:rsidR="00AE06E2" w:rsidRPr="00AE06E2">
        <w:t xml:space="preserve"> </w:t>
      </w:r>
      <w:r w:rsidR="00AE06E2">
        <w:t>e</w:t>
      </w:r>
      <w:r w:rsidRPr="007D4B74">
        <w:t>nter any notes in the note field. When the form is complete, click on t</w:t>
      </w:r>
      <w:r w:rsidR="00AA73F8">
        <w:t>he “Save” button in the Record</w:t>
      </w:r>
      <w:r w:rsidRPr="007D4B74">
        <w:t xml:space="preserve"> </w:t>
      </w:r>
      <w:r w:rsidR="00AA73F8">
        <w:t>box</w:t>
      </w:r>
      <w:r w:rsidRPr="007D4B74">
        <w:t>. The member information will automatically save to the database.</w:t>
      </w:r>
    </w:p>
    <w:p w:rsidR="00F9093C" w:rsidRDefault="00F9093C" w:rsidP="000C03C2">
      <w:pPr>
        <w:pStyle w:val="BodyText"/>
        <w:keepNext/>
      </w:pPr>
      <w:r>
        <w:rPr>
          <w:noProof/>
        </w:rPr>
        <w:drawing>
          <wp:inline distT="0" distB="0" distL="0" distR="0">
            <wp:extent cx="4448175" cy="3980962"/>
            <wp:effectExtent l="0" t="0" r="0" b="635"/>
            <wp:docPr id="5" name="Picture 5"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F9093C" w:rsidRDefault="00F9093C" w:rsidP="000C03C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4</w:t>
      </w:r>
      <w:r w:rsidR="00C40979">
        <w:rPr>
          <w:noProof/>
        </w:rPr>
        <w:fldChar w:fldCharType="end"/>
      </w:r>
      <w:r>
        <w:t>: Member Information</w:t>
      </w:r>
    </w:p>
    <w:p w:rsidR="00614340" w:rsidRDefault="00614340" w:rsidP="00614340">
      <w:pPr>
        <w:pStyle w:val="Heading3"/>
      </w:pPr>
      <w:bookmarkStart w:id="20" w:name="_Toc508883007"/>
      <w:r>
        <w:t>Updating a member.</w:t>
      </w:r>
      <w:bookmarkEnd w:id="20"/>
    </w:p>
    <w:p w:rsidR="007D4B74" w:rsidRDefault="007D4B74" w:rsidP="007D4B74">
      <w:pPr>
        <w:pStyle w:val="Heading2"/>
        <w:rPr>
          <w:rFonts w:ascii="Garamond" w:hAnsi="Garamond"/>
          <w:spacing w:val="-5"/>
          <w:kern w:val="0"/>
          <w:sz w:val="24"/>
          <w:szCs w:val="20"/>
        </w:rPr>
      </w:pPr>
      <w:bookmarkStart w:id="21" w:name="_Toc508883008"/>
      <w:r w:rsidRPr="007D4B74">
        <w:rPr>
          <w:rFonts w:ascii="Garamond" w:hAnsi="Garamond"/>
          <w:spacing w:val="-5"/>
          <w:kern w:val="0"/>
          <w:sz w:val="24"/>
          <w:szCs w:val="20"/>
        </w:rPr>
        <w:t>Clic</w:t>
      </w:r>
      <w:r w:rsidR="00AA73F8">
        <w:rPr>
          <w:rFonts w:ascii="Garamond" w:hAnsi="Garamond"/>
          <w:spacing w:val="-5"/>
          <w:kern w:val="0"/>
          <w:sz w:val="24"/>
          <w:szCs w:val="20"/>
        </w:rPr>
        <w:t xml:space="preserve">king </w:t>
      </w:r>
      <w:r w:rsidRPr="007D4B74">
        <w:rPr>
          <w:rFonts w:ascii="Garamond" w:hAnsi="Garamond"/>
          <w:spacing w:val="-5"/>
          <w:kern w:val="0"/>
          <w:sz w:val="24"/>
          <w:szCs w:val="20"/>
        </w:rPr>
        <w:t>on the “Member Search” button</w:t>
      </w:r>
      <w:r w:rsidR="00AA73F8">
        <w:rPr>
          <w:rFonts w:ascii="Garamond" w:hAnsi="Garamond"/>
          <w:spacing w:val="-5"/>
          <w:kern w:val="0"/>
          <w:sz w:val="24"/>
          <w:szCs w:val="20"/>
        </w:rPr>
        <w:t xml:space="preserve"> displays t</w:t>
      </w:r>
      <w:r w:rsidRPr="007D4B74">
        <w:rPr>
          <w:rFonts w:ascii="Garamond" w:hAnsi="Garamond"/>
          <w:spacing w:val="-5"/>
          <w:kern w:val="0"/>
          <w:sz w:val="24"/>
          <w:szCs w:val="20"/>
        </w:rPr>
        <w:t>he me</w:t>
      </w:r>
      <w:r w:rsidR="00AA73F8">
        <w:rPr>
          <w:rFonts w:ascii="Garamond" w:hAnsi="Garamond"/>
          <w:spacing w:val="-5"/>
          <w:kern w:val="0"/>
          <w:sz w:val="24"/>
          <w:szCs w:val="20"/>
        </w:rPr>
        <w:t>mber search screen (figure 7)</w:t>
      </w:r>
      <w:r w:rsidR="00330FC2">
        <w:rPr>
          <w:rFonts w:ascii="Garamond" w:hAnsi="Garamond"/>
          <w:spacing w:val="-5"/>
          <w:kern w:val="0"/>
          <w:sz w:val="24"/>
          <w:szCs w:val="20"/>
        </w:rPr>
        <w:t xml:space="preserve">. This is </w:t>
      </w:r>
      <w:r w:rsidR="00AA73F8">
        <w:rPr>
          <w:rFonts w:ascii="Garamond" w:hAnsi="Garamond"/>
          <w:spacing w:val="-5"/>
          <w:kern w:val="0"/>
          <w:sz w:val="24"/>
          <w:szCs w:val="20"/>
        </w:rPr>
        <w:t>where 9</w:t>
      </w:r>
      <w:r w:rsidR="00F40C5A">
        <w:rPr>
          <w:rFonts w:ascii="Garamond" w:hAnsi="Garamond"/>
          <w:spacing w:val="-5"/>
          <w:kern w:val="0"/>
          <w:sz w:val="24"/>
          <w:szCs w:val="20"/>
        </w:rPr>
        <w:t>-</w:t>
      </w:r>
      <w:r w:rsidR="00AA73F8">
        <w:rPr>
          <w:rFonts w:ascii="Garamond" w:hAnsi="Garamond"/>
          <w:spacing w:val="-5"/>
          <w:kern w:val="0"/>
          <w:sz w:val="24"/>
          <w:szCs w:val="20"/>
        </w:rPr>
        <w:t xml:space="preserve">Tap </w:t>
      </w:r>
      <w:r w:rsidR="00330FC2">
        <w:rPr>
          <w:rFonts w:ascii="Garamond" w:hAnsi="Garamond"/>
          <w:spacing w:val="-5"/>
          <w:kern w:val="0"/>
          <w:sz w:val="24"/>
          <w:szCs w:val="20"/>
        </w:rPr>
        <w:t>m</w:t>
      </w:r>
      <w:r w:rsidR="00330FC2" w:rsidRPr="007D4B74">
        <w:rPr>
          <w:rFonts w:ascii="Garamond" w:hAnsi="Garamond"/>
          <w:spacing w:val="-5"/>
          <w:kern w:val="0"/>
          <w:sz w:val="24"/>
          <w:szCs w:val="20"/>
        </w:rPr>
        <w:t>ember’s</w:t>
      </w:r>
      <w:r w:rsidRPr="007D4B74">
        <w:rPr>
          <w:rFonts w:ascii="Garamond" w:hAnsi="Garamond"/>
          <w:spacing w:val="-5"/>
          <w:kern w:val="0"/>
          <w:sz w:val="24"/>
          <w:szCs w:val="20"/>
        </w:rPr>
        <w:t xml:space="preserve"> </w:t>
      </w:r>
      <w:r w:rsidR="00AA73F8">
        <w:rPr>
          <w:rFonts w:ascii="Garamond" w:hAnsi="Garamond"/>
          <w:spacing w:val="-5"/>
          <w:kern w:val="0"/>
          <w:sz w:val="24"/>
          <w:szCs w:val="20"/>
        </w:rPr>
        <w:t xml:space="preserve">information </w:t>
      </w:r>
      <w:r w:rsidR="00CF1F1A">
        <w:rPr>
          <w:rFonts w:ascii="Garamond" w:hAnsi="Garamond"/>
          <w:spacing w:val="-5"/>
          <w:kern w:val="0"/>
          <w:sz w:val="24"/>
          <w:szCs w:val="20"/>
        </w:rPr>
        <w:t>may be</w:t>
      </w:r>
      <w:r w:rsidR="00AA73F8">
        <w:rPr>
          <w:rFonts w:ascii="Garamond" w:hAnsi="Garamond"/>
          <w:spacing w:val="-5"/>
          <w:kern w:val="0"/>
          <w:sz w:val="24"/>
          <w:szCs w:val="20"/>
        </w:rPr>
        <w:t xml:space="preserve"> searched for by</w:t>
      </w:r>
      <w:r w:rsidRPr="007D4B74">
        <w:rPr>
          <w:rFonts w:ascii="Garamond" w:hAnsi="Garamond"/>
          <w:spacing w:val="-5"/>
          <w:kern w:val="0"/>
          <w:sz w:val="24"/>
          <w:szCs w:val="20"/>
        </w:rPr>
        <w:t xml:space="preserve"> </w:t>
      </w:r>
      <w:r w:rsidR="00AA73F8">
        <w:rPr>
          <w:rFonts w:ascii="Garamond" w:hAnsi="Garamond"/>
          <w:spacing w:val="-5"/>
          <w:kern w:val="0"/>
          <w:sz w:val="24"/>
          <w:szCs w:val="20"/>
        </w:rPr>
        <w:t xml:space="preserve">either </w:t>
      </w:r>
      <w:r w:rsidR="00CF1F1A">
        <w:rPr>
          <w:rFonts w:ascii="Garamond" w:hAnsi="Garamond"/>
          <w:spacing w:val="-5"/>
          <w:kern w:val="0"/>
          <w:sz w:val="24"/>
          <w:szCs w:val="20"/>
        </w:rPr>
        <w:t xml:space="preserve">member </w:t>
      </w:r>
      <w:r w:rsidRPr="007D4B74">
        <w:rPr>
          <w:rFonts w:ascii="Garamond" w:hAnsi="Garamond"/>
          <w:spacing w:val="-5"/>
          <w:kern w:val="0"/>
          <w:sz w:val="24"/>
          <w:szCs w:val="20"/>
        </w:rPr>
        <w:t xml:space="preserve">number, name, average, handicap, or bonus. </w:t>
      </w:r>
      <w:r w:rsidR="00AA73F8">
        <w:rPr>
          <w:rFonts w:ascii="Garamond" w:hAnsi="Garamond"/>
          <w:spacing w:val="-5"/>
          <w:kern w:val="0"/>
          <w:sz w:val="24"/>
          <w:szCs w:val="20"/>
        </w:rPr>
        <w:t>The cursor will automatically appear in the “Number” field. To initiate a search, enter the member number,</w:t>
      </w:r>
      <w:r w:rsidR="00CF1F1A">
        <w:rPr>
          <w:rFonts w:ascii="Garamond" w:hAnsi="Garamond"/>
          <w:spacing w:val="-5"/>
          <w:kern w:val="0"/>
          <w:sz w:val="24"/>
          <w:szCs w:val="20"/>
        </w:rPr>
        <w:t xml:space="preserve"> then press the enter </w:t>
      </w:r>
      <w:r w:rsidR="00D1021C">
        <w:rPr>
          <w:rFonts w:ascii="Garamond" w:hAnsi="Garamond"/>
          <w:spacing w:val="-5"/>
          <w:kern w:val="0"/>
          <w:sz w:val="24"/>
          <w:szCs w:val="20"/>
        </w:rPr>
        <w:t>or “Search”. T</w:t>
      </w:r>
      <w:r w:rsidR="00CF1F1A">
        <w:rPr>
          <w:rFonts w:ascii="Garamond" w:hAnsi="Garamond"/>
          <w:spacing w:val="-5"/>
          <w:kern w:val="0"/>
          <w:sz w:val="24"/>
          <w:szCs w:val="20"/>
        </w:rPr>
        <w:t>he rest of the form will auto-populate</w:t>
      </w:r>
      <w:r w:rsidR="00D1021C">
        <w:rPr>
          <w:rFonts w:ascii="Garamond" w:hAnsi="Garamond"/>
          <w:spacing w:val="-5"/>
          <w:kern w:val="0"/>
          <w:sz w:val="24"/>
          <w:szCs w:val="20"/>
        </w:rPr>
        <w:t>. The user</w:t>
      </w:r>
      <w:r w:rsidR="00AA73F8">
        <w:rPr>
          <w:rFonts w:ascii="Garamond" w:hAnsi="Garamond"/>
          <w:spacing w:val="-5"/>
          <w:kern w:val="0"/>
          <w:sz w:val="24"/>
          <w:szCs w:val="20"/>
        </w:rPr>
        <w:t xml:space="preserve"> may refine </w:t>
      </w:r>
      <w:r w:rsidR="00D1021C">
        <w:rPr>
          <w:rFonts w:ascii="Garamond" w:hAnsi="Garamond"/>
          <w:spacing w:val="-5"/>
          <w:kern w:val="0"/>
          <w:sz w:val="24"/>
          <w:szCs w:val="20"/>
        </w:rPr>
        <w:t>the</w:t>
      </w:r>
      <w:r w:rsidR="00AA73F8">
        <w:rPr>
          <w:rFonts w:ascii="Garamond" w:hAnsi="Garamond"/>
          <w:spacing w:val="-5"/>
          <w:kern w:val="0"/>
          <w:sz w:val="24"/>
          <w:szCs w:val="20"/>
        </w:rPr>
        <w:t xml:space="preserve"> search by entering the member first and last name, then </w:t>
      </w:r>
      <w:r w:rsidR="00330FC2">
        <w:rPr>
          <w:rFonts w:ascii="Garamond" w:hAnsi="Garamond"/>
          <w:spacing w:val="-5"/>
          <w:kern w:val="0"/>
          <w:sz w:val="24"/>
          <w:szCs w:val="20"/>
        </w:rPr>
        <w:t xml:space="preserve">press enter or </w:t>
      </w:r>
      <w:r w:rsidR="00AA73F8">
        <w:rPr>
          <w:rFonts w:ascii="Garamond" w:hAnsi="Garamond"/>
          <w:spacing w:val="-5"/>
          <w:kern w:val="0"/>
          <w:sz w:val="24"/>
          <w:szCs w:val="20"/>
        </w:rPr>
        <w:t xml:space="preserve">click the </w:t>
      </w:r>
      <w:r w:rsidRPr="007D4B74">
        <w:rPr>
          <w:rFonts w:ascii="Garamond" w:hAnsi="Garamond"/>
          <w:spacing w:val="-5"/>
          <w:kern w:val="0"/>
          <w:sz w:val="24"/>
          <w:szCs w:val="20"/>
        </w:rPr>
        <w:t>“Search”</w:t>
      </w:r>
      <w:r w:rsidR="00AA73F8">
        <w:rPr>
          <w:rFonts w:ascii="Garamond" w:hAnsi="Garamond"/>
          <w:spacing w:val="-5"/>
          <w:kern w:val="0"/>
          <w:sz w:val="24"/>
          <w:szCs w:val="20"/>
        </w:rPr>
        <w:t xml:space="preserve"> button</w:t>
      </w:r>
      <w:r w:rsidRPr="007D4B74">
        <w:rPr>
          <w:rFonts w:ascii="Garamond" w:hAnsi="Garamond"/>
          <w:spacing w:val="-5"/>
          <w:kern w:val="0"/>
          <w:sz w:val="24"/>
          <w:szCs w:val="20"/>
        </w:rPr>
        <w:t xml:space="preserve">. The </w:t>
      </w:r>
      <w:r w:rsidR="00D1021C">
        <w:rPr>
          <w:rFonts w:ascii="Garamond" w:hAnsi="Garamond"/>
          <w:spacing w:val="-5"/>
          <w:kern w:val="0"/>
          <w:sz w:val="24"/>
          <w:szCs w:val="20"/>
        </w:rPr>
        <w:t>search results</w:t>
      </w:r>
      <w:r w:rsidR="00AA73F8">
        <w:rPr>
          <w:rFonts w:ascii="Garamond" w:hAnsi="Garamond"/>
          <w:spacing w:val="-5"/>
          <w:kern w:val="0"/>
          <w:sz w:val="24"/>
          <w:szCs w:val="20"/>
        </w:rPr>
        <w:t xml:space="preserve"> </w:t>
      </w:r>
      <w:r w:rsidRPr="007D4B74">
        <w:rPr>
          <w:rFonts w:ascii="Garamond" w:hAnsi="Garamond"/>
          <w:spacing w:val="-5"/>
          <w:kern w:val="0"/>
          <w:sz w:val="24"/>
          <w:szCs w:val="20"/>
        </w:rPr>
        <w:t xml:space="preserve">will display </w:t>
      </w:r>
      <w:r w:rsidR="00D1021C">
        <w:rPr>
          <w:rFonts w:ascii="Garamond" w:hAnsi="Garamond"/>
          <w:spacing w:val="-5"/>
          <w:kern w:val="0"/>
          <w:sz w:val="24"/>
          <w:szCs w:val="20"/>
        </w:rPr>
        <w:t xml:space="preserve">in </w:t>
      </w:r>
      <w:r w:rsidR="00330FC2">
        <w:rPr>
          <w:rFonts w:ascii="Garamond" w:hAnsi="Garamond"/>
          <w:spacing w:val="-5"/>
          <w:kern w:val="0"/>
          <w:sz w:val="24"/>
          <w:szCs w:val="20"/>
        </w:rPr>
        <w:t xml:space="preserve">a data box </w:t>
      </w:r>
      <w:r w:rsidR="00D1021C">
        <w:rPr>
          <w:rFonts w:ascii="Garamond" w:hAnsi="Garamond"/>
          <w:spacing w:val="-5"/>
          <w:kern w:val="0"/>
          <w:sz w:val="24"/>
          <w:szCs w:val="20"/>
        </w:rPr>
        <w:t>on</w:t>
      </w:r>
      <w:r w:rsidR="00330FC2">
        <w:rPr>
          <w:rFonts w:ascii="Garamond" w:hAnsi="Garamond"/>
          <w:spacing w:val="-5"/>
          <w:kern w:val="0"/>
          <w:sz w:val="24"/>
          <w:szCs w:val="20"/>
        </w:rPr>
        <w:t xml:space="preserve"> the search </w:t>
      </w:r>
      <w:r w:rsidRPr="007D4B74">
        <w:rPr>
          <w:rFonts w:ascii="Garamond" w:hAnsi="Garamond"/>
          <w:spacing w:val="-5"/>
          <w:kern w:val="0"/>
          <w:sz w:val="24"/>
          <w:szCs w:val="20"/>
        </w:rPr>
        <w:t xml:space="preserve">screen. To display all members in the database, leave the fields blank </w:t>
      </w:r>
      <w:r w:rsidR="00330FC2">
        <w:rPr>
          <w:rFonts w:ascii="Garamond" w:hAnsi="Garamond"/>
          <w:spacing w:val="-5"/>
          <w:kern w:val="0"/>
          <w:sz w:val="24"/>
          <w:szCs w:val="20"/>
        </w:rPr>
        <w:t xml:space="preserve">then press enter or </w:t>
      </w:r>
      <w:r w:rsidRPr="007D4B74">
        <w:rPr>
          <w:rFonts w:ascii="Garamond" w:hAnsi="Garamond"/>
          <w:spacing w:val="-5"/>
          <w:kern w:val="0"/>
          <w:sz w:val="24"/>
          <w:szCs w:val="20"/>
        </w:rPr>
        <w:t xml:space="preserve">click </w:t>
      </w:r>
      <w:r w:rsidR="00330FC2">
        <w:rPr>
          <w:rFonts w:ascii="Garamond" w:hAnsi="Garamond"/>
          <w:spacing w:val="-5"/>
          <w:kern w:val="0"/>
          <w:sz w:val="24"/>
          <w:szCs w:val="20"/>
        </w:rPr>
        <w:t xml:space="preserve">on the </w:t>
      </w:r>
      <w:r w:rsidRPr="007D4B74">
        <w:rPr>
          <w:rFonts w:ascii="Garamond" w:hAnsi="Garamond"/>
          <w:spacing w:val="-5"/>
          <w:kern w:val="0"/>
          <w:sz w:val="24"/>
          <w:szCs w:val="20"/>
        </w:rPr>
        <w:t>“Search”</w:t>
      </w:r>
      <w:r w:rsidR="00330FC2">
        <w:rPr>
          <w:rFonts w:ascii="Garamond" w:hAnsi="Garamond"/>
          <w:spacing w:val="-5"/>
          <w:kern w:val="0"/>
          <w:sz w:val="24"/>
          <w:szCs w:val="20"/>
        </w:rPr>
        <w:t xml:space="preserve"> button. </w:t>
      </w:r>
      <w:r w:rsidRPr="007D4B74">
        <w:rPr>
          <w:rFonts w:ascii="Garamond" w:hAnsi="Garamond"/>
          <w:spacing w:val="-5"/>
          <w:kern w:val="0"/>
          <w:sz w:val="24"/>
          <w:szCs w:val="20"/>
        </w:rPr>
        <w:t xml:space="preserve">Click on the member </w:t>
      </w:r>
      <w:r w:rsidR="00330FC2">
        <w:rPr>
          <w:rFonts w:ascii="Garamond" w:hAnsi="Garamond"/>
          <w:spacing w:val="-5"/>
          <w:kern w:val="0"/>
          <w:sz w:val="24"/>
          <w:szCs w:val="20"/>
        </w:rPr>
        <w:t xml:space="preserve">whose information that needs updating, then </w:t>
      </w:r>
      <w:r w:rsidRPr="007D4B74">
        <w:rPr>
          <w:rFonts w:ascii="Garamond" w:hAnsi="Garamond"/>
          <w:spacing w:val="-5"/>
          <w:kern w:val="0"/>
          <w:sz w:val="24"/>
          <w:szCs w:val="20"/>
        </w:rPr>
        <w:t>click “Select”. The member</w:t>
      </w:r>
      <w:r w:rsidR="00330FC2">
        <w:rPr>
          <w:rFonts w:ascii="Garamond" w:hAnsi="Garamond"/>
          <w:spacing w:val="-5"/>
          <w:kern w:val="0"/>
          <w:sz w:val="24"/>
          <w:szCs w:val="20"/>
        </w:rPr>
        <w:t xml:space="preserve">’s information </w:t>
      </w:r>
      <w:r w:rsidRPr="007D4B74">
        <w:rPr>
          <w:rFonts w:ascii="Garamond" w:hAnsi="Garamond"/>
          <w:spacing w:val="-5"/>
          <w:kern w:val="0"/>
          <w:sz w:val="24"/>
          <w:szCs w:val="20"/>
        </w:rPr>
        <w:t xml:space="preserve">will </w:t>
      </w:r>
      <w:r w:rsidR="00330FC2">
        <w:rPr>
          <w:rFonts w:ascii="Garamond" w:hAnsi="Garamond"/>
          <w:spacing w:val="-5"/>
          <w:kern w:val="0"/>
          <w:sz w:val="24"/>
          <w:szCs w:val="20"/>
        </w:rPr>
        <w:t>display</w:t>
      </w:r>
      <w:r w:rsidRPr="007D4B74">
        <w:rPr>
          <w:rFonts w:ascii="Garamond" w:hAnsi="Garamond"/>
          <w:spacing w:val="-5"/>
          <w:kern w:val="0"/>
          <w:sz w:val="24"/>
          <w:szCs w:val="20"/>
        </w:rPr>
        <w:t xml:space="preserve"> on the Member Info screen. </w:t>
      </w:r>
      <w:r w:rsidRPr="007D4B74">
        <w:rPr>
          <w:rFonts w:ascii="Garamond" w:hAnsi="Garamond"/>
          <w:spacing w:val="-5"/>
          <w:kern w:val="0"/>
          <w:sz w:val="24"/>
          <w:szCs w:val="20"/>
        </w:rPr>
        <w:lastRenderedPageBreak/>
        <w:t xml:space="preserve">Make the </w:t>
      </w:r>
      <w:r w:rsidR="00330FC2">
        <w:rPr>
          <w:rFonts w:ascii="Garamond" w:hAnsi="Garamond"/>
          <w:spacing w:val="-5"/>
          <w:kern w:val="0"/>
          <w:sz w:val="24"/>
          <w:szCs w:val="20"/>
        </w:rPr>
        <w:t>necessary</w:t>
      </w:r>
      <w:r w:rsidRPr="007D4B74">
        <w:rPr>
          <w:rFonts w:ascii="Garamond" w:hAnsi="Garamond"/>
          <w:spacing w:val="-5"/>
          <w:kern w:val="0"/>
          <w:sz w:val="24"/>
          <w:szCs w:val="20"/>
        </w:rPr>
        <w:t xml:space="preserve"> updates to the member’s information. Then click “Save”. The updates will be saved to the member database.</w:t>
      </w:r>
    </w:p>
    <w:p w:rsidR="007D4B74" w:rsidRPr="007D4B74" w:rsidRDefault="007D4B74" w:rsidP="007D4B74">
      <w:pPr>
        <w:pStyle w:val="BodyText"/>
      </w:pPr>
    </w:p>
    <w:p w:rsidR="00DE7ED5" w:rsidRPr="00B77CBA" w:rsidRDefault="008853DC" w:rsidP="007D4B74">
      <w:pPr>
        <w:pStyle w:val="Heading2"/>
        <w:rPr>
          <w:szCs w:val="20"/>
        </w:rPr>
      </w:pPr>
      <w:r w:rsidRPr="00B77CBA">
        <w:rPr>
          <w:szCs w:val="20"/>
        </w:rPr>
        <w:t>Stats</w:t>
      </w:r>
      <w:bookmarkEnd w:id="21"/>
    </w:p>
    <w:p w:rsidR="008853DC" w:rsidRDefault="00330FC2" w:rsidP="008853DC">
      <w:pPr>
        <w:pStyle w:val="BodyText"/>
        <w:keepNext/>
      </w:pPr>
      <w:r>
        <w:t>Clicking on the</w:t>
      </w:r>
      <w:r w:rsidR="00614340">
        <w:t xml:space="preserve"> “Stats” button </w:t>
      </w:r>
      <w:r>
        <w:t>displays</w:t>
      </w:r>
      <w:r w:rsidR="00614340">
        <w:t xml:space="preserve"> a member’s individual stats</w:t>
      </w:r>
      <w:r>
        <w:t xml:space="preserve"> screen</w:t>
      </w:r>
      <w:r w:rsidR="00614340">
        <w:t xml:space="preserve">. From this screen, the </w:t>
      </w:r>
      <w:r>
        <w:t>9</w:t>
      </w:r>
      <w:r w:rsidR="00F2796C">
        <w:t>-</w:t>
      </w:r>
      <w:r>
        <w:t>Tap user</w:t>
      </w:r>
      <w:r w:rsidR="00614340">
        <w:t xml:space="preserve"> can correct</w:t>
      </w:r>
      <w:r w:rsidR="00E31788">
        <w:t xml:space="preserve"> or update member statistical </w:t>
      </w:r>
      <w:r w:rsidR="00507610">
        <w:t>information or</w:t>
      </w:r>
      <w:r w:rsidR="00E31788">
        <w:t xml:space="preserve"> create a pdf copy of </w:t>
      </w:r>
      <w:r w:rsidR="00614340">
        <w:t xml:space="preserve">the player stats </w:t>
      </w:r>
      <w:r w:rsidR="00E31788">
        <w:t>to print and/or save</w:t>
      </w:r>
      <w:r w:rsidR="00614340">
        <w:t>. The example below is blank because there are no stats for that member.</w:t>
      </w:r>
    </w:p>
    <w:p w:rsidR="008853DC" w:rsidRDefault="008853DC" w:rsidP="008C2063">
      <w:pPr>
        <w:pStyle w:val="BodyText"/>
        <w:keepNext/>
      </w:pPr>
      <w:r>
        <w:rPr>
          <w:noProof/>
        </w:rPr>
        <w:drawing>
          <wp:inline distT="0" distB="0" distL="0" distR="0">
            <wp:extent cx="4905375" cy="2844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sForm.PNG"/>
                    <pic:cNvPicPr/>
                  </pic:nvPicPr>
                  <pic:blipFill>
                    <a:blip r:embed="rId16">
                      <a:extLst>
                        <a:ext uri="{28A0092B-C50C-407E-A947-70E740481C1C}">
                          <a14:useLocalDpi xmlns:a14="http://schemas.microsoft.com/office/drawing/2010/main" val="0"/>
                        </a:ext>
                      </a:extLst>
                    </a:blip>
                    <a:stretch>
                      <a:fillRect/>
                    </a:stretch>
                  </pic:blipFill>
                  <pic:spPr>
                    <a:xfrm>
                      <a:off x="0" y="0"/>
                      <a:ext cx="5009579" cy="2904774"/>
                    </a:xfrm>
                    <a:prstGeom prst="rect">
                      <a:avLst/>
                    </a:prstGeom>
                  </pic:spPr>
                </pic:pic>
              </a:graphicData>
            </a:graphic>
          </wp:inline>
        </w:drawing>
      </w:r>
    </w:p>
    <w:p w:rsidR="008853DC" w:rsidRDefault="008853DC" w:rsidP="008C2063">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5</w:t>
      </w:r>
      <w:r w:rsidR="00C40979">
        <w:rPr>
          <w:noProof/>
        </w:rPr>
        <w:fldChar w:fldCharType="end"/>
      </w:r>
      <w:r>
        <w:t>: Stats Form</w:t>
      </w: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Default="00910ED1" w:rsidP="00910ED1">
      <w:pPr>
        <w:pStyle w:val="BodyText"/>
      </w:pPr>
    </w:p>
    <w:p w:rsidR="00910ED1" w:rsidRPr="00910ED1" w:rsidRDefault="00910ED1" w:rsidP="00910ED1">
      <w:pPr>
        <w:pStyle w:val="BodyText"/>
      </w:pPr>
    </w:p>
    <w:p w:rsidR="008853DC" w:rsidRPr="00B77CBA" w:rsidRDefault="008853DC" w:rsidP="00B77CBA">
      <w:pPr>
        <w:pStyle w:val="Heading2"/>
        <w:rPr>
          <w:szCs w:val="20"/>
        </w:rPr>
      </w:pPr>
      <w:bookmarkStart w:id="22" w:name="_Toc508883009"/>
      <w:r w:rsidRPr="00B77CBA">
        <w:rPr>
          <w:szCs w:val="20"/>
        </w:rPr>
        <w:t>Member Search</w:t>
      </w:r>
      <w:bookmarkEnd w:id="22"/>
    </w:p>
    <w:p w:rsidR="00910ED1" w:rsidRPr="00910ED1" w:rsidRDefault="00910ED1" w:rsidP="008C2063">
      <w:pPr>
        <w:pStyle w:val="BodyText"/>
        <w:keepNext/>
        <w:rPr>
          <w:b/>
        </w:rPr>
      </w:pPr>
      <w:r w:rsidRPr="00910ED1">
        <w:t>Clicking on the “Member Search” button display</w:t>
      </w:r>
      <w:r w:rsidR="00155ACD">
        <w:t>s</w:t>
      </w:r>
      <w:r w:rsidRPr="00910ED1">
        <w:t xml:space="preserve"> the member search screen. From here member records are made avai</w:t>
      </w:r>
      <w:r>
        <w:t xml:space="preserve">lable to display, </w:t>
      </w:r>
      <w:r w:rsidR="00155ACD">
        <w:t>and/</w:t>
      </w:r>
      <w:r>
        <w:t xml:space="preserve">or </w:t>
      </w:r>
      <w:r w:rsidRPr="00910ED1">
        <w:t xml:space="preserve">update. </w:t>
      </w:r>
      <w:r w:rsidRPr="00910ED1">
        <w:rPr>
          <w:b/>
        </w:rPr>
        <w:t>Do not check “Advance View” if “Search” has not already been clicked.</w:t>
      </w:r>
    </w:p>
    <w:p w:rsidR="00ED49F3" w:rsidRDefault="008853DC" w:rsidP="008C2063">
      <w:pPr>
        <w:pStyle w:val="BodyText"/>
        <w:keepNext/>
      </w:pPr>
      <w:r>
        <w:rPr>
          <w:noProof/>
        </w:rPr>
        <w:drawing>
          <wp:inline distT="0" distB="0" distL="0" distR="0">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7">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18">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rsidR="008853DC" w:rsidRDefault="00ED49F3" w:rsidP="008C2063">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6</w:t>
      </w:r>
      <w:r w:rsidR="00C40979">
        <w:rPr>
          <w:noProof/>
        </w:rPr>
        <w:fldChar w:fldCharType="end"/>
      </w:r>
      <w:r>
        <w:t>: Member search, blank and with results</w:t>
      </w:r>
    </w:p>
    <w:p w:rsidR="00B77CBA" w:rsidRDefault="00B77CBA" w:rsidP="00B77CBA">
      <w:pPr>
        <w:pStyle w:val="Heading2"/>
        <w:rPr>
          <w:szCs w:val="20"/>
        </w:rPr>
      </w:pPr>
      <w:bookmarkStart w:id="23" w:name="_Toc508883010"/>
      <w:r w:rsidRPr="00B77CBA">
        <w:rPr>
          <w:szCs w:val="20"/>
        </w:rPr>
        <w:lastRenderedPageBreak/>
        <w:t>Print Recaps</w:t>
      </w:r>
      <w:bookmarkEnd w:id="23"/>
    </w:p>
    <w:p w:rsidR="00910ED1" w:rsidRDefault="00910ED1" w:rsidP="00B77CBA">
      <w:pPr>
        <w:pStyle w:val="BodyText"/>
        <w:keepNext/>
      </w:pPr>
      <w:r w:rsidRPr="00910ED1">
        <w:t xml:space="preserve">The “Print Single” and “Print Tournament” buttons open the computer’s print dialog, where a copy of the desired data can be printed </w:t>
      </w:r>
      <w:r w:rsidR="00EB2D38">
        <w:t>and/</w:t>
      </w:r>
      <w:r w:rsidRPr="00910ED1">
        <w:t xml:space="preserve">or saved as a pdf file. The “Print by Date” button opens the print by date screen, from where a date range can be set to print </w:t>
      </w:r>
      <w:r w:rsidR="00EB2D38">
        <w:t>and/</w:t>
      </w:r>
      <w:r>
        <w:t xml:space="preserve">or save </w:t>
      </w:r>
      <w:r w:rsidRPr="00910ED1">
        <w:t>multiple tournaments.</w:t>
      </w:r>
    </w:p>
    <w:p w:rsidR="00B77CBA" w:rsidRDefault="00B77CBA" w:rsidP="0005307F">
      <w:pPr>
        <w:pStyle w:val="BodyText"/>
        <w:keepNext/>
      </w:pPr>
      <w:r>
        <w:rPr>
          <w:noProof/>
        </w:rPr>
        <w:drawing>
          <wp:inline distT="0" distB="0" distL="0" distR="0">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r w:rsidR="0005307F">
        <w:rPr>
          <w:noProof/>
        </w:rPr>
        <w:drawing>
          <wp:inline distT="0" distB="0" distL="0" distR="0" wp14:anchorId="313672C7" wp14:editId="10DE0174">
            <wp:extent cx="1590632" cy="2000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ByDateForm.PNG"/>
                    <pic:cNvPicPr/>
                  </pic:nvPicPr>
                  <pic:blipFill>
                    <a:blip r:embed="rId20">
                      <a:extLst>
                        <a:ext uri="{28A0092B-C50C-407E-A947-70E740481C1C}">
                          <a14:useLocalDpi xmlns:a14="http://schemas.microsoft.com/office/drawing/2010/main" val="0"/>
                        </a:ext>
                      </a:extLst>
                    </a:blip>
                    <a:stretch>
                      <a:fillRect/>
                    </a:stretch>
                  </pic:blipFill>
                  <pic:spPr>
                    <a:xfrm>
                      <a:off x="0" y="0"/>
                      <a:ext cx="1660851" cy="2088731"/>
                    </a:xfrm>
                    <a:prstGeom prst="rect">
                      <a:avLst/>
                    </a:prstGeom>
                  </pic:spPr>
                </pic:pic>
              </a:graphicData>
            </a:graphic>
          </wp:inline>
        </w:drawing>
      </w:r>
    </w:p>
    <w:p w:rsidR="00B77CBA" w:rsidRDefault="00B77CBA" w:rsidP="0005307F">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7</w:t>
      </w:r>
      <w:r w:rsidR="00C40979">
        <w:rPr>
          <w:noProof/>
        </w:rPr>
        <w:fldChar w:fldCharType="end"/>
      </w:r>
      <w:r>
        <w:t>: basic printer dialog</w:t>
      </w:r>
      <w:r w:rsidR="00EC141B">
        <w:t xml:space="preserve">, Print </w:t>
      </w:r>
      <w:r w:rsidR="00F40C5A">
        <w:t>by</w:t>
      </w:r>
      <w:r w:rsidR="00EC141B">
        <w:t xml:space="preserve"> Date form.</w:t>
      </w:r>
    </w:p>
    <w:p w:rsidR="00227F20" w:rsidRPr="009E46E4" w:rsidRDefault="00227F20" w:rsidP="00227F20">
      <w:pPr>
        <w:pStyle w:val="Heading2"/>
        <w:rPr>
          <w:szCs w:val="20"/>
        </w:rPr>
      </w:pPr>
      <w:bookmarkStart w:id="24" w:name="_Toc508883011"/>
      <w:r w:rsidRPr="009E46E4">
        <w:rPr>
          <w:szCs w:val="20"/>
        </w:rPr>
        <w:t>Import</w:t>
      </w:r>
      <w:bookmarkEnd w:id="24"/>
    </w:p>
    <w:p w:rsidR="00227F20" w:rsidRDefault="001A73CB" w:rsidP="00227F20">
      <w:pPr>
        <w:pStyle w:val="BodyText"/>
        <w:keepNext/>
      </w:pPr>
      <w:r>
        <w:t xml:space="preserve">The “Import” button </w:t>
      </w:r>
      <w:r w:rsidR="00910ED1">
        <w:t>opens</w:t>
      </w:r>
      <w:r>
        <w:t xml:space="preserve"> the file screen</w:t>
      </w:r>
      <w:r w:rsidR="00910ED1">
        <w:t>, from where an existing Excel file of member information is imported to 9</w:t>
      </w:r>
      <w:r w:rsidR="00F40C5A">
        <w:t>-</w:t>
      </w:r>
      <w:r w:rsidR="00910ED1">
        <w:t>Tap.</w:t>
      </w:r>
      <w:r>
        <w:t xml:space="preserve"> </w:t>
      </w:r>
    </w:p>
    <w:p w:rsidR="00227F20" w:rsidRDefault="00227F20" w:rsidP="00B00B15">
      <w:pPr>
        <w:pStyle w:val="BodyText"/>
        <w:keepNext/>
      </w:pPr>
      <w:r>
        <w:rPr>
          <w:noProof/>
        </w:rPr>
        <w:drawing>
          <wp:inline distT="0" distB="0" distL="0" distR="0">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1">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rsidR="00254A22" w:rsidRPr="00254A22" w:rsidRDefault="00227F20" w:rsidP="00B00B15">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8</w:t>
      </w:r>
      <w:r w:rsidR="00C40979">
        <w:rPr>
          <w:noProof/>
        </w:rPr>
        <w:fldChar w:fldCharType="end"/>
      </w:r>
      <w:r>
        <w:t>: Importing existing player information</w:t>
      </w:r>
    </w:p>
    <w:p w:rsidR="00DD2414" w:rsidRDefault="00DD2414" w:rsidP="00DD2414">
      <w:pPr>
        <w:pStyle w:val="Heading1"/>
      </w:pPr>
      <w:bookmarkStart w:id="25" w:name="_Toc508883012"/>
      <w:r>
        <w:lastRenderedPageBreak/>
        <w:t>Member Scores</w:t>
      </w:r>
      <w:bookmarkEnd w:id="25"/>
    </w:p>
    <w:p w:rsidR="00910ED1" w:rsidRPr="00910ED1" w:rsidRDefault="00910ED1" w:rsidP="00910ED1">
      <w:pPr>
        <w:pStyle w:val="BodyText"/>
        <w:rPr>
          <w:b/>
        </w:rPr>
      </w:pPr>
      <w:r w:rsidRPr="00951B80">
        <w:rPr>
          <w:b/>
        </w:rPr>
        <w:t>If the tournament has five (5) or fewer participants, DO NOT USE PROGRAM. Keep track of player data manually.</w:t>
      </w:r>
    </w:p>
    <w:p w:rsidR="00DE7ED5" w:rsidRPr="00EB2D38" w:rsidRDefault="00000DFC" w:rsidP="00DE7ED5">
      <w:pPr>
        <w:pStyle w:val="BodyText"/>
        <w:keepNext/>
        <w:rPr>
          <w:b/>
        </w:rPr>
      </w:pPr>
      <w:r>
        <w:t xml:space="preserve">Clicking on either the Member Scores button or tab displays the Member Scores screen, </w:t>
      </w:r>
      <w:r w:rsidR="00907D41">
        <w:t xml:space="preserve">where tournaments are created and </w:t>
      </w:r>
      <w:r w:rsidR="00EB2D38">
        <w:t xml:space="preserve">where </w:t>
      </w:r>
      <w:r w:rsidR="00907D41">
        <w:t>member score</w:t>
      </w:r>
      <w:r w:rsidR="00FF403E">
        <w:t>s</w:t>
      </w:r>
      <w:r w:rsidR="00907D41">
        <w:t xml:space="preserve"> are entered.</w:t>
      </w:r>
      <w:r w:rsidR="00C84904">
        <w:t xml:space="preserve"> </w:t>
      </w:r>
      <w:r w:rsidR="00C84904" w:rsidRPr="00EB2D38">
        <w:rPr>
          <w:b/>
        </w:rPr>
        <w:t>A tournament must be created before the member scores can be entered.</w:t>
      </w:r>
      <w:r w:rsidR="003971C9" w:rsidRPr="00EB2D38">
        <w:rPr>
          <w:b/>
        </w:rPr>
        <w:t xml:space="preserve"> See Create/Update Tournament.</w:t>
      </w:r>
    </w:p>
    <w:p w:rsidR="00DD2414" w:rsidRDefault="00DD2414" w:rsidP="00254A22">
      <w:pPr>
        <w:pStyle w:val="BodyText"/>
        <w:keepNext/>
      </w:pPr>
      <w:r>
        <w:rPr>
          <w:noProof/>
        </w:rPr>
        <w:drawing>
          <wp:inline distT="0" distB="0" distL="0" distR="0">
            <wp:extent cx="4858133" cy="4365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mberScoresForm.PNG"/>
                    <pic:cNvPicPr/>
                  </pic:nvPicPr>
                  <pic:blipFill>
                    <a:blip r:embed="rId22">
                      <a:extLst>
                        <a:ext uri="{28A0092B-C50C-407E-A947-70E740481C1C}">
                          <a14:useLocalDpi xmlns:a14="http://schemas.microsoft.com/office/drawing/2010/main" val="0"/>
                        </a:ext>
                      </a:extLst>
                    </a:blip>
                    <a:stretch>
                      <a:fillRect/>
                    </a:stretch>
                  </pic:blipFill>
                  <pic:spPr bwMode="auto">
                    <a:xfrm>
                      <a:off x="0" y="0"/>
                      <a:ext cx="4858133" cy="4365206"/>
                    </a:xfrm>
                    <a:prstGeom prst="rect">
                      <a:avLst/>
                    </a:prstGeom>
                    <a:ln>
                      <a:noFill/>
                    </a:ln>
                    <a:extLst>
                      <a:ext uri="{53640926-AAD7-44D8-BBD7-CCE9431645EC}">
                        <a14:shadowObscured xmlns:a14="http://schemas.microsoft.com/office/drawing/2010/main"/>
                      </a:ext>
                    </a:extLst>
                  </pic:spPr>
                </pic:pic>
              </a:graphicData>
            </a:graphic>
          </wp:inline>
        </w:drawing>
      </w:r>
    </w:p>
    <w:p w:rsidR="00DD2414" w:rsidRDefault="00DD2414"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9</w:t>
      </w:r>
      <w:r w:rsidR="00C40979">
        <w:rPr>
          <w:noProof/>
        </w:rPr>
        <w:fldChar w:fldCharType="end"/>
      </w:r>
      <w:r>
        <w:t>: Member Scores</w:t>
      </w:r>
    </w:p>
    <w:p w:rsidR="002D7865" w:rsidRPr="002D7865" w:rsidRDefault="002D7865" w:rsidP="002D7865">
      <w:pPr>
        <w:pStyle w:val="BodyText"/>
      </w:pPr>
      <w:r>
        <w:t xml:space="preserve">From the Tournament File drop down menu, pick the tournament for which you are entering member scores. </w:t>
      </w:r>
      <w:r w:rsidR="00000DFC">
        <w:t>Click in the “</w:t>
      </w:r>
      <w:r>
        <w:t>Enter Member</w:t>
      </w:r>
      <w:r w:rsidR="00000DFC">
        <w:t xml:space="preserve"> Number” and type the member number of the member your need to </w:t>
      </w:r>
      <w:r w:rsidR="00F2796C">
        <w:t>input data, then press enter. The form will a</w:t>
      </w:r>
      <w:r w:rsidR="00F40C5A">
        <w:t>uto-</w:t>
      </w:r>
      <w:r w:rsidR="00F2796C">
        <w:t xml:space="preserve">populate the rest of the fields. In the box labeled “Qualify By Squad”, click on the squad </w:t>
      </w:r>
      <w:r w:rsidR="00F40C5A">
        <w:t>to</w:t>
      </w:r>
      <w:r w:rsidR="00F2796C">
        <w:t xml:space="preserve"> which the member </w:t>
      </w:r>
      <w:r w:rsidR="00F40C5A">
        <w:t>belongs</w:t>
      </w:r>
      <w:r>
        <w:t xml:space="preserve">. In the Stats field, enter the bowler’s first scratch score in the first Scratch Scores field. Use a </w:t>
      </w:r>
      <w:r w:rsidR="00ED3F19">
        <w:t>three-digit</w:t>
      </w:r>
      <w:r>
        <w:t xml:space="preserve"> format. 9-Tap will then auto-tab to the next score field. Continue entering the member scores until the final Scratch Scores field </w:t>
      </w:r>
      <w:r>
        <w:lastRenderedPageBreak/>
        <w:t xml:space="preserve">has been filled in. Double check the entries for accuracy. Then click the “Add New/Update Record” button. </w:t>
      </w:r>
      <w:r w:rsidR="00BB47BD">
        <w:t>The member scores are now saved to the database.</w:t>
      </w:r>
    </w:p>
    <w:p w:rsidR="00DE7ED5" w:rsidRDefault="009E46E4" w:rsidP="009E46E4">
      <w:pPr>
        <w:pStyle w:val="Heading2"/>
        <w:rPr>
          <w:szCs w:val="20"/>
        </w:rPr>
      </w:pPr>
      <w:bookmarkStart w:id="26" w:name="_Toc508883013"/>
      <w:r>
        <w:rPr>
          <w:szCs w:val="20"/>
        </w:rPr>
        <w:t>Tournament Stats</w:t>
      </w:r>
      <w:bookmarkEnd w:id="26"/>
    </w:p>
    <w:p w:rsidR="009E46E4" w:rsidRDefault="00000DFC" w:rsidP="009E46E4">
      <w:pPr>
        <w:pStyle w:val="BodyText"/>
        <w:keepNext/>
      </w:pPr>
      <w:r>
        <w:t>C</w:t>
      </w:r>
      <w:r w:rsidR="00BB47BD">
        <w:t xml:space="preserve">licking </w:t>
      </w:r>
      <w:r>
        <w:t xml:space="preserve">on </w:t>
      </w:r>
      <w:r w:rsidR="00BB47BD">
        <w:t xml:space="preserve">the “Tournament Stats” button </w:t>
      </w:r>
      <w:r>
        <w:t>displays</w:t>
      </w:r>
      <w:r w:rsidR="00BB47BD">
        <w:t xml:space="preserve"> the Tournament Statistics screen. This </w:t>
      </w:r>
      <w:r w:rsidR="00910ED1">
        <w:t>displays the</w:t>
      </w:r>
      <w:r w:rsidR="00BB47BD">
        <w:t xml:space="preserve"> statistics for</w:t>
      </w:r>
      <w:r w:rsidR="002A702C">
        <w:t xml:space="preserve"> each member participating in a given </w:t>
      </w:r>
      <w:r w:rsidR="00BB47BD">
        <w:t xml:space="preserve">tournament. From here </w:t>
      </w:r>
      <w:r w:rsidR="00910ED1">
        <w:t>a copy of it can be printed</w:t>
      </w:r>
      <w:r w:rsidR="00F40C5A">
        <w:t xml:space="preserve"> and/or saved</w:t>
      </w:r>
      <w:r w:rsidR="00BB47BD">
        <w:t xml:space="preserve"> by clicking print and </w:t>
      </w:r>
      <w:r w:rsidR="002A702C">
        <w:t>then selecting</w:t>
      </w:r>
      <w:r w:rsidR="00F40C5A">
        <w:t xml:space="preserve"> the ques in the </w:t>
      </w:r>
      <w:r w:rsidR="00BB47BD">
        <w:t>print dialog</w:t>
      </w:r>
      <w:r w:rsidR="00F40C5A">
        <w:t xml:space="preserve"> box </w:t>
      </w:r>
      <w:r w:rsidR="00BB47BD">
        <w:t>for your computer.</w:t>
      </w:r>
    </w:p>
    <w:p w:rsidR="00A2201A" w:rsidRDefault="00A2201A" w:rsidP="00254A22">
      <w:pPr>
        <w:pStyle w:val="BodyText"/>
        <w:keepNext/>
      </w:pPr>
      <w:r>
        <w:rPr>
          <w:noProof/>
        </w:rPr>
        <w:drawing>
          <wp:inline distT="0" distB="0" distL="0" distR="0">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rsidR="009E46E4" w:rsidRDefault="00A2201A"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10</w:t>
      </w:r>
      <w:r w:rsidR="00C40979">
        <w:rPr>
          <w:noProof/>
        </w:rPr>
        <w:fldChar w:fldCharType="end"/>
      </w:r>
      <w:r>
        <w:t>: Tournament Stats Form</w:t>
      </w:r>
    </w:p>
    <w:p w:rsidR="009E46E4" w:rsidRPr="009E46E4" w:rsidRDefault="009E46E4" w:rsidP="009E46E4">
      <w:pPr>
        <w:pStyle w:val="Heading2"/>
        <w:rPr>
          <w:szCs w:val="20"/>
        </w:rPr>
      </w:pPr>
      <w:bookmarkStart w:id="27" w:name="_Toc508883014"/>
      <w:r w:rsidRPr="009E46E4">
        <w:rPr>
          <w:szCs w:val="20"/>
        </w:rPr>
        <w:t>Print Recaps By Tournament</w:t>
      </w:r>
      <w:bookmarkEnd w:id="27"/>
    </w:p>
    <w:p w:rsidR="009E46E4" w:rsidRDefault="00743900" w:rsidP="009E46E4">
      <w:pPr>
        <w:pStyle w:val="BodyText"/>
        <w:keepNext/>
      </w:pPr>
      <w:r>
        <w:t>I</w:t>
      </w:r>
      <w:r w:rsidR="003A4F4A">
        <w:t>n the Member Scores screen</w:t>
      </w:r>
      <w:r w:rsidR="00EC611F">
        <w:t xml:space="preserve">, </w:t>
      </w:r>
      <w:r>
        <w:t xml:space="preserve">clicking on </w:t>
      </w:r>
      <w:r w:rsidR="00EC611F">
        <w:t>t</w:t>
      </w:r>
      <w:r w:rsidR="00BB47BD">
        <w:t xml:space="preserve">he “Print Recaps By Tournament” button </w:t>
      </w:r>
      <w:r w:rsidR="00D751C9">
        <w:t>displays</w:t>
      </w:r>
      <w:r w:rsidR="00BB47BD">
        <w:t xml:space="preserve"> the print dialog</w:t>
      </w:r>
      <w:r>
        <w:t>, from</w:t>
      </w:r>
      <w:r w:rsidR="00BB47BD">
        <w:t xml:space="preserve"> </w:t>
      </w:r>
      <w:r>
        <w:t>where</w:t>
      </w:r>
      <w:r w:rsidR="00BB47BD">
        <w:t xml:space="preserve"> </w:t>
      </w:r>
      <w:r>
        <w:t>a recap</w:t>
      </w:r>
      <w:r w:rsidR="00BB47BD">
        <w:t xml:space="preserve"> can</w:t>
      </w:r>
      <w:r>
        <w:t xml:space="preserve"> be</w:t>
      </w:r>
      <w:r w:rsidR="00BB47BD">
        <w:t xml:space="preserve"> print</w:t>
      </w:r>
      <w:r>
        <w:t>ed</w:t>
      </w:r>
      <w:r w:rsidR="00BB47BD">
        <w:t xml:space="preserve"> or save</w:t>
      </w:r>
      <w:r>
        <w:t>d.</w:t>
      </w:r>
    </w:p>
    <w:p w:rsidR="00841767" w:rsidRDefault="00D63C2F" w:rsidP="00841767">
      <w:pPr>
        <w:pStyle w:val="BodyText"/>
        <w:keepNext/>
      </w:pPr>
      <w:r>
        <w:rPr>
          <w:noProof/>
        </w:rPr>
        <w:drawing>
          <wp:inline distT="0" distB="0" distL="0" distR="0" wp14:anchorId="6CFDD092" wp14:editId="603770B7">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rsidR="009E46E4" w:rsidRDefault="00841767" w:rsidP="00841767">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11</w:t>
      </w:r>
      <w:r w:rsidR="00C40979">
        <w:rPr>
          <w:noProof/>
        </w:rPr>
        <w:fldChar w:fldCharType="end"/>
      </w:r>
      <w:r>
        <w:t xml:space="preserve"> Print Dialog</w:t>
      </w:r>
    </w:p>
    <w:p w:rsidR="009E46E4" w:rsidRDefault="009E46E4" w:rsidP="009E46E4">
      <w:pPr>
        <w:pStyle w:val="Heading2"/>
      </w:pPr>
      <w:bookmarkStart w:id="28" w:name="_Toc508883015"/>
      <w:r>
        <w:lastRenderedPageBreak/>
        <w:t>Tournament Place Standings</w:t>
      </w:r>
      <w:bookmarkEnd w:id="28"/>
    </w:p>
    <w:p w:rsidR="009E46E4" w:rsidRDefault="00E149AA" w:rsidP="009E46E4">
      <w:pPr>
        <w:pStyle w:val="BodyText"/>
        <w:keepNext/>
      </w:pPr>
      <w:r>
        <w:t>From the Member Scores screen, c</w:t>
      </w:r>
      <w:r w:rsidR="00BB47BD">
        <w:t>licking the “Tournament Place Standings” button</w:t>
      </w:r>
      <w:r w:rsidR="003E7455">
        <w:t xml:space="preserve"> </w:t>
      </w:r>
      <w:r w:rsidR="00E5702C">
        <w:t>displays</w:t>
      </w:r>
      <w:r w:rsidR="003E7455">
        <w:t xml:space="preserve"> the Tournament Place Standings screen for the current tournament. It lists the bowlers in member number order.</w:t>
      </w:r>
    </w:p>
    <w:p w:rsidR="00A2201A" w:rsidRDefault="00A2201A" w:rsidP="008C2063">
      <w:pPr>
        <w:pStyle w:val="BodyText"/>
        <w:keepNext/>
      </w:pPr>
      <w:r>
        <w:rPr>
          <w:noProof/>
        </w:rPr>
        <w:drawing>
          <wp:inline distT="0" distB="0" distL="0" distR="0">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rsidR="009E46E4" w:rsidRDefault="00A2201A" w:rsidP="008C2063">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12</w:t>
      </w:r>
      <w:r w:rsidR="00C40979">
        <w:rPr>
          <w:noProof/>
        </w:rPr>
        <w:fldChar w:fldCharType="end"/>
      </w:r>
      <w:r>
        <w:t>: Tournament Place Standings</w:t>
      </w:r>
    </w:p>
    <w:p w:rsidR="009E46E4" w:rsidRDefault="009E46E4" w:rsidP="009E46E4">
      <w:pPr>
        <w:pStyle w:val="Heading2"/>
      </w:pPr>
      <w:bookmarkStart w:id="29" w:name="_Toc508883016"/>
      <w:r>
        <w:t>Create/Edit Tournament</w:t>
      </w:r>
      <w:bookmarkEnd w:id="29"/>
    </w:p>
    <w:p w:rsidR="009E46E4" w:rsidRDefault="003971C9" w:rsidP="009E46E4">
      <w:pPr>
        <w:pStyle w:val="BodyText"/>
        <w:keepNext/>
      </w:pPr>
      <w:r>
        <w:t>From the Member Scores screen, click</w:t>
      </w:r>
      <w:r w:rsidR="00743900">
        <w:t>ing</w:t>
      </w:r>
      <w:r>
        <w:t xml:space="preserve"> on the “</w:t>
      </w:r>
      <w:r w:rsidR="00D46E7C">
        <w:t>Create/Edit Tournament…” button</w:t>
      </w:r>
      <w:r>
        <w:t xml:space="preserve"> </w:t>
      </w:r>
      <w:r w:rsidR="00D46E7C">
        <w:t>displays</w:t>
      </w:r>
      <w:r>
        <w:t xml:space="preserve"> the New Tournament screen.</w:t>
      </w:r>
      <w:r w:rsidR="005D1126">
        <w:t xml:space="preserve"> Select the tournament date. Fill in the name of the bowling center in the Location field. Put the name of the event in the Event field. List the sponsors in the </w:t>
      </w:r>
      <w:r w:rsidR="00F928D6">
        <w:t>Sponsors</w:t>
      </w:r>
      <w:r w:rsidR="005D1126">
        <w:t xml:space="preserve"> field. </w:t>
      </w:r>
      <w:r w:rsidR="005D1126" w:rsidRPr="00D46E7C">
        <w:rPr>
          <w:b/>
        </w:rPr>
        <w:t xml:space="preserve">DO NOT CHECK THE DOUBLES BOX. </w:t>
      </w:r>
      <w:r w:rsidR="005D1126">
        <w:t>If it’s a three out of four tournament, check the “3 out of 4” box. Fill in the number of squads in the Number of Squads field. The default is 4.</w:t>
      </w:r>
      <w:r w:rsidR="0016477A">
        <w:t xml:space="preserve"> Any necessary tournament notes </w:t>
      </w:r>
      <w:r w:rsidR="0016477A">
        <w:lastRenderedPageBreak/>
        <w:t>should be entered in the Notes field. Double check the entries for accuracy. Click “Create Tournament” to save the entry.</w:t>
      </w:r>
    </w:p>
    <w:p w:rsidR="00A649E0" w:rsidRDefault="00A649E0" w:rsidP="00254A22">
      <w:pPr>
        <w:pStyle w:val="BodyText"/>
        <w:keepNext/>
      </w:pPr>
      <w:r>
        <w:rPr>
          <w:noProof/>
        </w:rPr>
        <w:drawing>
          <wp:inline distT="0" distB="0" distL="0" distR="0">
            <wp:extent cx="2829320" cy="5125165"/>
            <wp:effectExtent l="19050" t="19050" r="2857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TournamentForm.PNG"/>
                    <pic:cNvPicPr/>
                  </pic:nvPicPr>
                  <pic:blipFill>
                    <a:blip r:embed="rId25">
                      <a:extLst>
                        <a:ext uri="{28A0092B-C50C-407E-A947-70E740481C1C}">
                          <a14:useLocalDpi xmlns:a14="http://schemas.microsoft.com/office/drawing/2010/main" val="0"/>
                        </a:ext>
                      </a:extLst>
                    </a:blip>
                    <a:stretch>
                      <a:fillRect/>
                    </a:stretch>
                  </pic:blipFill>
                  <pic:spPr>
                    <a:xfrm>
                      <a:off x="0" y="0"/>
                      <a:ext cx="2829320" cy="5125165"/>
                    </a:xfrm>
                    <a:prstGeom prst="rect">
                      <a:avLst/>
                    </a:prstGeom>
                    <a:ln>
                      <a:solidFill>
                        <a:schemeClr val="bg1">
                          <a:lumMod val="85000"/>
                        </a:schemeClr>
                      </a:solidFill>
                    </a:ln>
                    <a:effectLst/>
                  </pic:spPr>
                </pic:pic>
              </a:graphicData>
            </a:graphic>
          </wp:inline>
        </w:drawing>
      </w:r>
    </w:p>
    <w:p w:rsidR="009E46E4" w:rsidRDefault="00A649E0"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13</w:t>
      </w:r>
      <w:r w:rsidR="00C40979">
        <w:rPr>
          <w:noProof/>
        </w:rPr>
        <w:fldChar w:fldCharType="end"/>
      </w:r>
      <w:r>
        <w:t xml:space="preserve">: </w:t>
      </w:r>
      <w:r w:rsidR="00F928D6">
        <w:t>Create</w:t>
      </w:r>
      <w:r>
        <w:t>/Edit Tournament Form</w:t>
      </w:r>
    </w:p>
    <w:p w:rsidR="0016477A" w:rsidRDefault="0016477A" w:rsidP="0016477A">
      <w:pPr>
        <w:pStyle w:val="Heading3"/>
      </w:pPr>
      <w:bookmarkStart w:id="30" w:name="_Toc508883017"/>
      <w:r>
        <w:t>To Update an Existing Tournament</w:t>
      </w:r>
      <w:bookmarkEnd w:id="30"/>
    </w:p>
    <w:p w:rsidR="0016477A" w:rsidRPr="0016477A" w:rsidRDefault="0016477A" w:rsidP="0016477A">
      <w:pPr>
        <w:pStyle w:val="BodyText"/>
      </w:pPr>
      <w:r>
        <w:t>Click on the “Create/Edit Tournament” button. On the New Tournament screen, click “Edit Existing Tournament…” This will bring up the “Search Tournaments”</w:t>
      </w:r>
      <w:r w:rsidR="009B4278">
        <w:t xml:space="preserve"> </w:t>
      </w:r>
      <w:r w:rsidR="00D46E7C">
        <w:t>screen (</w:t>
      </w:r>
      <w:r>
        <w:t>figure 14</w:t>
      </w:r>
      <w:r w:rsidR="00D46E7C">
        <w:t>)</w:t>
      </w:r>
      <w:r>
        <w:t xml:space="preserve">. </w:t>
      </w:r>
      <w:r w:rsidR="009B4278">
        <w:t xml:space="preserve">See Search Tournaments </w:t>
      </w:r>
      <w:r w:rsidR="00833F0C">
        <w:t xml:space="preserve">for the search function. </w:t>
      </w:r>
      <w:r w:rsidR="00D46E7C">
        <w:t>Click on the</w:t>
      </w:r>
      <w:r w:rsidR="00833F0C">
        <w:t xml:space="preserve"> tournament </w:t>
      </w:r>
      <w:r w:rsidR="00D46E7C">
        <w:t>that requires editing</w:t>
      </w:r>
      <w:r w:rsidR="00833F0C">
        <w:t xml:space="preserve">, then </w:t>
      </w:r>
      <w:r w:rsidR="00D46E7C">
        <w:t>revise</w:t>
      </w:r>
      <w:r w:rsidR="00833F0C">
        <w:t xml:space="preserve"> </w:t>
      </w:r>
      <w:r w:rsidR="00D46E7C">
        <w:t xml:space="preserve">whatever information that needs revision and </w:t>
      </w:r>
      <w:r w:rsidR="00833F0C">
        <w:t>save the entry.</w:t>
      </w:r>
    </w:p>
    <w:p w:rsidR="00DC6137" w:rsidRDefault="00DC6137" w:rsidP="00DC6137">
      <w:pPr>
        <w:pStyle w:val="Heading2"/>
      </w:pPr>
      <w:bookmarkStart w:id="31" w:name="_Toc508883018"/>
      <w:r>
        <w:t>Search Tournaments</w:t>
      </w:r>
      <w:bookmarkEnd w:id="31"/>
    </w:p>
    <w:p w:rsidR="00833F0C" w:rsidRDefault="00833F0C" w:rsidP="00740D58">
      <w:pPr>
        <w:pStyle w:val="BodyText"/>
        <w:keepNext/>
      </w:pPr>
      <w:r>
        <w:t xml:space="preserve">Tournaments can be searched by location, event, or tournament date. This function </w:t>
      </w:r>
      <w:r w:rsidR="00D46E7C">
        <w:t>is accessed</w:t>
      </w:r>
      <w:r>
        <w:t xml:space="preserve"> </w:t>
      </w:r>
      <w:r w:rsidR="00471AB2">
        <w:t>through</w:t>
      </w:r>
      <w:r>
        <w:t xml:space="preserve"> either the “Edit Existing Tournament” butto</w:t>
      </w:r>
      <w:r w:rsidR="00D46E7C">
        <w:t xml:space="preserve">n on the New </w:t>
      </w:r>
      <w:r w:rsidR="00D46E7C">
        <w:lastRenderedPageBreak/>
        <w:t xml:space="preserve">Tournament screen, </w:t>
      </w:r>
      <w:r>
        <w:t>or by the “Search Tournaments</w:t>
      </w:r>
      <w:r w:rsidR="00D46E7C">
        <w:t>…” button on the Member Scores s</w:t>
      </w:r>
      <w:r>
        <w:t>creen.</w:t>
      </w:r>
    </w:p>
    <w:p w:rsidR="00413BF6" w:rsidRDefault="00A649E0" w:rsidP="00254A22">
      <w:pPr>
        <w:pStyle w:val="BodyText"/>
        <w:keepNext/>
      </w:pPr>
      <w:r>
        <w:rPr>
          <w:noProof/>
        </w:rPr>
        <w:drawing>
          <wp:inline distT="0" distB="0" distL="0" distR="0">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6">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7">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rsidR="00DC6137" w:rsidRDefault="00413BF6"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14</w:t>
      </w:r>
      <w:r w:rsidR="00C40979">
        <w:rPr>
          <w:noProof/>
        </w:rPr>
        <w:fldChar w:fldCharType="end"/>
      </w:r>
      <w:r>
        <w:t>: Tournament Search Forms</w:t>
      </w:r>
    </w:p>
    <w:p w:rsidR="00740D58" w:rsidRDefault="00740D58" w:rsidP="00740D58">
      <w:pPr>
        <w:pStyle w:val="Heading3"/>
      </w:pPr>
      <w:bookmarkStart w:id="32" w:name="_Toc508883019"/>
      <w:r>
        <w:t>Search by Location</w:t>
      </w:r>
      <w:bookmarkEnd w:id="32"/>
    </w:p>
    <w:p w:rsidR="00471AB2" w:rsidRPr="00471AB2" w:rsidRDefault="00471AB2" w:rsidP="00471AB2">
      <w:pPr>
        <w:pStyle w:val="Heading3"/>
        <w:rPr>
          <w:rFonts w:ascii="Garamond" w:hAnsi="Garamond"/>
          <w:sz w:val="24"/>
        </w:rPr>
      </w:pPr>
      <w:bookmarkStart w:id="33" w:name="_Toc508883020"/>
      <w:r w:rsidRPr="00471AB2">
        <w:rPr>
          <w:rFonts w:ascii="Garamond" w:hAnsi="Garamond"/>
          <w:sz w:val="24"/>
        </w:rPr>
        <w:t>To search a tournament by location, enter the name of the bowling center in the “Location” field. Then click “Search”. Click on the tournament, then click “Accept”.</w:t>
      </w:r>
    </w:p>
    <w:p w:rsidR="00471AB2" w:rsidRDefault="00471AB2" w:rsidP="00947A04">
      <w:pPr>
        <w:pStyle w:val="Heading3"/>
      </w:pPr>
    </w:p>
    <w:p w:rsidR="00471AB2" w:rsidRDefault="00471AB2" w:rsidP="00471AB2">
      <w:pPr>
        <w:pStyle w:val="Heading3"/>
      </w:pPr>
      <w:bookmarkStart w:id="34" w:name="_Toc508883021"/>
      <w:bookmarkEnd w:id="33"/>
      <w:r>
        <w:t>Search by Event</w:t>
      </w:r>
    </w:p>
    <w:p w:rsidR="00471AB2" w:rsidRDefault="00471AB2" w:rsidP="00471AB2">
      <w:pPr>
        <w:pStyle w:val="BodyText"/>
      </w:pPr>
      <w:r>
        <w:t>To find a tournament by event, enter the name of the event in the “Event” field, then click “Search”. Click on the tournament from the list, then click “Accept”.</w:t>
      </w:r>
    </w:p>
    <w:p w:rsidR="00471AB2" w:rsidRDefault="00471AB2" w:rsidP="00471AB2">
      <w:pPr>
        <w:pStyle w:val="Heading3"/>
      </w:pPr>
      <w:bookmarkStart w:id="35" w:name="_Toc508883022"/>
      <w:bookmarkEnd w:id="34"/>
      <w:r>
        <w:t>Search by Date</w:t>
      </w:r>
    </w:p>
    <w:p w:rsidR="00471AB2" w:rsidRPr="009656DD" w:rsidRDefault="00471AB2" w:rsidP="00471AB2">
      <w:pPr>
        <w:pStyle w:val="BodyText"/>
      </w:pPr>
      <w:r>
        <w:t>To find a tournament by date, check the “Date” box. Then choose the date range with the “From” and “To” date fields. Then click “Search”. Choose the tournament from the list, then click “Accept”.</w:t>
      </w:r>
    </w:p>
    <w:p w:rsidR="00DC6137" w:rsidRDefault="00DC6137" w:rsidP="00DC6137">
      <w:pPr>
        <w:pStyle w:val="Heading2"/>
      </w:pPr>
      <w:r>
        <w:lastRenderedPageBreak/>
        <w:t>List Tournaments by year</w:t>
      </w:r>
      <w:bookmarkEnd w:id="35"/>
    </w:p>
    <w:p w:rsidR="00662EF6" w:rsidRDefault="00215C73" w:rsidP="00662EF6">
      <w:pPr>
        <w:pStyle w:val="BodyText"/>
        <w:keepNext/>
      </w:pPr>
      <w:r>
        <w:t xml:space="preserve">The “List Tournaments By Year” button displays the </w:t>
      </w:r>
      <w:r w:rsidR="00C60D8B">
        <w:t>screen</w:t>
      </w:r>
      <w:r w:rsidR="006447E8">
        <w:t xml:space="preserve"> that lists</w:t>
      </w:r>
      <w:r w:rsidR="00C60D8B">
        <w:t xml:space="preserve"> Tournaments by Year</w:t>
      </w:r>
      <w:r>
        <w:t xml:space="preserve">. </w:t>
      </w:r>
      <w:r w:rsidR="00C60D8B">
        <w:t>To display tournaments for a year, c</w:t>
      </w:r>
      <w:r>
        <w:t xml:space="preserve">hoose </w:t>
      </w:r>
      <w:r w:rsidR="006447E8">
        <w:t>the year from the drop down menu, t</w:t>
      </w:r>
      <w:r>
        <w:t xml:space="preserve">he tournaments from that year </w:t>
      </w:r>
      <w:r w:rsidR="006447E8">
        <w:t>will appear</w:t>
      </w:r>
      <w:r>
        <w:t>.</w:t>
      </w:r>
    </w:p>
    <w:p w:rsidR="00333FF3" w:rsidRDefault="00333FF3" w:rsidP="00254A22">
      <w:pPr>
        <w:pStyle w:val="BodyText"/>
        <w:keepNext/>
      </w:pPr>
      <w:r>
        <w:rPr>
          <w:noProof/>
        </w:rPr>
        <w:drawing>
          <wp:inline distT="0" distB="0" distL="0" distR="0">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sidR="00057DA2">
        <w:rPr>
          <w:noProof/>
        </w:rPr>
        <w:drawing>
          <wp:inline distT="0" distB="0" distL="0" distR="0">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rsidR="00EF6211" w:rsidRDefault="00333FF3"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15</w:t>
      </w:r>
      <w:r w:rsidR="00C40979">
        <w:rPr>
          <w:noProof/>
        </w:rPr>
        <w:fldChar w:fldCharType="end"/>
      </w:r>
      <w:r>
        <w:t>: Tournaments by Year</w:t>
      </w:r>
    </w:p>
    <w:p w:rsidR="00EF6211" w:rsidRDefault="00EF6211" w:rsidP="00EF6211">
      <w:pPr>
        <w:pStyle w:val="Heading2"/>
      </w:pPr>
      <w:bookmarkStart w:id="36" w:name="_Toc508883023"/>
      <w:r>
        <w:t>Reports</w:t>
      </w:r>
      <w:bookmarkEnd w:id="36"/>
    </w:p>
    <w:p w:rsidR="00662EF6" w:rsidRDefault="00BE6481" w:rsidP="00662EF6">
      <w:pPr>
        <w:pStyle w:val="BodyText"/>
        <w:keepNext/>
      </w:pPr>
      <w:r>
        <w:t>In the Reports field, you can access</w:t>
      </w:r>
      <w:r w:rsidR="00215C73">
        <w:t xml:space="preserve"> the member scores reports</w:t>
      </w:r>
      <w:r>
        <w:t xml:space="preserve"> </w:t>
      </w:r>
      <w:r w:rsidR="00FD1FDF">
        <w:t>through either the</w:t>
      </w:r>
      <w:r>
        <w:t xml:space="preserve"> “Seniors”, </w:t>
      </w:r>
      <w:r w:rsidR="00EA0D0F">
        <w:t xml:space="preserve">or </w:t>
      </w:r>
      <w:r>
        <w:t xml:space="preserve">“Game”, </w:t>
      </w:r>
      <w:r w:rsidR="00FD1FDF">
        <w:t>or</w:t>
      </w:r>
      <w:r>
        <w:t xml:space="preserve"> “Series”</w:t>
      </w:r>
      <w:r w:rsidR="00FD1FDF">
        <w:t xml:space="preserve"> buttons</w:t>
      </w:r>
      <w:r>
        <w:t>. Clicking the appropriate button for the needed report</w:t>
      </w:r>
      <w:r w:rsidR="00FD1FDF">
        <w:t xml:space="preserve"> </w:t>
      </w:r>
      <w:r>
        <w:t xml:space="preserve">will </w:t>
      </w:r>
      <w:r w:rsidR="00FD1FDF">
        <w:t>open</w:t>
      </w:r>
      <w:r>
        <w:t xml:space="preserve"> the Member Scores Reports dialog. Enter the number of top places in the field and click “Print”. This goes to the print dialog where it can be printed to pdf and saved or printed directly.</w:t>
      </w:r>
    </w:p>
    <w:p w:rsidR="00215C73" w:rsidRDefault="00215C73" w:rsidP="00215C73">
      <w:pPr>
        <w:pStyle w:val="BodyText"/>
        <w:keepNext/>
        <w:jc w:val="center"/>
      </w:pPr>
      <w:r>
        <w:rPr>
          <w:noProof/>
        </w:rPr>
        <w:drawing>
          <wp:inline distT="0" distB="0" distL="0" distR="0">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0">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rsidR="00EF6211" w:rsidRDefault="00215C73" w:rsidP="00215C73">
      <w:pPr>
        <w:pStyle w:val="Caption"/>
        <w:jc w:val="center"/>
      </w:pPr>
      <w:r>
        <w:t xml:space="preserve">Figure </w:t>
      </w:r>
      <w:r w:rsidR="00C40979">
        <w:fldChar w:fldCharType="begin"/>
      </w:r>
      <w:r w:rsidR="00C40979">
        <w:instrText xml:space="preserve"> SEQ Figure \* ARABIC </w:instrText>
      </w:r>
      <w:r w:rsidR="00C40979">
        <w:fldChar w:fldCharType="separate"/>
      </w:r>
      <w:r w:rsidR="00084638">
        <w:rPr>
          <w:noProof/>
        </w:rPr>
        <w:t>16</w:t>
      </w:r>
      <w:r w:rsidR="00C40979">
        <w:rPr>
          <w:noProof/>
        </w:rPr>
        <w:fldChar w:fldCharType="end"/>
      </w:r>
      <w:r>
        <w:t xml:space="preserve"> Member Scores Reports screen</w:t>
      </w:r>
    </w:p>
    <w:p w:rsidR="009107B2" w:rsidRDefault="009107B2" w:rsidP="00EF6211">
      <w:pPr>
        <w:pStyle w:val="Heading2"/>
        <w:sectPr w:rsidR="009107B2" w:rsidSect="00FD5C3F">
          <w:type w:val="continuous"/>
          <w:pgSz w:w="12240" w:h="15840" w:code="1"/>
          <w:pgMar w:top="1800" w:right="1195" w:bottom="1440" w:left="3355" w:header="965" w:footer="965" w:gutter="0"/>
          <w:cols w:space="360"/>
          <w:titlePg/>
        </w:sectPr>
      </w:pPr>
      <w:bookmarkStart w:id="37" w:name="_Toc508883024"/>
    </w:p>
    <w:p w:rsidR="0017423B" w:rsidRDefault="0017423B" w:rsidP="00EF6211">
      <w:pPr>
        <w:pStyle w:val="Heading2"/>
      </w:pPr>
      <w:r>
        <w:lastRenderedPageBreak/>
        <w:t>Tournament Results</w:t>
      </w:r>
    </w:p>
    <w:p w:rsidR="0017423B" w:rsidRDefault="00084638" w:rsidP="0017423B">
      <w:pPr>
        <w:pStyle w:val="BodyText"/>
      </w:pPr>
      <w:r>
        <w:t>The “Tournament Results” button, on the Member Scores screen, launches the Tournament Results Screen. This screen displays how the members have placed, the member name, handicap, total score, and earnings. If the player won money, it is entered under earnings.</w:t>
      </w:r>
      <w:r w:rsidR="009107B2">
        <w:t xml:space="preserve"> The changes can then be saved to the database by clicking the “Save Changes” button. Also the tournament results can be exported to an Excel file by clicking the “Export To Excel” button.</w:t>
      </w:r>
    </w:p>
    <w:p w:rsidR="00084638" w:rsidRDefault="00084638" w:rsidP="00084638">
      <w:pPr>
        <w:pStyle w:val="BodyText"/>
        <w:keepNext/>
      </w:pPr>
      <w:r>
        <w:rPr>
          <w:noProof/>
        </w:rPr>
        <w:drawing>
          <wp:inline distT="0" distB="0" distL="0" distR="0">
            <wp:extent cx="4848225" cy="42127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urnamentResultsScreen.PNG"/>
                    <pic:cNvPicPr/>
                  </pic:nvPicPr>
                  <pic:blipFill>
                    <a:blip r:embed="rId31">
                      <a:extLst>
                        <a:ext uri="{28A0092B-C50C-407E-A947-70E740481C1C}">
                          <a14:useLocalDpi xmlns:a14="http://schemas.microsoft.com/office/drawing/2010/main" val="0"/>
                        </a:ext>
                      </a:extLst>
                    </a:blip>
                    <a:stretch>
                      <a:fillRect/>
                    </a:stretch>
                  </pic:blipFill>
                  <pic:spPr>
                    <a:xfrm>
                      <a:off x="0" y="0"/>
                      <a:ext cx="4910786" cy="4267085"/>
                    </a:xfrm>
                    <a:prstGeom prst="rect">
                      <a:avLst/>
                    </a:prstGeom>
                  </pic:spPr>
                </pic:pic>
              </a:graphicData>
            </a:graphic>
          </wp:inline>
        </w:drawing>
      </w:r>
    </w:p>
    <w:p w:rsidR="00084638" w:rsidRDefault="00084638" w:rsidP="00084638">
      <w:pPr>
        <w:pStyle w:val="Caption"/>
        <w:jc w:val="both"/>
      </w:pPr>
      <w:r>
        <w:t xml:space="preserve">Figure </w:t>
      </w:r>
      <w:r w:rsidR="00C40979">
        <w:fldChar w:fldCharType="begin"/>
      </w:r>
      <w:r w:rsidR="00C40979">
        <w:instrText xml:space="preserve"> SEQ Figure \* ARABIC </w:instrText>
      </w:r>
      <w:r w:rsidR="00C40979">
        <w:fldChar w:fldCharType="separate"/>
      </w:r>
      <w:r>
        <w:rPr>
          <w:noProof/>
        </w:rPr>
        <w:t>17</w:t>
      </w:r>
      <w:r w:rsidR="00C40979">
        <w:rPr>
          <w:noProof/>
        </w:rPr>
        <w:fldChar w:fldCharType="end"/>
      </w:r>
      <w:r>
        <w:t xml:space="preserve"> Tournament Results screen</w:t>
      </w:r>
    </w:p>
    <w:p w:rsidR="0017423B" w:rsidRDefault="0017423B" w:rsidP="0017423B">
      <w:pPr>
        <w:pStyle w:val="Heading2"/>
      </w:pPr>
      <w:r>
        <w:t>Comments</w:t>
      </w:r>
    </w:p>
    <w:p w:rsidR="0017423B" w:rsidRPr="0017423B" w:rsidRDefault="00084638" w:rsidP="0017423B">
      <w:pPr>
        <w:pStyle w:val="BodyText"/>
      </w:pPr>
      <w:r>
        <w:t>On the Member Scores Screen, comments regarding the tournament can be entered in the Comments fi</w:t>
      </w:r>
      <w:r w:rsidR="00BB12B0">
        <w:t>el</w:t>
      </w:r>
      <w:r>
        <w:t>d.</w:t>
      </w:r>
    </w:p>
    <w:p w:rsidR="00EF6211" w:rsidRDefault="00EF6211" w:rsidP="00EF6211">
      <w:pPr>
        <w:pStyle w:val="Heading2"/>
      </w:pPr>
      <w:r>
        <w:t>Finalize Tournament</w:t>
      </w:r>
      <w:bookmarkEnd w:id="37"/>
    </w:p>
    <w:p w:rsidR="00662EF6" w:rsidRDefault="00CA585C" w:rsidP="00662EF6">
      <w:pPr>
        <w:pStyle w:val="BodyText"/>
        <w:keepNext/>
      </w:pPr>
      <w:r>
        <w:t xml:space="preserve">On the Member Scores screen, the “Finalized Tournament” button launches the Finalize Tournament screen. This screen is used by the tournament director to finalize the member scores for the selected tournament. The director determines if the scores are valid. If needed the director can </w:t>
      </w:r>
      <w:r w:rsidR="0000020F">
        <w:t>uncheck the “Valid Score” box for the respective score so it is not included in calculating the bowler’s average The director then enters the adjusted average in the ADJ AVG field</w:t>
      </w:r>
      <w:r>
        <w:t>.</w:t>
      </w:r>
      <w:r w:rsidR="0000020F">
        <w:t xml:space="preserve"> </w:t>
      </w:r>
      <w:r w:rsidR="00134FCE">
        <w:t>The Adjusted Average</w:t>
      </w:r>
      <w:r w:rsidR="0000020F">
        <w:t xml:space="preserve"> determines the member’s </w:t>
      </w:r>
      <w:r w:rsidR="0000020F">
        <w:lastRenderedPageBreak/>
        <w:t xml:space="preserve">handicap for the next tournament </w:t>
      </w:r>
      <w:r w:rsidR="00DF24FA">
        <w:t>in which they are competing</w:t>
      </w:r>
      <w:r w:rsidR="0000020F">
        <w:t>.</w:t>
      </w:r>
      <w:r>
        <w:t xml:space="preserve"> Once the information has been validated, the director checks off the “Director Check” boxes. Then “Finalize” is clicked and the information is saved to the database.</w:t>
      </w:r>
    </w:p>
    <w:p w:rsidR="00357A74" w:rsidRDefault="00841767" w:rsidP="00357A74">
      <w:pPr>
        <w:keepNext/>
      </w:pPr>
      <w:bookmarkStart w:id="38" w:name="_Toc508883025"/>
      <w:r>
        <w:rPr>
          <w:noProof/>
        </w:rPr>
        <w:drawing>
          <wp:inline distT="0" distB="0" distL="0" distR="0">
            <wp:extent cx="4883150" cy="2618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nalizeTournamen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83150" cy="2618105"/>
                    </a:xfrm>
                    <a:prstGeom prst="rect">
                      <a:avLst/>
                    </a:prstGeom>
                  </pic:spPr>
                </pic:pic>
              </a:graphicData>
            </a:graphic>
          </wp:inline>
        </w:drawing>
      </w:r>
    </w:p>
    <w:p w:rsidR="00841767" w:rsidRDefault="00357A74" w:rsidP="00357A74">
      <w:pPr>
        <w:pStyle w:val="Caption"/>
      </w:pPr>
      <w:r>
        <w:t xml:space="preserve">Figure </w:t>
      </w:r>
      <w:r w:rsidR="00C40979">
        <w:fldChar w:fldCharType="begin"/>
      </w:r>
      <w:r w:rsidR="00C40979">
        <w:instrText xml:space="preserve"> SEQ F</w:instrText>
      </w:r>
      <w:r w:rsidR="00C40979">
        <w:instrText xml:space="preserve">igure \* ARABIC </w:instrText>
      </w:r>
      <w:r w:rsidR="00C40979">
        <w:fldChar w:fldCharType="separate"/>
      </w:r>
      <w:r w:rsidR="00084638">
        <w:rPr>
          <w:noProof/>
        </w:rPr>
        <w:t>18</w:t>
      </w:r>
      <w:r w:rsidR="00C40979">
        <w:rPr>
          <w:noProof/>
        </w:rPr>
        <w:fldChar w:fldCharType="end"/>
      </w:r>
      <w:r>
        <w:t xml:space="preserve"> Finalize Tournament Screen</w:t>
      </w:r>
    </w:p>
    <w:p w:rsidR="00254A22" w:rsidRDefault="00254A22" w:rsidP="00254A22">
      <w:pPr>
        <w:pStyle w:val="Heading1"/>
      </w:pPr>
      <w:r>
        <w:t>Tools</w:t>
      </w:r>
      <w:bookmarkEnd w:id="38"/>
    </w:p>
    <w:p w:rsidR="00254A22" w:rsidRDefault="00254A22" w:rsidP="00254A22">
      <w:pPr>
        <w:pStyle w:val="BodyText"/>
        <w:keepNext/>
      </w:pPr>
      <w:r>
        <w:t xml:space="preserve">Under Tools you will find the Update Inactive Members screen. Pick the date to find which members haven’t bowled for more than 180 days. You can click the check box by </w:t>
      </w:r>
      <w:r>
        <w:lastRenderedPageBreak/>
        <w:t>the names of the players to update to inactive status. Click “Update” to update the member information.</w:t>
      </w:r>
    </w:p>
    <w:p w:rsidR="00254A22" w:rsidRDefault="00254A22" w:rsidP="00254A22">
      <w:pPr>
        <w:pStyle w:val="BodyText"/>
        <w:keepNext/>
      </w:pPr>
      <w:r>
        <w:rPr>
          <w:noProof/>
        </w:rPr>
        <w:drawing>
          <wp:inline distT="0" distB="0" distL="0" distR="0" wp14:anchorId="6166FE6E" wp14:editId="473BA504">
            <wp:extent cx="2343150" cy="38363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InactiveMembersForm.PNG"/>
                    <pic:cNvPicPr/>
                  </pic:nvPicPr>
                  <pic:blipFill>
                    <a:blip r:embed="rId33">
                      <a:extLst>
                        <a:ext uri="{28A0092B-C50C-407E-A947-70E740481C1C}">
                          <a14:useLocalDpi xmlns:a14="http://schemas.microsoft.com/office/drawing/2010/main" val="0"/>
                        </a:ext>
                      </a:extLst>
                    </a:blip>
                    <a:stretch>
                      <a:fillRect/>
                    </a:stretch>
                  </pic:blipFill>
                  <pic:spPr>
                    <a:xfrm>
                      <a:off x="0" y="0"/>
                      <a:ext cx="2361540" cy="3866443"/>
                    </a:xfrm>
                    <a:prstGeom prst="rect">
                      <a:avLst/>
                    </a:prstGeom>
                  </pic:spPr>
                </pic:pic>
              </a:graphicData>
            </a:graphic>
          </wp:inline>
        </w:drawing>
      </w:r>
    </w:p>
    <w:p w:rsidR="005E2CC2" w:rsidRDefault="00254A22" w:rsidP="00254A22">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19</w:t>
      </w:r>
      <w:r w:rsidR="00C40979">
        <w:rPr>
          <w:noProof/>
        </w:rPr>
        <w:fldChar w:fldCharType="end"/>
      </w:r>
      <w:r>
        <w:t>: Update Inactive status</w:t>
      </w:r>
      <w:r w:rsidR="006D323E">
        <w:t xml:space="preserve"> screen</w:t>
      </w:r>
    </w:p>
    <w:p w:rsidR="005E2CC2" w:rsidRDefault="005E2CC2" w:rsidP="005E2CC2">
      <w:pPr>
        <w:pStyle w:val="PartTitle"/>
        <w:framePr w:wrap="notBeside"/>
      </w:pPr>
      <w:r>
        <w:lastRenderedPageBreak/>
        <w:t>Chapter</w:t>
      </w:r>
    </w:p>
    <w:p w:rsidR="005E2CC2" w:rsidRDefault="005E2CC2" w:rsidP="005E2CC2">
      <w:pPr>
        <w:pStyle w:val="PartLabel"/>
        <w:framePr w:wrap="notBeside"/>
      </w:pPr>
      <w:r>
        <w:t>4</w:t>
      </w:r>
    </w:p>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Pr="000266E8" w:rsidRDefault="005E2CC2" w:rsidP="005E2CC2"/>
    <w:p w:rsidR="005E2CC2" w:rsidRDefault="005E2CC2" w:rsidP="005E2CC2"/>
    <w:p w:rsidR="005E2CC2" w:rsidRDefault="005E2CC2" w:rsidP="005E2CC2">
      <w:pPr>
        <w:pStyle w:val="Subtitle"/>
      </w:pPr>
      <w:r>
        <w:t>9-tap tour</w:t>
      </w:r>
    </w:p>
    <w:p w:rsidR="005E2CC2" w:rsidRDefault="00D570F0" w:rsidP="005E2CC2">
      <w:pPr>
        <w:pStyle w:val="Title"/>
      </w:pPr>
      <w:r>
        <w:t>Trouble Shooting</w:t>
      </w:r>
    </w:p>
    <w:p w:rsidR="005E2CC2" w:rsidRDefault="005E2CC2" w:rsidP="005E2CC2">
      <w:pPr>
        <w:pStyle w:val="Caption"/>
      </w:pPr>
      <w:r>
        <w:br w:type="page"/>
      </w:r>
    </w:p>
    <w:p w:rsidR="00F114EC" w:rsidRDefault="00F114EC" w:rsidP="00F114EC">
      <w:pPr>
        <w:pStyle w:val="Heading1"/>
      </w:pPr>
      <w:bookmarkStart w:id="39" w:name="_Toc508883026"/>
      <w:r>
        <w:lastRenderedPageBreak/>
        <w:t>Trouble Shooting 9-Tap</w:t>
      </w:r>
      <w:bookmarkEnd w:id="39"/>
    </w:p>
    <w:p w:rsidR="00A51EB9" w:rsidRPr="00511366" w:rsidRDefault="00A51EB9" w:rsidP="00A51EB9">
      <w:pPr>
        <w:pStyle w:val="Heading2"/>
        <w:rPr>
          <w:sz w:val="24"/>
          <w:szCs w:val="24"/>
        </w:rPr>
      </w:pPr>
      <w:bookmarkStart w:id="40" w:name="_Toc508883027"/>
      <w:r w:rsidRPr="00511366">
        <w:rPr>
          <w:sz w:val="24"/>
          <w:szCs w:val="24"/>
        </w:rPr>
        <w:t>WARNING</w:t>
      </w:r>
      <w:r w:rsidR="008D668F">
        <w:rPr>
          <w:sz w:val="24"/>
          <w:szCs w:val="24"/>
        </w:rPr>
        <w:t>S</w:t>
      </w:r>
      <w:r w:rsidRPr="00511366">
        <w:rPr>
          <w:sz w:val="24"/>
          <w:szCs w:val="24"/>
        </w:rPr>
        <w:t>:</w:t>
      </w:r>
      <w:bookmarkEnd w:id="40"/>
    </w:p>
    <w:p w:rsidR="00A51EB9" w:rsidRDefault="00A51EB9" w:rsidP="00A51EB9">
      <w:pPr>
        <w:pStyle w:val="BodyText"/>
      </w:pPr>
      <w:r w:rsidRPr="005B535B">
        <w:rPr>
          <w:b/>
        </w:rPr>
        <w:t xml:space="preserve">If </w:t>
      </w:r>
      <w:r w:rsidR="005B535B">
        <w:rPr>
          <w:b/>
        </w:rPr>
        <w:t xml:space="preserve">the </w:t>
      </w:r>
      <w:r w:rsidRPr="005B535B">
        <w:rPr>
          <w:b/>
        </w:rPr>
        <w:t xml:space="preserve">tournament has </w:t>
      </w:r>
      <w:r w:rsidR="00790C8C" w:rsidRPr="005B535B">
        <w:rPr>
          <w:b/>
        </w:rPr>
        <w:t>five (5) or fewer</w:t>
      </w:r>
      <w:r w:rsidRPr="005B535B">
        <w:rPr>
          <w:b/>
        </w:rPr>
        <w:t xml:space="preserve"> participants, DO NOT USE PROGRAM. Keep track of player data manually</w:t>
      </w:r>
      <w:r>
        <w:t>.</w:t>
      </w:r>
    </w:p>
    <w:p w:rsidR="006060D7" w:rsidRDefault="008D668F" w:rsidP="00A51EB9">
      <w:pPr>
        <w:pStyle w:val="BodyText"/>
      </w:pPr>
      <w:r>
        <w:t>Doubles tournaments are not supported by the software at this time</w:t>
      </w:r>
      <w:r w:rsidR="005B535B">
        <w:t>. LEAVE DOUBLES UNCHECKED ON THE NEW TOURNAMENT SCREEN/DIALOG.</w:t>
      </w:r>
    </w:p>
    <w:p w:rsidR="006B34DF" w:rsidRDefault="006B34DF" w:rsidP="00A51EB9">
      <w:pPr>
        <w:pStyle w:val="BodyText"/>
      </w:pPr>
      <w:r>
        <w:t>Do not start a new tournament before the current tournament you are working on has been finalized.</w:t>
      </w:r>
    </w:p>
    <w:p w:rsidR="00930E38" w:rsidRDefault="00930E38" w:rsidP="00930E38">
      <w:pPr>
        <w:pStyle w:val="Heading2"/>
      </w:pPr>
      <w:bookmarkStart w:id="41" w:name="_Toc508883028"/>
      <w:r>
        <w:t>Screen “splitting”</w:t>
      </w:r>
      <w:r w:rsidR="00E442F5">
        <w:t xml:space="preserve"> on resize</w:t>
      </w:r>
      <w:bookmarkEnd w:id="41"/>
    </w:p>
    <w:p w:rsidR="00256013" w:rsidRDefault="00930E38" w:rsidP="00256013">
      <w:pPr>
        <w:pStyle w:val="BodyText"/>
        <w:keepNext/>
      </w:pPr>
      <w:r>
        <w:t xml:space="preserve">When resizing </w:t>
      </w:r>
      <w:r w:rsidR="00256013">
        <w:t>the 9-Tap program the screen may split into individual screens contained within the main program display screen</w:t>
      </w:r>
      <w:r>
        <w:t>.</w:t>
      </w:r>
    </w:p>
    <w:p w:rsidR="00D56663" w:rsidRDefault="00256013" w:rsidP="00D56663">
      <w:pPr>
        <w:pStyle w:val="BodyText"/>
        <w:keepNext/>
      </w:pPr>
      <w:r>
        <w:rPr>
          <w:noProof/>
        </w:rPr>
        <w:drawing>
          <wp:inline distT="0" distB="0" distL="0" distR="0">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rsidR="00256013" w:rsidRDefault="00D56663" w:rsidP="00D56663">
      <w:pPr>
        <w:pStyle w:val="Caption"/>
        <w:jc w:val="both"/>
      </w:pPr>
      <w:r>
        <w:t xml:space="preserve">Figure </w:t>
      </w:r>
      <w:r w:rsidR="00C40979">
        <w:fldChar w:fldCharType="begin"/>
      </w:r>
      <w:r w:rsidR="00C40979">
        <w:instrText xml:space="preserve"> SEQ Figure \* ARABIC </w:instrText>
      </w:r>
      <w:r w:rsidR="00C40979">
        <w:fldChar w:fldCharType="separate"/>
      </w:r>
      <w:r w:rsidR="00084638">
        <w:rPr>
          <w:noProof/>
        </w:rPr>
        <w:t>20</w:t>
      </w:r>
      <w:r w:rsidR="00C40979">
        <w:rPr>
          <w:noProof/>
        </w:rPr>
        <w:fldChar w:fldCharType="end"/>
      </w:r>
      <w:r>
        <w:t xml:space="preserve"> Showing split screen error</w:t>
      </w:r>
    </w:p>
    <w:p w:rsidR="004E4A4F" w:rsidRDefault="004E4A4F" w:rsidP="00256013">
      <w:pPr>
        <w:pStyle w:val="BodyText"/>
        <w:keepNext/>
      </w:pPr>
    </w:p>
    <w:p w:rsidR="004E4A4F" w:rsidRDefault="00D56663" w:rsidP="004E4A4F">
      <w:pPr>
        <w:pStyle w:val="BodyText"/>
      </w:pPr>
      <w:r>
        <w:rPr>
          <w:noProof/>
        </w:rPr>
        <mc:AlternateContent>
          <mc:Choice Requires="wps">
            <w:drawing>
              <wp:anchor distT="0" distB="0" distL="114300" distR="114300" simplePos="0" relativeHeight="251667456" behindDoc="0" locked="0" layoutInCell="1" allowOverlap="1" wp14:anchorId="2EB0F7D5" wp14:editId="56206372">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rsidR="00CF1F1A" w:rsidRPr="0044319C" w:rsidRDefault="00CF1F1A" w:rsidP="00D56663">
                            <w:pPr>
                              <w:pStyle w:val="Caption"/>
                              <w:rPr>
                                <w:noProof/>
                                <w:sz w:val="24"/>
                              </w:rPr>
                            </w:pPr>
                            <w:r>
                              <w:t xml:space="preserve">Figure </w:t>
                            </w:r>
                            <w:r w:rsidR="00C40979">
                              <w:fldChar w:fldCharType="begin"/>
                            </w:r>
                            <w:r w:rsidR="00C40979">
                              <w:instrText xml:space="preserve"> SEQ Figure \* ARABIC </w:instrText>
                            </w:r>
                            <w:r w:rsidR="00C40979">
                              <w:fldChar w:fldCharType="separate"/>
                            </w:r>
                            <w:r>
                              <w:rPr>
                                <w:noProof/>
                              </w:rPr>
                              <w:t>21</w:t>
                            </w:r>
                            <w:r w:rsidR="00C40979">
                              <w:rPr>
                                <w:noProof/>
                              </w:rPr>
                              <w:fldChar w:fldCharType="end"/>
                            </w:r>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0F7D5"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" stroked="f">
                <v:textbox inset="0,0,0,0">
                  <w:txbxContent>
                    <w:p w:rsidR="00CF1F1A" w:rsidRPr="0044319C" w:rsidRDefault="00CF1F1A" w:rsidP="00D56663">
                      <w:pPr>
                        <w:pStyle w:val="Caption"/>
                        <w:rPr>
                          <w:noProof/>
                          <w:sz w:val="24"/>
                        </w:rPr>
                      </w:pPr>
                      <w:r>
                        <w:t xml:space="preserve">Figure </w:t>
                      </w:r>
                      <w:r w:rsidR="00C40979">
                        <w:fldChar w:fldCharType="begin"/>
                      </w:r>
                      <w:r w:rsidR="00C40979">
                        <w:instrText xml:space="preserve"> SEQ Figure \* ARABIC </w:instrText>
                      </w:r>
                      <w:r w:rsidR="00C40979">
                        <w:fldChar w:fldCharType="separate"/>
                      </w:r>
                      <w:r>
                        <w:rPr>
                          <w:noProof/>
                        </w:rPr>
                        <w:t>21</w:t>
                      </w:r>
                      <w:r w:rsidR="00C40979">
                        <w:rPr>
                          <w:noProof/>
                        </w:rPr>
                        <w:fldChar w:fldCharType="end"/>
                      </w:r>
                      <w:r>
                        <w:t xml:space="preserve"> Inner screen maximize</w:t>
                      </w:r>
                    </w:p>
                  </w:txbxContent>
                </v:textbox>
                <w10:wrap type="square"/>
              </v:shape>
            </w:pict>
          </mc:Fallback>
        </mc:AlternateContent>
      </w:r>
      <w:r w:rsidR="004E4A4F">
        <w:rPr>
          <w:noProof/>
        </w:rPr>
        <w:drawing>
          <wp:anchor distT="0" distB="0" distL="114300" distR="114300" simplePos="0" relativeHeight="251665408" behindDoc="0" locked="0" layoutInCell="1" allowOverlap="1">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35">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rsidR="004E4A4F">
        <w:t>If the display splits, you can click maximize for the individual screens. They will return to normal. You can then continue working with the program.</w:t>
      </w:r>
    </w:p>
    <w:p w:rsidR="004E4A4F" w:rsidRDefault="004E4A4F" w:rsidP="00A5700F">
      <w:pPr>
        <w:pStyle w:val="Heading2"/>
        <w:rPr>
          <w:sz w:val="24"/>
          <w:szCs w:val="24"/>
        </w:rPr>
        <w:sectPr w:rsidR="004E4A4F" w:rsidSect="009107B2">
          <w:pgSz w:w="12240" w:h="15840" w:code="1"/>
          <w:pgMar w:top="1800" w:right="1195" w:bottom="1440" w:left="3355" w:header="965" w:footer="965" w:gutter="0"/>
          <w:cols w:space="360"/>
          <w:titlePg/>
        </w:sectPr>
      </w:pPr>
    </w:p>
    <w:p w:rsidR="00D706FC" w:rsidRPr="00A5700F" w:rsidRDefault="00D706FC" w:rsidP="00A5700F">
      <w:pPr>
        <w:pStyle w:val="Heading2"/>
        <w:rPr>
          <w:sz w:val="24"/>
          <w:szCs w:val="24"/>
        </w:rPr>
      </w:pPr>
      <w:bookmarkStart w:id="42" w:name="_Toc508883029"/>
      <w:r w:rsidRPr="00A5700F">
        <w:rPr>
          <w:sz w:val="24"/>
          <w:szCs w:val="24"/>
        </w:rPr>
        <w:lastRenderedPageBreak/>
        <w:t>ReadMe File</w:t>
      </w:r>
      <w:bookmarkEnd w:id="42"/>
    </w:p>
    <w:p w:rsidR="00D706FC" w:rsidRDefault="00D706FC" w:rsidP="00D706FC">
      <w:pPr>
        <w:pStyle w:val="BodyText"/>
      </w:pPr>
      <w:r>
        <w:t>The 9 Tap Tour program contains a ReadMe file where you can view updated program information. We strongly encourage you to take the t</w:t>
      </w:r>
      <w:r w:rsidR="004A630F">
        <w:t>ime</w:t>
      </w:r>
      <w:r>
        <w:t xml:space="preserve"> look over this file to get information on changes made after this manual went to print.</w:t>
      </w:r>
    </w:p>
    <w:p w:rsidR="00D706FC" w:rsidRPr="00E24809" w:rsidRDefault="00D706FC" w:rsidP="00D706FC">
      <w:pPr>
        <w:pStyle w:val="BodyText"/>
      </w:pPr>
      <w:r>
        <w:t>To view this file, double-click on it in the 9 Tap Tour directory found on your hard drive (usually C:\Program Files\9TapTour\docs\readme_en.txt). You can also view the ReadMe file by clicking on the Start button on your Windows taskbar, then on Programs, then on 9 Tap Tour, then on View Readme.txt.</w:t>
      </w:r>
    </w:p>
    <w:p w:rsidR="009107B2" w:rsidRDefault="009107B2" w:rsidP="009107B2">
      <w:pPr>
        <w:sectPr w:rsidR="009107B2" w:rsidSect="004E4A4F">
          <w:pgSz w:w="12240" w:h="15840" w:code="1"/>
          <w:pgMar w:top="1800" w:right="1195" w:bottom="1440" w:left="3355" w:header="965" w:footer="965" w:gutter="0"/>
          <w:cols w:space="360"/>
          <w:titlePg/>
        </w:sectPr>
      </w:pPr>
    </w:p>
    <w:p w:rsidR="00B91FCC" w:rsidRDefault="00B91FCC" w:rsidP="00B91FCC">
      <w:pPr>
        <w:pStyle w:val="PartTitle"/>
        <w:framePr w:wrap="notBeside"/>
      </w:pPr>
      <w:r>
        <w:lastRenderedPageBreak/>
        <w:t>Chapter</w:t>
      </w:r>
    </w:p>
    <w:p w:rsidR="00B91FCC" w:rsidRDefault="00B91FCC" w:rsidP="00B91FCC">
      <w:pPr>
        <w:pStyle w:val="PartLabel"/>
        <w:framePr w:wrap="notBeside"/>
      </w:pPr>
      <w:r>
        <w:t>5</w:t>
      </w:r>
    </w:p>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Pr="000266E8" w:rsidRDefault="00B91FCC" w:rsidP="00B91FCC"/>
    <w:p w:rsidR="00B91FCC" w:rsidRDefault="00B91FCC" w:rsidP="00B91FCC"/>
    <w:p w:rsidR="00B91FCC" w:rsidRDefault="00B91FCC" w:rsidP="00B91FCC">
      <w:pPr>
        <w:pStyle w:val="Subtitle"/>
      </w:pPr>
      <w:r>
        <w:t>9-tap tour</w:t>
      </w:r>
    </w:p>
    <w:p w:rsidR="00B91FCC" w:rsidRDefault="00B91FCC" w:rsidP="00B91FCC">
      <w:pPr>
        <w:pStyle w:val="Title"/>
      </w:pPr>
      <w:r>
        <w:t>Conversion Program</w:t>
      </w:r>
    </w:p>
    <w:p w:rsidR="00B91FCC" w:rsidRDefault="00B91FCC" w:rsidP="00B91FCC">
      <w:pPr>
        <w:pStyle w:val="Caption"/>
      </w:pPr>
      <w:r>
        <w:br w:type="page"/>
      </w:r>
    </w:p>
    <w:p w:rsidR="00E442F5" w:rsidRDefault="005D22BC" w:rsidP="00E442F5">
      <w:pPr>
        <w:pStyle w:val="Heading1"/>
      </w:pPr>
      <w:bookmarkStart w:id="43" w:name="_Toc508883030"/>
      <w:r>
        <w:lastRenderedPageBreak/>
        <w:t>Conver</w:t>
      </w:r>
      <w:r w:rsidR="00ED0C51">
        <w:t>sion Program</w:t>
      </w:r>
      <w:bookmarkEnd w:id="43"/>
    </w:p>
    <w:p w:rsidR="00E442F5" w:rsidRDefault="00E442F5" w:rsidP="00E442F5">
      <w:pPr>
        <w:pStyle w:val="BodyText"/>
      </w:pPr>
      <w:r>
        <w:t>Conversion fr</w:t>
      </w:r>
      <w:r w:rsidR="005D22BC">
        <w:t>om old version of 9-Tap program for the Las Vegas and Hawaii regions. (Talk to Xavier to get outline/details of the steps</w:t>
      </w:r>
      <w:r w:rsidR="008D3EE4">
        <w:t>. Have emailed him 3/14/18</w:t>
      </w:r>
      <w:r w:rsidR="005D22BC">
        <w:t>)</w:t>
      </w:r>
    </w:p>
    <w:p w:rsidR="00E442F5" w:rsidRPr="00E442F5" w:rsidRDefault="00E442F5" w:rsidP="00E442F5">
      <w:pPr>
        <w:pStyle w:val="BodyText"/>
      </w:pPr>
    </w:p>
    <w:p w:rsidR="00F114EC" w:rsidRDefault="00F114EC" w:rsidP="00F114EC">
      <w:pPr>
        <w:pStyle w:val="PartTitle"/>
        <w:framePr w:wrap="notBeside"/>
      </w:pPr>
      <w:r>
        <w:lastRenderedPageBreak/>
        <w:t>Chapter</w:t>
      </w:r>
    </w:p>
    <w:p w:rsidR="00F114EC" w:rsidRDefault="00B91FCC" w:rsidP="00F114EC">
      <w:pPr>
        <w:pStyle w:val="PartLabel"/>
        <w:framePr w:wrap="notBeside"/>
      </w:pPr>
      <w:r>
        <w:t>6</w:t>
      </w:r>
    </w:p>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Pr="000266E8" w:rsidRDefault="00F114EC" w:rsidP="00F114EC"/>
    <w:p w:rsidR="00F114EC" w:rsidRDefault="00F114EC" w:rsidP="00F114EC"/>
    <w:p w:rsidR="00F114EC" w:rsidRDefault="00F114EC" w:rsidP="00F114EC">
      <w:pPr>
        <w:pStyle w:val="Subtitle"/>
      </w:pPr>
      <w:r>
        <w:t>9-tap tour</w:t>
      </w:r>
    </w:p>
    <w:p w:rsidR="00F114EC" w:rsidRDefault="008D5E7E" w:rsidP="00F114EC">
      <w:pPr>
        <w:pStyle w:val="Title"/>
      </w:pPr>
      <w:r>
        <w:t>General Information</w:t>
      </w:r>
    </w:p>
    <w:p w:rsidR="00F114EC" w:rsidRDefault="00F114EC" w:rsidP="00F114EC">
      <w:pPr>
        <w:pStyle w:val="Caption"/>
      </w:pPr>
      <w:r>
        <w:br w:type="page"/>
      </w:r>
    </w:p>
    <w:p w:rsidR="005F6105" w:rsidRDefault="00655C8B" w:rsidP="00AF5B2E">
      <w:pPr>
        <w:pStyle w:val="Heading1"/>
      </w:pPr>
      <w:r>
        <w:lastRenderedPageBreak/>
        <w:t>General Information</w:t>
      </w:r>
    </w:p>
    <w:p w:rsidR="005F6105" w:rsidRDefault="005F6105" w:rsidP="00AF5B2E">
      <w:pPr>
        <w:pStyle w:val="Heading1"/>
        <w:sectPr w:rsidR="005F6105" w:rsidSect="004E4A4F">
          <w:pgSz w:w="12240" w:h="15840" w:code="1"/>
          <w:pgMar w:top="1800" w:right="1195" w:bottom="1440" w:left="3355" w:header="965" w:footer="965" w:gutter="0"/>
          <w:cols w:space="360"/>
          <w:titlePg/>
        </w:sectPr>
      </w:pPr>
    </w:p>
    <w:p w:rsidR="00A5700F" w:rsidRPr="00A5700F" w:rsidRDefault="00A5700F" w:rsidP="00A5700F">
      <w:pPr>
        <w:pStyle w:val="Heading2"/>
        <w:rPr>
          <w:sz w:val="22"/>
          <w:szCs w:val="22"/>
        </w:rPr>
      </w:pPr>
      <w:bookmarkStart w:id="44" w:name="_Toc508883032"/>
      <w:r w:rsidRPr="00A5700F">
        <w:rPr>
          <w:sz w:val="22"/>
          <w:szCs w:val="22"/>
        </w:rPr>
        <w:t>Main Menu</w:t>
      </w:r>
      <w:bookmarkEnd w:id="44"/>
    </w:p>
    <w:p w:rsidR="003420E3" w:rsidRDefault="003420E3" w:rsidP="003420E3">
      <w:pPr>
        <w:pStyle w:val="Caption"/>
        <w:jc w:val="both"/>
        <w:rPr>
          <w:sz w:val="24"/>
          <w:szCs w:val="24"/>
        </w:rPr>
      </w:pPr>
      <w:r w:rsidRPr="005D68CD">
        <w:rPr>
          <w:sz w:val="24"/>
          <w:szCs w:val="24"/>
        </w:rPr>
        <w:t>Launch 9 Tap Tour. Once it’s running you should see the Main Menu screen.</w:t>
      </w:r>
      <w:r>
        <w:rPr>
          <w:sz w:val="24"/>
          <w:szCs w:val="24"/>
        </w:rPr>
        <w:t xml:space="preserve"> To enter bowler information or scores there are two main ways to get there, the tabs across the top and the </w:t>
      </w:r>
      <w:r w:rsidR="00675A99">
        <w:rPr>
          <w:sz w:val="24"/>
          <w:szCs w:val="24"/>
        </w:rPr>
        <w:t>left-hand</w:t>
      </w:r>
      <w:r>
        <w:rPr>
          <w:sz w:val="24"/>
          <w:szCs w:val="24"/>
        </w:rPr>
        <w:t xml:space="preserve"> buttons.</w:t>
      </w:r>
    </w:p>
    <w:p w:rsidR="003420E3" w:rsidRDefault="003420E3" w:rsidP="003420E3">
      <w:pPr>
        <w:pStyle w:val="BodyText"/>
      </w:pPr>
      <w:r>
        <w:t>The top tabs are:</w:t>
      </w:r>
    </w:p>
    <w:p w:rsidR="003420E3" w:rsidRDefault="003420E3" w:rsidP="003420E3">
      <w:pPr>
        <w:pStyle w:val="BodyText"/>
        <w:numPr>
          <w:ilvl w:val="0"/>
          <w:numId w:val="42"/>
        </w:numPr>
      </w:pPr>
      <w:r>
        <w:t>Home—</w:t>
      </w:r>
      <w:r w:rsidR="00F54AF0">
        <w:t xml:space="preserve">this tab </w:t>
      </w:r>
      <w:r>
        <w:t>takes you back to the Main Menu.</w:t>
      </w:r>
    </w:p>
    <w:p w:rsidR="003420E3" w:rsidRDefault="003420E3" w:rsidP="003420E3">
      <w:pPr>
        <w:pStyle w:val="BodyText"/>
        <w:numPr>
          <w:ilvl w:val="0"/>
          <w:numId w:val="42"/>
        </w:numPr>
      </w:pPr>
      <w:r>
        <w:t>Member Info—</w:t>
      </w:r>
      <w:r w:rsidR="00F54AF0">
        <w:t xml:space="preserve">this tab </w:t>
      </w:r>
      <w:r>
        <w:t xml:space="preserve">takes you to the Member Information form. </w:t>
      </w:r>
    </w:p>
    <w:p w:rsidR="003420E3" w:rsidRDefault="003420E3" w:rsidP="003420E3">
      <w:pPr>
        <w:pStyle w:val="BodyText"/>
        <w:numPr>
          <w:ilvl w:val="0"/>
          <w:numId w:val="42"/>
        </w:numPr>
      </w:pPr>
      <w:r>
        <w:t>Member Scores—</w:t>
      </w:r>
      <w:r w:rsidR="00F54AF0">
        <w:t xml:space="preserve">this tab </w:t>
      </w:r>
      <w:r>
        <w:t>takes you to the Member Scores Form. From there, you can access Tournament creation and editing</w:t>
      </w:r>
      <w:r w:rsidR="00F54AF0">
        <w:t xml:space="preserve"> functions</w:t>
      </w:r>
      <w:r>
        <w:t>.</w:t>
      </w:r>
    </w:p>
    <w:p w:rsidR="003420E3" w:rsidRPr="006A4CF0" w:rsidRDefault="003420E3" w:rsidP="003420E3">
      <w:pPr>
        <w:pStyle w:val="BodyText"/>
        <w:numPr>
          <w:ilvl w:val="0"/>
          <w:numId w:val="42"/>
        </w:numPr>
      </w:pPr>
      <w:r>
        <w:t>Tools—</w:t>
      </w:r>
      <w:r w:rsidR="00F54AF0">
        <w:t xml:space="preserve">this tab </w:t>
      </w:r>
      <w:r>
        <w:t>take</w:t>
      </w:r>
      <w:r w:rsidR="00F54AF0">
        <w:t>s</w:t>
      </w:r>
      <w:r>
        <w:t xml:space="preserve"> you to the active/inactive member </w:t>
      </w:r>
      <w:r w:rsidR="009D4C5B">
        <w:t xml:space="preserve">update </w:t>
      </w:r>
      <w:r>
        <w:t>dialog.</w:t>
      </w:r>
    </w:p>
    <w:p w:rsidR="003420E3" w:rsidRDefault="003420E3" w:rsidP="003420E3">
      <w:pPr>
        <w:pStyle w:val="BodyText"/>
      </w:pPr>
      <w:r>
        <w:t xml:space="preserve">The </w:t>
      </w:r>
      <w:r w:rsidR="00EB33B7">
        <w:t>left-hand</w:t>
      </w:r>
      <w:r>
        <w:t xml:space="preserve"> buttons are:</w:t>
      </w:r>
    </w:p>
    <w:p w:rsidR="003420E3" w:rsidRDefault="003420E3" w:rsidP="003420E3">
      <w:pPr>
        <w:pStyle w:val="BodyText"/>
        <w:numPr>
          <w:ilvl w:val="0"/>
          <w:numId w:val="41"/>
        </w:numPr>
      </w:pPr>
      <w:r>
        <w:t>Member Info—Left click on this to go to the member information form. Here is where new member information is entered and saved. Player statistics can be found here too. Also importing member information from Microsoft Excel files is done here</w:t>
      </w:r>
    </w:p>
    <w:p w:rsidR="003420E3" w:rsidRDefault="003420E3" w:rsidP="003420E3">
      <w:pPr>
        <w:pStyle w:val="BodyText"/>
        <w:numPr>
          <w:ilvl w:val="0"/>
          <w:numId w:val="41"/>
        </w:numPr>
      </w:pPr>
      <w:r>
        <w:t>Member Scores—accesses the Member Scores form. From there, access Tournament forms</w:t>
      </w:r>
    </w:p>
    <w:p w:rsidR="003420E3" w:rsidRDefault="003420E3" w:rsidP="003420E3">
      <w:pPr>
        <w:pStyle w:val="BodyText"/>
        <w:numPr>
          <w:ilvl w:val="0"/>
          <w:numId w:val="41"/>
        </w:numPr>
      </w:pPr>
      <w:r>
        <w:t>About—About the 9Tap Tour</w:t>
      </w:r>
    </w:p>
    <w:p w:rsidR="003420E3" w:rsidRDefault="003420E3" w:rsidP="003420E3">
      <w:pPr>
        <w:pStyle w:val="BodyText"/>
        <w:numPr>
          <w:ilvl w:val="0"/>
          <w:numId w:val="41"/>
        </w:numPr>
      </w:pPr>
      <w:r>
        <w:t>Exit—exits the 9Tap Tour program</w:t>
      </w:r>
    </w:p>
    <w:p w:rsidR="003420E3" w:rsidRDefault="003420E3" w:rsidP="003420E3">
      <w:pPr>
        <w:pStyle w:val="BodyText"/>
        <w:numPr>
          <w:ilvl w:val="0"/>
          <w:numId w:val="41"/>
        </w:numPr>
      </w:pPr>
      <w:r>
        <w:t>Region—drop down menu to pick location. Default is “local”.</w:t>
      </w:r>
    </w:p>
    <w:p w:rsidR="003420E3" w:rsidRDefault="003420E3" w:rsidP="003420E3">
      <w:pPr>
        <w:pStyle w:val="BodyText"/>
        <w:numPr>
          <w:ilvl w:val="0"/>
          <w:numId w:val="41"/>
        </w:numPr>
      </w:pPr>
      <w:r>
        <w:t>Add Region—goes to “Add Region” dialog.</w:t>
      </w:r>
    </w:p>
    <w:p w:rsidR="0034210C" w:rsidRDefault="0034210C" w:rsidP="0034210C">
      <w:pPr>
        <w:pStyle w:val="Heading2"/>
      </w:pPr>
      <w:r>
        <w:t>Member Info</w:t>
      </w:r>
    </w:p>
    <w:p w:rsidR="000205AD" w:rsidRDefault="00266EA3" w:rsidP="000205AD">
      <w:pPr>
        <w:pStyle w:val="BodyText"/>
      </w:pPr>
      <w:r>
        <w:t>On</w:t>
      </w:r>
      <w:r w:rsidR="00093BA5">
        <w:t xml:space="preserve"> t</w:t>
      </w:r>
      <w:r w:rsidR="000205AD">
        <w:t xml:space="preserve">he Member Info </w:t>
      </w:r>
      <w:r w:rsidR="00EB33B7">
        <w:t>screen,</w:t>
      </w:r>
      <w:r w:rsidR="00093BA5">
        <w:t xml:space="preserve"> you can enter a new</w:t>
      </w:r>
      <w:r w:rsidR="00DF2DD1">
        <w:t>,</w:t>
      </w:r>
      <w:r w:rsidR="00093BA5">
        <w:t xml:space="preserve"> update an existing member</w:t>
      </w:r>
      <w:r w:rsidR="00DF2DD1">
        <w:t>, or import existing member information from an Excel file.</w:t>
      </w:r>
    </w:p>
    <w:p w:rsidR="000205AD" w:rsidRDefault="000205AD" w:rsidP="000205AD">
      <w:pPr>
        <w:pStyle w:val="BodyText"/>
        <w:numPr>
          <w:ilvl w:val="0"/>
          <w:numId w:val="46"/>
        </w:numPr>
      </w:pPr>
      <w:r>
        <w:t xml:space="preserve">Member Number—the member number auto generates. </w:t>
      </w:r>
    </w:p>
    <w:p w:rsidR="000205AD" w:rsidRDefault="000205AD" w:rsidP="000205AD">
      <w:pPr>
        <w:pStyle w:val="BodyText"/>
        <w:numPr>
          <w:ilvl w:val="0"/>
          <w:numId w:val="46"/>
        </w:numPr>
      </w:pPr>
      <w:r>
        <w:t>Last Name—member</w:t>
      </w:r>
      <w:r w:rsidR="006B732B">
        <w:t>’s</w:t>
      </w:r>
      <w:r>
        <w:t xml:space="preserve"> last name.</w:t>
      </w:r>
      <w:r w:rsidR="006B732B">
        <w:t xml:space="preserve"> Required field.</w:t>
      </w:r>
    </w:p>
    <w:p w:rsidR="000205AD" w:rsidRDefault="000205AD" w:rsidP="000205AD">
      <w:pPr>
        <w:pStyle w:val="BodyText"/>
        <w:numPr>
          <w:ilvl w:val="0"/>
          <w:numId w:val="46"/>
        </w:numPr>
      </w:pPr>
      <w:r>
        <w:t>First Name—member</w:t>
      </w:r>
      <w:r w:rsidR="006B732B">
        <w:t>’s</w:t>
      </w:r>
      <w:r>
        <w:t xml:space="preserve"> first name.</w:t>
      </w:r>
      <w:r w:rsidR="006B732B">
        <w:t xml:space="preserve"> Required field.</w:t>
      </w:r>
    </w:p>
    <w:p w:rsidR="006B2871" w:rsidRDefault="006B732B" w:rsidP="006B2871">
      <w:pPr>
        <w:pStyle w:val="BodyText"/>
        <w:numPr>
          <w:ilvl w:val="0"/>
          <w:numId w:val="46"/>
        </w:numPr>
      </w:pPr>
      <w:r>
        <w:lastRenderedPageBreak/>
        <w:t>Middle Initial—member’s middle initial.</w:t>
      </w:r>
    </w:p>
    <w:p w:rsidR="006B732B" w:rsidRDefault="006B732B" w:rsidP="006B2871">
      <w:pPr>
        <w:pStyle w:val="BodyText"/>
        <w:numPr>
          <w:ilvl w:val="0"/>
          <w:numId w:val="46"/>
        </w:numPr>
      </w:pPr>
      <w:r>
        <w:t xml:space="preserve">Member Information </w:t>
      </w:r>
      <w:r w:rsidR="006B2871">
        <w:t>area.</w:t>
      </w:r>
    </w:p>
    <w:p w:rsidR="006B732B" w:rsidRDefault="006B732B" w:rsidP="006B732B">
      <w:pPr>
        <w:pStyle w:val="BodyText"/>
        <w:numPr>
          <w:ilvl w:val="1"/>
          <w:numId w:val="46"/>
        </w:numPr>
      </w:pPr>
      <w:r>
        <w:t>D.O.B.—member’s date of birth, mm/dd/yyyy format.</w:t>
      </w:r>
    </w:p>
    <w:p w:rsidR="006B732B" w:rsidRDefault="006B732B" w:rsidP="006B732B">
      <w:pPr>
        <w:pStyle w:val="BodyText"/>
        <w:numPr>
          <w:ilvl w:val="1"/>
          <w:numId w:val="46"/>
        </w:numPr>
      </w:pPr>
      <w:r>
        <w:t>SSN—member’s social security number</w:t>
      </w:r>
      <w:r w:rsidR="004C22BA">
        <w:t>, n</w:t>
      </w:r>
      <w:r>
        <w:t>ot displayed by default.</w:t>
      </w:r>
      <w:r w:rsidR="004C22BA">
        <w:t xml:space="preserve"> To show the member’s SSN, check the box to the left of the field.</w:t>
      </w:r>
    </w:p>
    <w:p w:rsidR="009A441B" w:rsidRDefault="009A441B" w:rsidP="006B732B">
      <w:pPr>
        <w:pStyle w:val="BodyText"/>
        <w:numPr>
          <w:ilvl w:val="1"/>
          <w:numId w:val="46"/>
        </w:numPr>
      </w:pPr>
      <w:r>
        <w:t>Address—member’s street address.</w:t>
      </w:r>
    </w:p>
    <w:p w:rsidR="009A441B" w:rsidRDefault="009A441B" w:rsidP="006B732B">
      <w:pPr>
        <w:pStyle w:val="BodyText"/>
        <w:numPr>
          <w:ilvl w:val="1"/>
          <w:numId w:val="46"/>
        </w:numPr>
      </w:pPr>
      <w:r>
        <w:t>City</w:t>
      </w:r>
    </w:p>
    <w:p w:rsidR="009A441B" w:rsidRDefault="009A441B" w:rsidP="006B732B">
      <w:pPr>
        <w:pStyle w:val="BodyText"/>
        <w:numPr>
          <w:ilvl w:val="1"/>
          <w:numId w:val="46"/>
        </w:numPr>
      </w:pPr>
      <w:r>
        <w:t>State</w:t>
      </w:r>
    </w:p>
    <w:p w:rsidR="009A441B" w:rsidRDefault="009A441B" w:rsidP="006B732B">
      <w:pPr>
        <w:pStyle w:val="BodyText"/>
        <w:numPr>
          <w:ilvl w:val="1"/>
          <w:numId w:val="46"/>
        </w:numPr>
      </w:pPr>
      <w:r>
        <w:t>Zip</w:t>
      </w:r>
    </w:p>
    <w:p w:rsidR="009A441B" w:rsidRDefault="009A441B" w:rsidP="006B732B">
      <w:pPr>
        <w:pStyle w:val="BodyText"/>
        <w:numPr>
          <w:ilvl w:val="1"/>
          <w:numId w:val="46"/>
        </w:numPr>
      </w:pPr>
      <w:r>
        <w:t>Email—member’s email.</w:t>
      </w:r>
    </w:p>
    <w:p w:rsidR="009A441B" w:rsidRDefault="009A441B" w:rsidP="006B732B">
      <w:pPr>
        <w:pStyle w:val="BodyText"/>
        <w:numPr>
          <w:ilvl w:val="1"/>
          <w:numId w:val="46"/>
        </w:numPr>
      </w:pPr>
      <w:r>
        <w:t xml:space="preserve">Date Joined—date </w:t>
      </w:r>
      <w:r w:rsidR="00901CBB">
        <w:t xml:space="preserve">the </w:t>
      </w:r>
      <w:r>
        <w:t>member joined.</w:t>
      </w:r>
    </w:p>
    <w:p w:rsidR="009A441B" w:rsidRDefault="009A441B" w:rsidP="006B732B">
      <w:pPr>
        <w:pStyle w:val="BodyText"/>
        <w:numPr>
          <w:ilvl w:val="1"/>
          <w:numId w:val="46"/>
        </w:numPr>
      </w:pPr>
      <w:r>
        <w:t>Rejoin Date—date</w:t>
      </w:r>
      <w:r w:rsidR="00901CBB">
        <w:t xml:space="preserve"> the </w:t>
      </w:r>
      <w:r>
        <w:t>member rejoined.</w:t>
      </w:r>
    </w:p>
    <w:p w:rsidR="009A441B" w:rsidRDefault="009A441B" w:rsidP="009A441B">
      <w:pPr>
        <w:pStyle w:val="BodyText"/>
        <w:numPr>
          <w:ilvl w:val="1"/>
          <w:numId w:val="46"/>
        </w:numPr>
      </w:pPr>
      <w:r>
        <w:t xml:space="preserve">Referrals—track number of bowlers referred by the member. Once </w:t>
      </w:r>
      <w:r w:rsidR="00A57A36">
        <w:t>a member has</w:t>
      </w:r>
      <w:r>
        <w:t xml:space="preserve"> five confirmed referrals, the member becomes a lifetime member.</w:t>
      </w:r>
      <w:r w:rsidR="00A45649">
        <w:t xml:space="preserve"> A confirmed referral has joined the tour and bowled in three tournaments.</w:t>
      </w:r>
    </w:p>
    <w:p w:rsidR="009A441B" w:rsidRDefault="009A441B" w:rsidP="009A441B">
      <w:pPr>
        <w:pStyle w:val="BodyText"/>
        <w:numPr>
          <w:ilvl w:val="0"/>
          <w:numId w:val="47"/>
        </w:numPr>
      </w:pPr>
      <w:r>
        <w:t>Average—where the member’s average displays. For a new member, where her average can be entered, with proof</w:t>
      </w:r>
      <w:r w:rsidR="0004192A">
        <w:t xml:space="preserve"> of the average from another league</w:t>
      </w:r>
      <w:r>
        <w:t>.</w:t>
      </w:r>
    </w:p>
    <w:p w:rsidR="009A441B" w:rsidRDefault="009A441B" w:rsidP="009A441B">
      <w:pPr>
        <w:pStyle w:val="BodyText"/>
        <w:numPr>
          <w:ilvl w:val="0"/>
          <w:numId w:val="47"/>
        </w:numPr>
      </w:pPr>
      <w:r>
        <w:t>30 Game Average—member’s average over the last 30 games he’s bowled.</w:t>
      </w:r>
    </w:p>
    <w:p w:rsidR="009A441B" w:rsidRDefault="009A441B" w:rsidP="009A441B">
      <w:pPr>
        <w:pStyle w:val="BodyText"/>
        <w:numPr>
          <w:ilvl w:val="0"/>
          <w:numId w:val="47"/>
        </w:numPr>
      </w:pPr>
      <w:r>
        <w:t>Handicap—member’s handicap</w:t>
      </w:r>
      <w:r w:rsidR="0029433B">
        <w:t xml:space="preserve">, calculated by </w:t>
      </w:r>
      <w:r w:rsidR="00A57A36">
        <w:t>9-Tap</w:t>
      </w:r>
      <w:r w:rsidR="008745FA">
        <w:t>.</w:t>
      </w:r>
    </w:p>
    <w:p w:rsidR="009A441B" w:rsidRDefault="009A441B" w:rsidP="009A441B">
      <w:pPr>
        <w:pStyle w:val="BodyText"/>
        <w:numPr>
          <w:ilvl w:val="0"/>
          <w:numId w:val="47"/>
        </w:numPr>
      </w:pPr>
      <w:r>
        <w:t>Bonus—bonus pins.</w:t>
      </w:r>
      <w:r w:rsidR="0029433B">
        <w:t xml:space="preserve"> If the member gets bonus pins, this is where they are entered.</w:t>
      </w:r>
    </w:p>
    <w:p w:rsidR="009A441B" w:rsidRDefault="009A441B" w:rsidP="009A441B">
      <w:pPr>
        <w:pStyle w:val="BodyText"/>
        <w:numPr>
          <w:ilvl w:val="0"/>
          <w:numId w:val="47"/>
        </w:numPr>
      </w:pPr>
      <w:r>
        <w:t>Year End Tournaments</w:t>
      </w:r>
    </w:p>
    <w:p w:rsidR="009A441B" w:rsidRDefault="00377CE4" w:rsidP="009A441B">
      <w:pPr>
        <w:pStyle w:val="BodyText"/>
        <w:numPr>
          <w:ilvl w:val="0"/>
          <w:numId w:val="47"/>
        </w:numPr>
      </w:pPr>
      <w:r>
        <w:t>Money Earned—prize money earned by the member from tournaments.</w:t>
      </w:r>
    </w:p>
    <w:p w:rsidR="00377CE4" w:rsidRDefault="00377CE4" w:rsidP="009A441B">
      <w:pPr>
        <w:pStyle w:val="BodyText"/>
        <w:numPr>
          <w:ilvl w:val="0"/>
          <w:numId w:val="47"/>
        </w:numPr>
      </w:pPr>
      <w:r>
        <w:t>Last Bowled—date member last bowled.</w:t>
      </w:r>
    </w:p>
    <w:p w:rsidR="006F167B" w:rsidRDefault="006F167B" w:rsidP="006F167B">
      <w:pPr>
        <w:pStyle w:val="BodyText"/>
        <w:numPr>
          <w:ilvl w:val="0"/>
          <w:numId w:val="47"/>
        </w:numPr>
      </w:pPr>
      <w:r>
        <w:t xml:space="preserve">Record </w:t>
      </w:r>
      <w:r w:rsidR="006B2871">
        <w:t>section.</w:t>
      </w:r>
    </w:p>
    <w:p w:rsidR="006F167B" w:rsidRDefault="006F167B" w:rsidP="006F167B">
      <w:pPr>
        <w:pStyle w:val="BodyText"/>
        <w:numPr>
          <w:ilvl w:val="1"/>
          <w:numId w:val="47"/>
        </w:numPr>
      </w:pPr>
      <w:r>
        <w:t>New—starts a new record.</w:t>
      </w:r>
    </w:p>
    <w:p w:rsidR="006F167B" w:rsidRDefault="006F167B" w:rsidP="006F167B">
      <w:pPr>
        <w:pStyle w:val="BodyText"/>
        <w:numPr>
          <w:ilvl w:val="1"/>
          <w:numId w:val="47"/>
        </w:numPr>
      </w:pPr>
      <w:r>
        <w:lastRenderedPageBreak/>
        <w:t>Save—saves member information to the database.</w:t>
      </w:r>
    </w:p>
    <w:p w:rsidR="006F167B" w:rsidRDefault="006F167B" w:rsidP="006F167B">
      <w:pPr>
        <w:pStyle w:val="BodyText"/>
        <w:numPr>
          <w:ilvl w:val="1"/>
          <w:numId w:val="47"/>
        </w:numPr>
      </w:pPr>
      <w:r>
        <w:t>Import—imports member information from an excel file.</w:t>
      </w:r>
    </w:p>
    <w:p w:rsidR="006F167B" w:rsidRDefault="006F167B" w:rsidP="006F167B">
      <w:pPr>
        <w:pStyle w:val="BodyText"/>
        <w:numPr>
          <w:ilvl w:val="0"/>
          <w:numId w:val="47"/>
        </w:numPr>
      </w:pPr>
      <w:r>
        <w:t xml:space="preserve">Record Number </w:t>
      </w:r>
      <w:r w:rsidR="00607EEF">
        <w:t>section</w:t>
      </w:r>
      <w:r>
        <w:t>. For navigation between records</w:t>
      </w:r>
      <w:r w:rsidR="00607EEF">
        <w:t xml:space="preserve"> by record number</w:t>
      </w:r>
      <w:r>
        <w:t>.</w:t>
      </w:r>
    </w:p>
    <w:p w:rsidR="006F167B" w:rsidRDefault="006F167B" w:rsidP="006F167B">
      <w:pPr>
        <w:pStyle w:val="BodyText"/>
        <w:numPr>
          <w:ilvl w:val="1"/>
          <w:numId w:val="47"/>
        </w:numPr>
      </w:pPr>
      <w:r>
        <w:t>&lt;—goes one record back</w:t>
      </w:r>
    </w:p>
    <w:p w:rsidR="006F167B" w:rsidRDefault="006F167B" w:rsidP="006F167B">
      <w:pPr>
        <w:pStyle w:val="BodyText"/>
        <w:numPr>
          <w:ilvl w:val="1"/>
          <w:numId w:val="47"/>
        </w:numPr>
      </w:pPr>
      <w:r>
        <w:t>&gt;—goes one record forward</w:t>
      </w:r>
    </w:p>
    <w:p w:rsidR="006F167B" w:rsidRDefault="006F167B" w:rsidP="006F167B">
      <w:pPr>
        <w:pStyle w:val="BodyText"/>
        <w:numPr>
          <w:ilvl w:val="1"/>
          <w:numId w:val="47"/>
        </w:numPr>
      </w:pPr>
      <w:r>
        <w:t>First Record—goes to first record</w:t>
      </w:r>
    </w:p>
    <w:p w:rsidR="006F167B" w:rsidRDefault="006F167B" w:rsidP="006F167B">
      <w:pPr>
        <w:pStyle w:val="BodyText"/>
        <w:numPr>
          <w:ilvl w:val="1"/>
          <w:numId w:val="47"/>
        </w:numPr>
      </w:pPr>
      <w:r>
        <w:t>Last Record—goes to last record</w:t>
      </w:r>
    </w:p>
    <w:p w:rsidR="006F167B" w:rsidRDefault="006F167B" w:rsidP="006F167B">
      <w:pPr>
        <w:pStyle w:val="BodyText"/>
        <w:numPr>
          <w:ilvl w:val="0"/>
          <w:numId w:val="47"/>
        </w:numPr>
      </w:pPr>
      <w:r>
        <w:t>Stats</w:t>
      </w:r>
      <w:r w:rsidR="00607EEF">
        <w:t xml:space="preserve"> section</w:t>
      </w:r>
    </w:p>
    <w:p w:rsidR="006F167B" w:rsidRDefault="006F167B" w:rsidP="006F167B">
      <w:pPr>
        <w:pStyle w:val="BodyText"/>
        <w:numPr>
          <w:ilvl w:val="1"/>
          <w:numId w:val="47"/>
        </w:numPr>
      </w:pPr>
      <w:r>
        <w:t>Stats—</w:t>
      </w:r>
      <w:r w:rsidR="00C60C87">
        <w:t xml:space="preserve"> this button </w:t>
      </w:r>
      <w:r w:rsidR="00EB33B7">
        <w:t>displays</w:t>
      </w:r>
      <w:r>
        <w:t xml:space="preserve"> selected member’s statistics.</w:t>
      </w:r>
    </w:p>
    <w:p w:rsidR="006F167B" w:rsidRDefault="006F167B" w:rsidP="006F167B">
      <w:pPr>
        <w:pStyle w:val="BodyText"/>
        <w:numPr>
          <w:ilvl w:val="0"/>
          <w:numId w:val="47"/>
        </w:numPr>
      </w:pPr>
      <w:r>
        <w:t xml:space="preserve">Search </w:t>
      </w:r>
      <w:r w:rsidR="00C60C87">
        <w:t>section</w:t>
      </w:r>
    </w:p>
    <w:p w:rsidR="006F167B" w:rsidRDefault="006F167B" w:rsidP="006F167B">
      <w:pPr>
        <w:pStyle w:val="BodyText"/>
        <w:numPr>
          <w:ilvl w:val="1"/>
          <w:numId w:val="47"/>
        </w:numPr>
      </w:pPr>
      <w:r>
        <w:t>Member Search—</w:t>
      </w:r>
      <w:r w:rsidR="00C60C87">
        <w:t xml:space="preserve">this button </w:t>
      </w:r>
      <w:r w:rsidR="00EB33B7">
        <w:t>displays</w:t>
      </w:r>
      <w:r>
        <w:t xml:space="preserve"> member search screen, used to search for member records.</w:t>
      </w:r>
    </w:p>
    <w:p w:rsidR="006F167B" w:rsidRDefault="006F167B" w:rsidP="006F167B">
      <w:pPr>
        <w:pStyle w:val="BodyText"/>
        <w:numPr>
          <w:ilvl w:val="0"/>
          <w:numId w:val="47"/>
        </w:numPr>
      </w:pPr>
      <w:r>
        <w:t xml:space="preserve">Print Recaps </w:t>
      </w:r>
      <w:r w:rsidR="00C60C87">
        <w:t>section</w:t>
      </w:r>
    </w:p>
    <w:p w:rsidR="006F167B" w:rsidRDefault="006F167B" w:rsidP="006F167B">
      <w:pPr>
        <w:pStyle w:val="BodyText"/>
        <w:numPr>
          <w:ilvl w:val="1"/>
          <w:numId w:val="47"/>
        </w:numPr>
      </w:pPr>
      <w:r>
        <w:t>Print Single—</w:t>
      </w:r>
      <w:r w:rsidR="00C60C87">
        <w:t xml:space="preserve">this button launches </w:t>
      </w:r>
      <w:r w:rsidR="00162C23">
        <w:t>the print dialog box for a single member record.</w:t>
      </w:r>
    </w:p>
    <w:p w:rsidR="006F167B" w:rsidRDefault="006F167B" w:rsidP="006F167B">
      <w:pPr>
        <w:pStyle w:val="BodyText"/>
        <w:numPr>
          <w:ilvl w:val="1"/>
          <w:numId w:val="47"/>
        </w:numPr>
      </w:pPr>
      <w:r>
        <w:t>Print By Date—</w:t>
      </w:r>
      <w:r w:rsidR="00C60C87">
        <w:t xml:space="preserve">this button </w:t>
      </w:r>
      <w:r w:rsidR="00EB33B7">
        <w:t>displays</w:t>
      </w:r>
      <w:r>
        <w:t xml:space="preserve"> the print by date dialog</w:t>
      </w:r>
      <w:r w:rsidR="00C60C87">
        <w:t xml:space="preserve"> </w:t>
      </w:r>
      <w:r w:rsidR="00162C23">
        <w:t>screen.</w:t>
      </w:r>
      <w:r>
        <w:t xml:space="preserve"> </w:t>
      </w:r>
      <w:r w:rsidR="00C60C87">
        <w:t>P</w:t>
      </w:r>
      <w:r>
        <w:t>rint</w:t>
      </w:r>
      <w:r w:rsidR="00C60C87">
        <w:t>s</w:t>
      </w:r>
      <w:r>
        <w:t xml:space="preserve"> a range of records by date.</w:t>
      </w:r>
    </w:p>
    <w:p w:rsidR="003F2F24" w:rsidRDefault="006F167B" w:rsidP="003F2F24">
      <w:pPr>
        <w:pStyle w:val="BodyText"/>
        <w:numPr>
          <w:ilvl w:val="1"/>
          <w:numId w:val="47"/>
        </w:numPr>
      </w:pPr>
      <w:r>
        <w:t>Print By Tournament</w:t>
      </w:r>
      <w:r w:rsidR="003F2F24">
        <w:t>—</w:t>
      </w:r>
      <w:r w:rsidR="00C60C87">
        <w:t>this button launches your computer’s print dialog. P</w:t>
      </w:r>
      <w:r w:rsidR="003F2F24">
        <w:t>rints member record by tournament.</w:t>
      </w:r>
    </w:p>
    <w:p w:rsidR="003F2F24" w:rsidRDefault="003F2F24" w:rsidP="003F2F24">
      <w:pPr>
        <w:pStyle w:val="Heading2"/>
      </w:pPr>
      <w:r>
        <w:t>Member Scores</w:t>
      </w:r>
    </w:p>
    <w:p w:rsidR="003F2F24" w:rsidRDefault="00BD5673" w:rsidP="003F2F24">
      <w:pPr>
        <w:pStyle w:val="BodyText"/>
      </w:pPr>
      <w:r>
        <w:t xml:space="preserve">The Member Scores screen is where the members’ scores recaps are entered into the database. It’s also where tournaments are created and edited. </w:t>
      </w:r>
      <w:r w:rsidR="00EB33B7">
        <w:t>To</w:t>
      </w:r>
      <w:r>
        <w:t xml:space="preserve"> enter scores, a tournament must be created and selected.</w:t>
      </w:r>
    </w:p>
    <w:p w:rsidR="00BD5673" w:rsidRDefault="00BD5673" w:rsidP="00BD5673">
      <w:pPr>
        <w:pStyle w:val="BodyText"/>
        <w:numPr>
          <w:ilvl w:val="0"/>
          <w:numId w:val="48"/>
        </w:numPr>
      </w:pPr>
      <w:r>
        <w:t>Enter Member Number—</w:t>
      </w:r>
      <w:r w:rsidR="000278E6">
        <w:t>the bowler’s member number is entered here.</w:t>
      </w:r>
    </w:p>
    <w:p w:rsidR="000278E6" w:rsidRDefault="000278E6" w:rsidP="00BD5673">
      <w:pPr>
        <w:pStyle w:val="BodyText"/>
        <w:numPr>
          <w:ilvl w:val="0"/>
          <w:numId w:val="48"/>
        </w:numPr>
      </w:pPr>
      <w:r>
        <w:t>Last Name—after the member number is entered, this field auto-populates with the member’s last name.</w:t>
      </w:r>
    </w:p>
    <w:p w:rsidR="000278E6" w:rsidRDefault="000278E6" w:rsidP="00BD5673">
      <w:pPr>
        <w:pStyle w:val="BodyText"/>
        <w:numPr>
          <w:ilvl w:val="0"/>
          <w:numId w:val="48"/>
        </w:numPr>
      </w:pPr>
      <w:r>
        <w:t>First Name—after the member number is entered, this field auto populates with the member’s first name.</w:t>
      </w:r>
    </w:p>
    <w:p w:rsidR="000278E6" w:rsidRDefault="000278E6" w:rsidP="00BD5673">
      <w:pPr>
        <w:pStyle w:val="BodyText"/>
        <w:numPr>
          <w:ilvl w:val="0"/>
          <w:numId w:val="48"/>
        </w:numPr>
      </w:pPr>
      <w:r>
        <w:lastRenderedPageBreak/>
        <w:t>Middle Initial—after the member is entered, this field auto populates with the member’s middle initial.</w:t>
      </w:r>
    </w:p>
    <w:p w:rsidR="000278E6" w:rsidRDefault="000278E6" w:rsidP="00BD5673">
      <w:pPr>
        <w:pStyle w:val="BodyText"/>
        <w:numPr>
          <w:ilvl w:val="0"/>
          <w:numId w:val="48"/>
        </w:numPr>
      </w:pPr>
      <w:r>
        <w:t>Squad Number—pick the squad the member bowled in for this tournament.</w:t>
      </w:r>
    </w:p>
    <w:p w:rsidR="000278E6" w:rsidRDefault="000278E6" w:rsidP="00BD5673">
      <w:pPr>
        <w:pStyle w:val="BodyText"/>
        <w:numPr>
          <w:ilvl w:val="0"/>
          <w:numId w:val="48"/>
        </w:numPr>
      </w:pPr>
      <w:r>
        <w:t>Member Status—after the member number is entered, this field auto-populates with the member’s active/inactive status. Scores can only be entered for an active member.</w:t>
      </w:r>
    </w:p>
    <w:p w:rsidR="000278E6" w:rsidRDefault="000278E6" w:rsidP="00BD5673">
      <w:pPr>
        <w:pStyle w:val="BodyText"/>
        <w:numPr>
          <w:ilvl w:val="0"/>
          <w:numId w:val="48"/>
        </w:numPr>
      </w:pPr>
      <w:r>
        <w:t>Stats section</w:t>
      </w:r>
    </w:p>
    <w:p w:rsidR="000278E6" w:rsidRDefault="000278E6" w:rsidP="000278E6">
      <w:pPr>
        <w:pStyle w:val="BodyText"/>
        <w:numPr>
          <w:ilvl w:val="1"/>
          <w:numId w:val="48"/>
        </w:numPr>
      </w:pPr>
      <w:r>
        <w:t>Scratch Scores—where the member’s four scratch scores are entered. The total is automatically calculated and displayed after the fourth score.</w:t>
      </w:r>
    </w:p>
    <w:p w:rsidR="000278E6" w:rsidRDefault="000278E6" w:rsidP="000278E6">
      <w:pPr>
        <w:pStyle w:val="BodyText"/>
        <w:numPr>
          <w:ilvl w:val="1"/>
          <w:numId w:val="48"/>
        </w:numPr>
      </w:pPr>
      <w:r>
        <w:t>Handicap Scores—the member’s adjusted scores from her bowling handicap are automatically calculated and displayed.</w:t>
      </w:r>
    </w:p>
    <w:p w:rsidR="000278E6" w:rsidRDefault="000278E6" w:rsidP="000278E6">
      <w:pPr>
        <w:pStyle w:val="BodyText"/>
        <w:numPr>
          <w:ilvl w:val="1"/>
          <w:numId w:val="48"/>
        </w:numPr>
      </w:pPr>
      <w:r>
        <w:t>Comp Entry—this is checked if the member had a comped entry in the tournament.</w:t>
      </w:r>
    </w:p>
    <w:p w:rsidR="000278E6" w:rsidRDefault="000278E6" w:rsidP="000278E6">
      <w:pPr>
        <w:pStyle w:val="BodyText"/>
        <w:numPr>
          <w:ilvl w:val="1"/>
          <w:numId w:val="48"/>
        </w:numPr>
      </w:pPr>
      <w:r>
        <w:t>Handicap—the member’s bowling handicap, auto displayed.</w:t>
      </w:r>
    </w:p>
    <w:p w:rsidR="000278E6" w:rsidRDefault="000278E6" w:rsidP="000278E6">
      <w:pPr>
        <w:pStyle w:val="BodyText"/>
        <w:numPr>
          <w:ilvl w:val="1"/>
          <w:numId w:val="48"/>
        </w:numPr>
      </w:pPr>
      <w:r>
        <w:t>Bonus Pins—if the member has bonus pins, this is where they would be displayed.</w:t>
      </w:r>
    </w:p>
    <w:p w:rsidR="000278E6" w:rsidRDefault="000278E6" w:rsidP="000278E6">
      <w:pPr>
        <w:pStyle w:val="BodyText"/>
        <w:numPr>
          <w:ilvl w:val="1"/>
          <w:numId w:val="48"/>
        </w:numPr>
      </w:pPr>
      <w:r>
        <w:t>Mon</w:t>
      </w:r>
      <w:r w:rsidR="00F350D1">
        <w:t>ey Won—if the member wins money, it is displayed</w:t>
      </w:r>
      <w:r w:rsidR="007C5723">
        <w:t xml:space="preserve"> here</w:t>
      </w:r>
      <w:r w:rsidR="00F350D1">
        <w:t>.</w:t>
      </w:r>
      <w:r w:rsidR="007C5723">
        <w:t xml:space="preserve"> </w:t>
      </w:r>
      <w:r w:rsidR="0048675F">
        <w:t>W</w:t>
      </w:r>
      <w:r w:rsidR="007C5723">
        <w:t>innings are entered on the Tournament Results Screen.</w:t>
      </w:r>
    </w:p>
    <w:p w:rsidR="00302876" w:rsidRDefault="00302876" w:rsidP="00302876">
      <w:pPr>
        <w:pStyle w:val="BodyText"/>
        <w:numPr>
          <w:ilvl w:val="0"/>
          <w:numId w:val="49"/>
        </w:numPr>
      </w:pPr>
      <w:r>
        <w:t>Leaders section</w:t>
      </w:r>
    </w:p>
    <w:p w:rsidR="00302876" w:rsidRDefault="00302876" w:rsidP="00302876">
      <w:pPr>
        <w:pStyle w:val="BodyText"/>
        <w:numPr>
          <w:ilvl w:val="1"/>
          <w:numId w:val="49"/>
        </w:numPr>
      </w:pPr>
      <w:r>
        <w:t>High Game Handicap</w:t>
      </w:r>
      <w:r w:rsidR="006D1A62">
        <w:t>—displays the tournament standings by handicap high scores.</w:t>
      </w:r>
    </w:p>
    <w:p w:rsidR="00302876" w:rsidRDefault="00302876" w:rsidP="00302876">
      <w:pPr>
        <w:pStyle w:val="BodyText"/>
        <w:numPr>
          <w:ilvl w:val="1"/>
          <w:numId w:val="49"/>
        </w:numPr>
      </w:pPr>
      <w:r>
        <w:t>High Game Scratch</w:t>
      </w:r>
      <w:r w:rsidR="006D1A62">
        <w:t>—displays the tournament standings by high game scratch scores.</w:t>
      </w:r>
    </w:p>
    <w:p w:rsidR="00302876" w:rsidRDefault="00302876" w:rsidP="00302876">
      <w:pPr>
        <w:pStyle w:val="BodyText"/>
        <w:numPr>
          <w:ilvl w:val="1"/>
          <w:numId w:val="49"/>
        </w:numPr>
      </w:pPr>
      <w:r>
        <w:t>High Series</w:t>
      </w:r>
      <w:r w:rsidR="006D1A62">
        <w:t>—displays the</w:t>
      </w:r>
      <w:r w:rsidR="00043C2E">
        <w:t xml:space="preserve"> tournament standings by high series scores.</w:t>
      </w:r>
    </w:p>
    <w:p w:rsidR="00302876" w:rsidRDefault="00302876" w:rsidP="00302876">
      <w:pPr>
        <w:pStyle w:val="BodyText"/>
        <w:numPr>
          <w:ilvl w:val="1"/>
          <w:numId w:val="49"/>
        </w:numPr>
      </w:pPr>
      <w:r>
        <w:t>Qualify By Squad</w:t>
      </w:r>
      <w:r w:rsidR="00043C2E">
        <w:t>—</w:t>
      </w:r>
      <w:r w:rsidR="0048675F">
        <w:t xml:space="preserve">9-Tap use can choose </w:t>
      </w:r>
      <w:r w:rsidR="00043C2E">
        <w:t>which squads are displayed.</w:t>
      </w:r>
    </w:p>
    <w:p w:rsidR="00302876" w:rsidRDefault="00302876" w:rsidP="00302876">
      <w:pPr>
        <w:pStyle w:val="BodyText"/>
        <w:numPr>
          <w:ilvl w:val="1"/>
          <w:numId w:val="49"/>
        </w:numPr>
      </w:pPr>
      <w:r>
        <w:t>Score Type</w:t>
      </w:r>
      <w:r w:rsidR="00043C2E">
        <w:t>—</w:t>
      </w:r>
      <w:r w:rsidR="0048675F">
        <w:t>Gives the 9-Tap user the option to</w:t>
      </w:r>
      <w:r w:rsidR="00043C2E">
        <w:t xml:space="preserve"> display</w:t>
      </w:r>
      <w:r w:rsidR="0048675F">
        <w:t xml:space="preserve"> scores</w:t>
      </w:r>
      <w:r w:rsidR="00043C2E">
        <w:t xml:space="preserve"> by handicap or scratch.</w:t>
      </w:r>
    </w:p>
    <w:p w:rsidR="00302876" w:rsidRDefault="00302876" w:rsidP="00302876">
      <w:pPr>
        <w:pStyle w:val="BodyText"/>
        <w:numPr>
          <w:ilvl w:val="0"/>
          <w:numId w:val="49"/>
        </w:numPr>
      </w:pPr>
      <w:r>
        <w:t>Records section</w:t>
      </w:r>
    </w:p>
    <w:p w:rsidR="00302876" w:rsidRDefault="00302876" w:rsidP="00302876">
      <w:pPr>
        <w:pStyle w:val="BodyText"/>
        <w:numPr>
          <w:ilvl w:val="1"/>
          <w:numId w:val="49"/>
        </w:numPr>
      </w:pPr>
      <w:r>
        <w:t>Add New/Update Record</w:t>
      </w:r>
      <w:r w:rsidR="009F01BA">
        <w:t>—after the member’s scratch scores have been checked for accuracy</w:t>
      </w:r>
      <w:r w:rsidR="0048675F">
        <w:t xml:space="preserve"> and entered</w:t>
      </w:r>
      <w:r w:rsidR="009F01BA">
        <w:t xml:space="preserve">, this button adds them to the </w:t>
      </w:r>
      <w:r w:rsidR="009F01BA">
        <w:lastRenderedPageBreak/>
        <w:t>tournament. Before a tournament has been finalized, a member’s scores can be updated.</w:t>
      </w:r>
    </w:p>
    <w:p w:rsidR="00302876" w:rsidRDefault="009F01BA" w:rsidP="00302876">
      <w:pPr>
        <w:pStyle w:val="BodyText"/>
        <w:numPr>
          <w:ilvl w:val="1"/>
          <w:numId w:val="49"/>
        </w:numPr>
      </w:pPr>
      <w:r>
        <w:t>“&lt;”—this button goes one record back.</w:t>
      </w:r>
    </w:p>
    <w:p w:rsidR="00302876" w:rsidRDefault="009F01BA" w:rsidP="00302876">
      <w:pPr>
        <w:pStyle w:val="BodyText"/>
        <w:numPr>
          <w:ilvl w:val="1"/>
          <w:numId w:val="49"/>
        </w:numPr>
      </w:pPr>
      <w:r>
        <w:t>“</w:t>
      </w:r>
      <w:r w:rsidR="00302876">
        <w:t>&gt;</w:t>
      </w:r>
      <w:r>
        <w:t>”—this button goes one record forward.</w:t>
      </w:r>
    </w:p>
    <w:p w:rsidR="00302876" w:rsidRDefault="00302876" w:rsidP="00302876">
      <w:pPr>
        <w:pStyle w:val="BodyText"/>
        <w:numPr>
          <w:ilvl w:val="1"/>
          <w:numId w:val="49"/>
        </w:numPr>
      </w:pPr>
      <w:r>
        <w:t>Tournament Stats</w:t>
      </w:r>
      <w:r w:rsidR="009F01BA">
        <w:t>—this button displays the current tournament’s stats.</w:t>
      </w:r>
    </w:p>
    <w:p w:rsidR="00302876" w:rsidRDefault="00302876" w:rsidP="0048675F">
      <w:pPr>
        <w:pStyle w:val="BodyText"/>
        <w:numPr>
          <w:ilvl w:val="1"/>
          <w:numId w:val="49"/>
        </w:numPr>
      </w:pPr>
      <w:r>
        <w:t>Delete Member From Tournament</w:t>
      </w:r>
      <w:r w:rsidR="009F01BA">
        <w:t xml:space="preserve">—before a tournament has been finalized, </w:t>
      </w:r>
      <w:r w:rsidR="0048675F" w:rsidRPr="0048675F">
        <w:t xml:space="preserve">this </w:t>
      </w:r>
      <w:r w:rsidR="0048675F">
        <w:t xml:space="preserve">feature gives the 9-Tap user the option to </w:t>
      </w:r>
      <w:r w:rsidR="009F01BA">
        <w:t xml:space="preserve">delete a member from </w:t>
      </w:r>
      <w:r w:rsidR="0048675F">
        <w:t>a</w:t>
      </w:r>
      <w:r w:rsidR="009F01BA">
        <w:t xml:space="preserve"> tournament.</w:t>
      </w:r>
    </w:p>
    <w:p w:rsidR="00302876" w:rsidRDefault="00302876" w:rsidP="00302876">
      <w:pPr>
        <w:pStyle w:val="BodyText"/>
        <w:numPr>
          <w:ilvl w:val="1"/>
          <w:numId w:val="49"/>
        </w:numPr>
      </w:pPr>
      <w:r>
        <w:t>Print Recaps By Tournament</w:t>
      </w:r>
      <w:r w:rsidR="009F01BA">
        <w:t>—this button launches the print dialog</w:t>
      </w:r>
      <w:r w:rsidR="0048675F">
        <w:t xml:space="preserve"> for printing</w:t>
      </w:r>
      <w:r w:rsidR="009F01BA">
        <w:t xml:space="preserve"> tournament recaps.</w:t>
      </w:r>
    </w:p>
    <w:p w:rsidR="00302876" w:rsidRDefault="00302876" w:rsidP="00302876">
      <w:pPr>
        <w:pStyle w:val="BodyText"/>
        <w:numPr>
          <w:ilvl w:val="0"/>
          <w:numId w:val="49"/>
        </w:numPr>
      </w:pPr>
      <w:r>
        <w:t>Tournaments section</w:t>
      </w:r>
    </w:p>
    <w:p w:rsidR="00302876" w:rsidRDefault="00302876" w:rsidP="00302876">
      <w:pPr>
        <w:pStyle w:val="BodyText"/>
        <w:numPr>
          <w:ilvl w:val="1"/>
          <w:numId w:val="49"/>
        </w:numPr>
      </w:pPr>
      <w:r>
        <w:t>Tournament Place Standings</w:t>
      </w:r>
      <w:r w:rsidR="009F01BA">
        <w:t xml:space="preserve">—this button </w:t>
      </w:r>
      <w:r w:rsidR="0048675F">
        <w:t xml:space="preserve">launches a </w:t>
      </w:r>
      <w:r w:rsidR="009F01BA">
        <w:t>display</w:t>
      </w:r>
      <w:r w:rsidR="0048675F">
        <w:t xml:space="preserve"> of</w:t>
      </w:r>
      <w:r w:rsidR="009F01BA">
        <w:t xml:space="preserve"> the current tournaments place standings.</w:t>
      </w:r>
    </w:p>
    <w:p w:rsidR="00302876" w:rsidRDefault="00302876" w:rsidP="00302876">
      <w:pPr>
        <w:pStyle w:val="BodyText"/>
        <w:numPr>
          <w:ilvl w:val="1"/>
          <w:numId w:val="49"/>
        </w:numPr>
      </w:pPr>
      <w:r>
        <w:t>Create/Edit Tournament</w:t>
      </w:r>
      <w:r w:rsidR="009F01BA">
        <w:t>—this button launche</w:t>
      </w:r>
      <w:r w:rsidR="00162C23">
        <w:t xml:space="preserve">s </w:t>
      </w:r>
      <w:r w:rsidR="009F01BA">
        <w:t>the New Tournament screen</w:t>
      </w:r>
      <w:r w:rsidR="0048675F">
        <w:t>, f</w:t>
      </w:r>
      <w:r w:rsidR="009F01BA">
        <w:t xml:space="preserve">rom there you can create a new </w:t>
      </w:r>
      <w:r w:rsidR="0048675F">
        <w:t xml:space="preserve">tournament </w:t>
      </w:r>
      <w:r w:rsidR="009F01BA">
        <w:t>or edit an existing tournament.</w:t>
      </w:r>
    </w:p>
    <w:p w:rsidR="00302876" w:rsidRDefault="00302876" w:rsidP="00302876">
      <w:pPr>
        <w:pStyle w:val="BodyText"/>
        <w:numPr>
          <w:ilvl w:val="1"/>
          <w:numId w:val="49"/>
        </w:numPr>
      </w:pPr>
      <w:r>
        <w:t>Tournament File</w:t>
      </w:r>
      <w:r w:rsidR="004C0C26">
        <w:t>—a drop down menu display from which to pick a tournament.</w:t>
      </w:r>
    </w:p>
    <w:p w:rsidR="00302876" w:rsidRDefault="00302876" w:rsidP="00302876">
      <w:pPr>
        <w:pStyle w:val="BodyText"/>
        <w:numPr>
          <w:ilvl w:val="1"/>
          <w:numId w:val="49"/>
        </w:numPr>
      </w:pPr>
      <w:r>
        <w:t>Search Tournaments</w:t>
      </w:r>
      <w:r w:rsidR="004C0C26">
        <w:t>—this button launched the Tournament Search screen.</w:t>
      </w:r>
    </w:p>
    <w:p w:rsidR="00302876" w:rsidRDefault="00302876" w:rsidP="00302876">
      <w:pPr>
        <w:pStyle w:val="BodyText"/>
        <w:numPr>
          <w:ilvl w:val="1"/>
          <w:numId w:val="49"/>
        </w:numPr>
      </w:pPr>
      <w:r>
        <w:t>List Tournaments By Year</w:t>
      </w:r>
      <w:r w:rsidR="00355FDF">
        <w:t>—this button launches the List Tournaments by Year Screen.</w:t>
      </w:r>
    </w:p>
    <w:p w:rsidR="0017423B" w:rsidRDefault="00302876" w:rsidP="0017423B">
      <w:pPr>
        <w:pStyle w:val="BodyText"/>
        <w:numPr>
          <w:ilvl w:val="0"/>
          <w:numId w:val="49"/>
        </w:numPr>
      </w:pPr>
      <w:r>
        <w:t>Reports Section</w:t>
      </w:r>
      <w:r w:rsidR="0017423B">
        <w:t>. The buttons here launch the Member Scores Reports screen</w:t>
      </w:r>
      <w:r w:rsidR="00162C23">
        <w:t>, where the 9-Tap user</w:t>
      </w:r>
      <w:r w:rsidR="0017423B">
        <w:t xml:space="preserve"> can ch</w:t>
      </w:r>
      <w:r w:rsidR="00154F8B">
        <w:t>o</w:t>
      </w:r>
      <w:r w:rsidR="0017423B">
        <w:t>ose what the reports contain.</w:t>
      </w:r>
    </w:p>
    <w:p w:rsidR="00302876" w:rsidRDefault="00302876" w:rsidP="00302876">
      <w:pPr>
        <w:pStyle w:val="BodyText"/>
        <w:numPr>
          <w:ilvl w:val="1"/>
          <w:numId w:val="49"/>
        </w:numPr>
      </w:pPr>
      <w:r>
        <w:t>Senior</w:t>
      </w:r>
      <w:r w:rsidR="0017423B">
        <w:t>—this button pulls member scores from those 50 years and older that bowled in the tournament.</w:t>
      </w:r>
    </w:p>
    <w:p w:rsidR="00302876" w:rsidRDefault="00302876" w:rsidP="00302876">
      <w:pPr>
        <w:pStyle w:val="BodyText"/>
        <w:numPr>
          <w:ilvl w:val="1"/>
          <w:numId w:val="49"/>
        </w:numPr>
      </w:pPr>
      <w:r>
        <w:t>Game</w:t>
      </w:r>
      <w:r w:rsidR="0017423B">
        <w:t>—this button pulls member scores by game from the tournament.</w:t>
      </w:r>
    </w:p>
    <w:p w:rsidR="00302876" w:rsidRDefault="00302876" w:rsidP="00302876">
      <w:pPr>
        <w:pStyle w:val="BodyText"/>
        <w:numPr>
          <w:ilvl w:val="1"/>
          <w:numId w:val="49"/>
        </w:numPr>
      </w:pPr>
      <w:r>
        <w:t>Series</w:t>
      </w:r>
      <w:r w:rsidR="0017423B">
        <w:t>—this button pulls member scores by series from the tournament.</w:t>
      </w:r>
    </w:p>
    <w:p w:rsidR="00302876" w:rsidRDefault="00302876" w:rsidP="00302876">
      <w:pPr>
        <w:pStyle w:val="BodyText"/>
        <w:numPr>
          <w:ilvl w:val="0"/>
          <w:numId w:val="49"/>
        </w:numPr>
      </w:pPr>
      <w:r>
        <w:t>Tournament Results</w:t>
      </w:r>
    </w:p>
    <w:p w:rsidR="00302876" w:rsidRDefault="00302876" w:rsidP="00302876">
      <w:pPr>
        <w:pStyle w:val="BodyText"/>
        <w:numPr>
          <w:ilvl w:val="0"/>
          <w:numId w:val="49"/>
        </w:numPr>
      </w:pPr>
      <w:r>
        <w:t>Comments section</w:t>
      </w:r>
    </w:p>
    <w:p w:rsidR="00302876" w:rsidRPr="003F2F24" w:rsidRDefault="00302876" w:rsidP="00302876">
      <w:pPr>
        <w:pStyle w:val="BodyText"/>
        <w:numPr>
          <w:ilvl w:val="0"/>
          <w:numId w:val="49"/>
        </w:numPr>
      </w:pPr>
      <w:r>
        <w:lastRenderedPageBreak/>
        <w:t>Finalize Tournament</w:t>
      </w:r>
    </w:p>
    <w:p w:rsidR="000205AD" w:rsidRPr="0034210C" w:rsidRDefault="000205AD" w:rsidP="0034210C">
      <w:pPr>
        <w:pStyle w:val="BodyText"/>
      </w:pPr>
    </w:p>
    <w:p w:rsidR="0034210C" w:rsidRDefault="0034210C" w:rsidP="0034210C">
      <w:pPr>
        <w:sectPr w:rsidR="0034210C" w:rsidSect="007A3843">
          <w:headerReference w:type="default" r:id="rId36"/>
          <w:footerReference w:type="default" r:id="rId37"/>
          <w:headerReference w:type="first" r:id="rId38"/>
          <w:type w:val="continuous"/>
          <w:pgSz w:w="12240" w:h="15840" w:code="1"/>
          <w:pgMar w:top="1800" w:right="1195" w:bottom="1440" w:left="3355" w:header="720" w:footer="720" w:gutter="0"/>
          <w:cols w:space="720"/>
        </w:sectPr>
      </w:pPr>
      <w:bookmarkStart w:id="45" w:name="_Toc35154388"/>
      <w:bookmarkStart w:id="46" w:name="_Toc35154911"/>
      <w:bookmarkStart w:id="47" w:name="_Toc36023011"/>
    </w:p>
    <w:p w:rsidR="005F6105" w:rsidRPr="007A3843" w:rsidRDefault="005F6105" w:rsidP="007A3843">
      <w:pPr>
        <w:pStyle w:val="Heading1"/>
      </w:pPr>
      <w:bookmarkStart w:id="48" w:name="_Toc508883034"/>
      <w:r w:rsidRPr="007A3843">
        <w:lastRenderedPageBreak/>
        <w:t>Index</w:t>
      </w:r>
      <w:bookmarkEnd w:id="45"/>
      <w:bookmarkEnd w:id="46"/>
      <w:bookmarkEnd w:id="47"/>
      <w:bookmarkEnd w:id="48"/>
    </w:p>
    <w:p w:rsidR="00D6516D" w:rsidRDefault="00977C9A" w:rsidP="005D168B">
      <w:pPr>
        <w:pStyle w:val="BodyText"/>
        <w:rPr>
          <w:noProof/>
        </w:rPr>
        <w:sectPr w:rsidR="00D6516D" w:rsidSect="0034210C">
          <w:pgSz w:w="12240" w:h="15840" w:code="1"/>
          <w:pgMar w:top="1800" w:right="1195" w:bottom="1440" w:left="3355" w:header="720" w:footer="720" w:gutter="0"/>
          <w:cols w:space="720"/>
        </w:sectPr>
      </w:pPr>
      <w:r>
        <w:fldChar w:fldCharType="begin"/>
      </w:r>
      <w:r>
        <w:instrText xml:space="preserve"> INDEX \c "2" \z "1033" </w:instrText>
      </w:r>
      <w:r>
        <w:fldChar w:fldCharType="separate"/>
      </w:r>
    </w:p>
    <w:p w:rsidR="005D168B" w:rsidRPr="005D168B" w:rsidRDefault="00977C9A" w:rsidP="005D168B">
      <w:pPr>
        <w:pStyle w:val="BodyText"/>
      </w:pPr>
      <w:r>
        <w:fldChar w:fldCharType="end"/>
      </w:r>
    </w:p>
    <w:sectPr w:rsidR="005D168B" w:rsidRPr="005D168B" w:rsidSect="007A3843">
      <w:type w:val="continuous"/>
      <w:pgSz w:w="12240" w:h="15840" w:code="1"/>
      <w:pgMar w:top="1800" w:right="1195" w:bottom="1440" w:left="33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0979" w:rsidRDefault="00C40979">
      <w:r>
        <w:separator/>
      </w:r>
    </w:p>
  </w:endnote>
  <w:endnote w:type="continuationSeparator" w:id="0">
    <w:p w:rsidR="00C40979" w:rsidRDefault="00C40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rsidR="00CF1F1A" w:rsidRDefault="00CF1F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rsidR="00CF1F1A" w:rsidRDefault="00CF1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0979" w:rsidRDefault="00C40979">
      <w:r>
        <w:separator/>
      </w:r>
    </w:p>
  </w:footnote>
  <w:footnote w:type="continuationSeparator" w:id="0">
    <w:p w:rsidR="00C40979" w:rsidRDefault="00C40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Header"/>
    </w:pPr>
    <w:r>
      <w:t>9-tap tour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rsidP="00181F67">
    <w:pPr>
      <w:pStyle w:val="Header"/>
    </w:pPr>
    <w:r>
      <w:t>9-tap tour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Header"/>
    </w:pPr>
    <w:r>
      <w:t>9 Tap Tour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1F1A" w:rsidRDefault="00CF1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015ED472"/>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B3BEF5CC"/>
    <w:lvl w:ilvl="0">
      <w:start w:val="1"/>
      <w:numFmt w:val="decimal"/>
      <w:lvlText w:val="%1."/>
      <w:lvlJc w:val="left"/>
      <w:pPr>
        <w:tabs>
          <w:tab w:val="num" w:pos="720"/>
        </w:tabs>
        <w:ind w:left="720" w:hanging="360"/>
      </w:pPr>
    </w:lvl>
  </w:abstractNum>
  <w:abstractNum w:abstractNumId="2" w15:restartNumberingAfterBreak="0">
    <w:nsid w:val="FFFFFF81"/>
    <w:multiLevelType w:val="singleLevel"/>
    <w:tmpl w:val="BDAE33B0"/>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1A6A5C4"/>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DD5F7E"/>
    <w:multiLevelType w:val="hybridMultilevel"/>
    <w:tmpl w:val="4B7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760E7"/>
    <w:multiLevelType w:val="singleLevel"/>
    <w:tmpl w:val="A19A21BE"/>
    <w:lvl w:ilvl="0">
      <w:start w:val="1"/>
      <w:numFmt w:val="none"/>
      <w:lvlText w:val=""/>
      <w:legacy w:legacy="1" w:legacySpace="0" w:legacyIndent="360"/>
      <w:lvlJc w:val="left"/>
    </w:lvl>
  </w:abstractNum>
  <w:abstractNum w:abstractNumId="7" w15:restartNumberingAfterBreak="0">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F832F1"/>
    <w:multiLevelType w:val="hybridMultilevel"/>
    <w:tmpl w:val="F002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3C672D"/>
    <w:multiLevelType w:val="hybridMultilevel"/>
    <w:tmpl w:val="CC3EFF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F25A1"/>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11" w15:restartNumberingAfterBreak="0">
    <w:nsid w:val="232C0E7C"/>
    <w:multiLevelType w:val="hybridMultilevel"/>
    <w:tmpl w:val="CB2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2345"/>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3" w15:restartNumberingAfterBreak="0">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A0A43"/>
    <w:multiLevelType w:val="hybridMultilevel"/>
    <w:tmpl w:val="AF3C1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702913"/>
    <w:multiLevelType w:val="singleLevel"/>
    <w:tmpl w:val="F6305A7C"/>
    <w:lvl w:ilvl="0">
      <w:start w:val="1"/>
      <w:numFmt w:val="none"/>
      <w:lvlText w:val=""/>
      <w:legacy w:legacy="1" w:legacySpace="0" w:legacyIndent="360"/>
      <w:lvlJc w:val="left"/>
    </w:lvl>
  </w:abstractNum>
  <w:abstractNum w:abstractNumId="16" w15:restartNumberingAfterBreak="0">
    <w:nsid w:val="4BC10037"/>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7" w15:restartNumberingAfterBreak="0">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8" w15:restartNumberingAfterBreak="0">
    <w:nsid w:val="4BDD1E38"/>
    <w:multiLevelType w:val="hybridMultilevel"/>
    <w:tmpl w:val="FB46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20" w15:restartNumberingAfterBreak="0">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1077B"/>
    <w:multiLevelType w:val="singleLevel"/>
    <w:tmpl w:val="39CC91A4"/>
    <w:lvl w:ilvl="0">
      <w:start w:val="1"/>
      <w:numFmt w:val="decimal"/>
      <w:lvlText w:val="%1."/>
      <w:legacy w:legacy="1" w:legacySpace="0" w:legacyIndent="360"/>
      <w:lvlJc w:val="left"/>
      <w:pPr>
        <w:ind w:left="720" w:hanging="360"/>
      </w:pPr>
    </w:lvl>
  </w:abstractNum>
  <w:abstractNum w:abstractNumId="22" w15:restartNumberingAfterBreak="0">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5"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26" w15:restartNumberingAfterBreak="0">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7" w15:restartNumberingAfterBreak="0">
    <w:nsid w:val="63882B2E"/>
    <w:multiLevelType w:val="singleLevel"/>
    <w:tmpl w:val="8D1E4DD4"/>
    <w:lvl w:ilvl="0">
      <w:start w:val="1"/>
      <w:numFmt w:val="none"/>
      <w:lvlText w:val=""/>
      <w:legacy w:legacy="1" w:legacySpace="0" w:legacyIndent="360"/>
      <w:lvlJc w:val="left"/>
    </w:lvl>
  </w:abstractNum>
  <w:abstractNum w:abstractNumId="28" w15:restartNumberingAfterBreak="0">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07BFC"/>
    <w:multiLevelType w:val="singleLevel"/>
    <w:tmpl w:val="80DE380C"/>
    <w:lvl w:ilvl="0">
      <w:start w:val="1"/>
      <w:numFmt w:val="none"/>
      <w:lvlText w:val=""/>
      <w:legacy w:legacy="1" w:legacySpace="0" w:legacyIndent="360"/>
      <w:lvlJc w:val="left"/>
    </w:lvl>
  </w:abstractNum>
  <w:abstractNum w:abstractNumId="30" w15:restartNumberingAfterBreak="0">
    <w:nsid w:val="749D7287"/>
    <w:multiLevelType w:val="singleLevel"/>
    <w:tmpl w:val="DE76053A"/>
    <w:lvl w:ilvl="0">
      <w:start w:val="1"/>
      <w:numFmt w:val="none"/>
      <w:lvlText w:val=""/>
      <w:legacy w:legacy="1" w:legacySpace="0" w:legacyIndent="360"/>
      <w:lvlJc w:val="left"/>
    </w:lvl>
  </w:abstractNum>
  <w:abstractNum w:abstractNumId="31" w15:restartNumberingAfterBreak="0">
    <w:nsid w:val="75D550E5"/>
    <w:multiLevelType w:val="hybridMultilevel"/>
    <w:tmpl w:val="57ACD53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2">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3">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4">
    <w:abstractNumId w:val="4"/>
    <w:lvlOverride w:ilvl="0">
      <w:lvl w:ilvl="0">
        <w:start w:val="1"/>
        <w:numFmt w:val="bullet"/>
        <w:lvlText w:val=""/>
        <w:legacy w:legacy="1" w:legacySpace="0" w:legacyIndent="360"/>
        <w:lvlJc w:val="left"/>
        <w:pPr>
          <w:ind w:left="360" w:hanging="360"/>
        </w:pPr>
        <w:rPr>
          <w:rFonts w:ascii="Wingdings" w:hAnsi="Wingdings"/>
          <w:sz w:val="20"/>
        </w:rPr>
      </w:lvl>
    </w:lvlOverride>
  </w:num>
  <w:num w:numId="5">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6">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7">
    <w:abstractNumId w:val="10"/>
  </w:num>
  <w:num w:numId="8">
    <w:abstractNumId w:val="24"/>
  </w:num>
  <w:num w:numId="9">
    <w:abstractNumId w:val="26"/>
  </w:num>
  <w:num w:numId="10">
    <w:abstractNumId w:val="4"/>
    <w:lvlOverride w:ilvl="0">
      <w:lvl w:ilvl="0">
        <w:start w:val="1"/>
        <w:numFmt w:val="bullet"/>
        <w:lvlText w:val=""/>
        <w:legacy w:legacy="1" w:legacySpace="0" w:legacyIndent="360"/>
        <w:lvlJc w:val="left"/>
        <w:pPr>
          <w:ind w:left="720" w:hanging="360"/>
        </w:pPr>
        <w:rPr>
          <w:rFonts w:ascii="Geneva" w:hAnsi="Geneva" w:hint="default"/>
          <w:sz w:val="28"/>
        </w:rPr>
      </w:lvl>
    </w:lvlOverride>
  </w:num>
  <w:num w:numId="11">
    <w:abstractNumId w:val="25"/>
  </w:num>
  <w:num w:numId="12">
    <w:abstractNumId w:val="4"/>
    <w:lvlOverride w:ilvl="0">
      <w:lvl w:ilvl="0">
        <w:start w:val="1"/>
        <w:numFmt w:val="bullet"/>
        <w:lvlText w:val=""/>
        <w:legacy w:legacy="1" w:legacySpace="0" w:legacyIndent="360"/>
        <w:lvlJc w:val="left"/>
        <w:pPr>
          <w:ind w:left="360" w:hanging="360"/>
        </w:pPr>
        <w:rPr>
          <w:rFonts w:ascii="Tms Rmn" w:hAnsi="Tms Rmn" w:hint="default"/>
          <w:sz w:val="22"/>
        </w:rPr>
      </w:lvl>
    </w:lvlOverride>
  </w:num>
  <w:num w:numId="13">
    <w:abstractNumId w:val="19"/>
  </w:num>
  <w:num w:numId="14">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15">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16">
    <w:abstractNumId w:val="4"/>
    <w:lvlOverride w:ilvl="0">
      <w:lvl w:ilvl="0">
        <w:start w:val="1"/>
        <w:numFmt w:val="bullet"/>
        <w:lvlText w:val=""/>
        <w:legacy w:legacy="1" w:legacySpace="0" w:legacyIndent="288"/>
        <w:lvlJc w:val="left"/>
        <w:pPr>
          <w:ind w:left="648" w:hanging="288"/>
        </w:pPr>
        <w:rPr>
          <w:rFonts w:ascii="Geneva" w:hAnsi="Geneva" w:hint="default"/>
          <w:sz w:val="20"/>
        </w:rPr>
      </w:lvl>
    </w:lvlOverride>
  </w:num>
  <w:num w:numId="17">
    <w:abstractNumId w:val="4"/>
    <w:lvlOverride w:ilvl="0">
      <w:lvl w:ilvl="0">
        <w:start w:val="1"/>
        <w:numFmt w:val="bullet"/>
        <w:lvlText w:val=""/>
        <w:legacy w:legacy="1" w:legacySpace="0" w:legacyIndent="360"/>
        <w:lvlJc w:val="left"/>
        <w:pPr>
          <w:ind w:left="1080" w:hanging="360"/>
        </w:pPr>
        <w:rPr>
          <w:rFonts w:ascii="Geneva" w:hAnsi="Geneva" w:hint="default"/>
          <w:sz w:val="16"/>
        </w:rPr>
      </w:lvl>
    </w:lvlOverride>
  </w:num>
  <w:num w:numId="18">
    <w:abstractNumId w:val="27"/>
  </w:num>
  <w:num w:numId="19">
    <w:abstractNumId w:val="6"/>
  </w:num>
  <w:num w:numId="20">
    <w:abstractNumId w:val="30"/>
  </w:num>
  <w:num w:numId="21">
    <w:abstractNumId w:val="29"/>
  </w:num>
  <w:num w:numId="22">
    <w:abstractNumId w:val="15"/>
  </w:num>
  <w:num w:numId="23">
    <w:abstractNumId w:val="21"/>
  </w:num>
  <w:num w:numId="24">
    <w:abstractNumId w:val="21"/>
    <w:lvlOverride w:ilvl="0">
      <w:lvl w:ilvl="0">
        <w:start w:val="1"/>
        <w:numFmt w:val="decimal"/>
        <w:lvlText w:val="%1."/>
        <w:legacy w:legacy="1" w:legacySpace="0" w:legacyIndent="360"/>
        <w:lvlJc w:val="left"/>
        <w:pPr>
          <w:ind w:left="1080" w:hanging="360"/>
        </w:pPr>
      </w:lvl>
    </w:lvlOverride>
  </w:num>
  <w:num w:numId="25">
    <w:abstractNumId w:val="21"/>
    <w:lvlOverride w:ilvl="0">
      <w:lvl w:ilvl="0">
        <w:start w:val="1"/>
        <w:numFmt w:val="decimal"/>
        <w:lvlText w:val="%1."/>
        <w:legacy w:legacy="1" w:legacySpace="0" w:legacyIndent="360"/>
        <w:lvlJc w:val="left"/>
        <w:pPr>
          <w:ind w:left="1440" w:hanging="360"/>
        </w:pPr>
      </w:lvl>
    </w:lvlOverride>
  </w:num>
  <w:num w:numId="26">
    <w:abstractNumId w:val="21"/>
    <w:lvlOverride w:ilvl="0">
      <w:lvl w:ilvl="0">
        <w:start w:val="1"/>
        <w:numFmt w:val="decimal"/>
        <w:lvlText w:val="%1."/>
        <w:legacy w:legacy="1" w:legacySpace="0" w:legacyIndent="360"/>
        <w:lvlJc w:val="left"/>
        <w:pPr>
          <w:ind w:left="1800" w:hanging="360"/>
        </w:pPr>
      </w:lvl>
    </w:lvlOverride>
  </w:num>
  <w:num w:numId="27">
    <w:abstractNumId w:val="21"/>
    <w:lvlOverride w:ilvl="0">
      <w:lvl w:ilvl="0">
        <w:start w:val="1"/>
        <w:numFmt w:val="decimal"/>
        <w:lvlText w:val="%1."/>
        <w:legacy w:legacy="1" w:legacySpace="0" w:legacyIndent="360"/>
        <w:lvlJc w:val="left"/>
        <w:pPr>
          <w:ind w:left="2160" w:hanging="360"/>
        </w:pPr>
      </w:lvl>
    </w:lvlOverride>
  </w:num>
  <w:num w:numId="28">
    <w:abstractNumId w:val="16"/>
  </w:num>
  <w:num w:numId="29">
    <w:abstractNumId w:val="12"/>
  </w:num>
  <w:num w:numId="30">
    <w:abstractNumId w:val="3"/>
  </w:num>
  <w:num w:numId="31">
    <w:abstractNumId w:val="2"/>
  </w:num>
  <w:num w:numId="32">
    <w:abstractNumId w:val="0"/>
  </w:num>
  <w:num w:numId="33">
    <w:abstractNumId w:val="1"/>
  </w:num>
  <w:num w:numId="34">
    <w:abstractNumId w:val="31"/>
  </w:num>
  <w:num w:numId="35">
    <w:abstractNumId w:val="17"/>
  </w:num>
  <w:num w:numId="36">
    <w:abstractNumId w:val="26"/>
    <w:lvlOverride w:ilvl="0">
      <w:lvl w:ilvl="0">
        <w:start w:val="1"/>
        <w:numFmt w:val="decimal"/>
        <w:lvlText w:val="%1."/>
        <w:legacy w:legacy="1" w:legacySpace="0" w:legacyIndent="360"/>
        <w:lvlJc w:val="left"/>
        <w:pPr>
          <w:ind w:left="720" w:hanging="360"/>
        </w:pPr>
        <w:rPr>
          <w:rFonts w:ascii="Tms Rmn" w:hAnsi="Tms Rmn" w:hint="default"/>
          <w:sz w:val="20"/>
        </w:rPr>
      </w:lvl>
    </w:lvlOverride>
  </w:num>
  <w:num w:numId="37">
    <w:abstractNumId w:val="8"/>
  </w:num>
  <w:num w:numId="38">
    <w:abstractNumId w:val="9"/>
  </w:num>
  <w:num w:numId="39">
    <w:abstractNumId w:val="11"/>
  </w:num>
  <w:num w:numId="40">
    <w:abstractNumId w:val="32"/>
  </w:num>
  <w:num w:numId="41">
    <w:abstractNumId w:val="28"/>
  </w:num>
  <w:num w:numId="42">
    <w:abstractNumId w:val="22"/>
  </w:num>
  <w:num w:numId="43">
    <w:abstractNumId w:val="18"/>
  </w:num>
  <w:num w:numId="44">
    <w:abstractNumId w:val="5"/>
  </w:num>
  <w:num w:numId="45">
    <w:abstractNumId w:val="14"/>
  </w:num>
  <w:num w:numId="46">
    <w:abstractNumId w:val="7"/>
  </w:num>
  <w:num w:numId="47">
    <w:abstractNumId w:val="13"/>
  </w:num>
  <w:num w:numId="48">
    <w:abstractNumId w:val="23"/>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88"/>
    <w:rsid w:val="0000020F"/>
    <w:rsid w:val="00000DFC"/>
    <w:rsid w:val="00013F1C"/>
    <w:rsid w:val="000205AD"/>
    <w:rsid w:val="000266E8"/>
    <w:rsid w:val="000276F5"/>
    <w:rsid w:val="000278E6"/>
    <w:rsid w:val="0003284F"/>
    <w:rsid w:val="00037A73"/>
    <w:rsid w:val="0004192A"/>
    <w:rsid w:val="00043C2E"/>
    <w:rsid w:val="0005307F"/>
    <w:rsid w:val="00057DA2"/>
    <w:rsid w:val="00084638"/>
    <w:rsid w:val="00093BA5"/>
    <w:rsid w:val="000A5E5B"/>
    <w:rsid w:val="000C03C2"/>
    <w:rsid w:val="000C6CAE"/>
    <w:rsid w:val="000F2AAA"/>
    <w:rsid w:val="000F2BEF"/>
    <w:rsid w:val="00127CFD"/>
    <w:rsid w:val="00134FCE"/>
    <w:rsid w:val="00152C68"/>
    <w:rsid w:val="00154F8B"/>
    <w:rsid w:val="00155ACD"/>
    <w:rsid w:val="00162C23"/>
    <w:rsid w:val="0016477A"/>
    <w:rsid w:val="00173D21"/>
    <w:rsid w:val="0017423B"/>
    <w:rsid w:val="00181F67"/>
    <w:rsid w:val="001A73CB"/>
    <w:rsid w:val="001B4EF3"/>
    <w:rsid w:val="001B79F5"/>
    <w:rsid w:val="001D088A"/>
    <w:rsid w:val="00210B5C"/>
    <w:rsid w:val="00215C73"/>
    <w:rsid w:val="00223137"/>
    <w:rsid w:val="00227F20"/>
    <w:rsid w:val="00245A5F"/>
    <w:rsid w:val="00254A22"/>
    <w:rsid w:val="00256013"/>
    <w:rsid w:val="00266EA3"/>
    <w:rsid w:val="00273464"/>
    <w:rsid w:val="00277B76"/>
    <w:rsid w:val="0029433B"/>
    <w:rsid w:val="00297950"/>
    <w:rsid w:val="002A14CE"/>
    <w:rsid w:val="002A702C"/>
    <w:rsid w:val="002D4C6B"/>
    <w:rsid w:val="002D7865"/>
    <w:rsid w:val="002E24FE"/>
    <w:rsid w:val="002E4AF8"/>
    <w:rsid w:val="002F5365"/>
    <w:rsid w:val="00302876"/>
    <w:rsid w:val="00310477"/>
    <w:rsid w:val="003123EE"/>
    <w:rsid w:val="0031562B"/>
    <w:rsid w:val="00330FC2"/>
    <w:rsid w:val="00333FF3"/>
    <w:rsid w:val="003420E3"/>
    <w:rsid w:val="0034210C"/>
    <w:rsid w:val="00355FDF"/>
    <w:rsid w:val="00357A74"/>
    <w:rsid w:val="0036733D"/>
    <w:rsid w:val="00377CE4"/>
    <w:rsid w:val="00382984"/>
    <w:rsid w:val="003871D2"/>
    <w:rsid w:val="003971C9"/>
    <w:rsid w:val="003A4F4A"/>
    <w:rsid w:val="003C15B1"/>
    <w:rsid w:val="003D2659"/>
    <w:rsid w:val="003D430E"/>
    <w:rsid w:val="003D4C2B"/>
    <w:rsid w:val="003E03DA"/>
    <w:rsid w:val="003E7455"/>
    <w:rsid w:val="003F2F24"/>
    <w:rsid w:val="0040359C"/>
    <w:rsid w:val="00413BF6"/>
    <w:rsid w:val="004205D9"/>
    <w:rsid w:val="00420F60"/>
    <w:rsid w:val="00424A17"/>
    <w:rsid w:val="00425EB7"/>
    <w:rsid w:val="004265DB"/>
    <w:rsid w:val="00471AB2"/>
    <w:rsid w:val="00477C63"/>
    <w:rsid w:val="00480683"/>
    <w:rsid w:val="00482727"/>
    <w:rsid w:val="004844AB"/>
    <w:rsid w:val="00485C69"/>
    <w:rsid w:val="0048675F"/>
    <w:rsid w:val="004A4678"/>
    <w:rsid w:val="004A630F"/>
    <w:rsid w:val="004A7292"/>
    <w:rsid w:val="004C0C26"/>
    <w:rsid w:val="004C22BA"/>
    <w:rsid w:val="004C7518"/>
    <w:rsid w:val="004D3785"/>
    <w:rsid w:val="004E4A4F"/>
    <w:rsid w:val="004F66AD"/>
    <w:rsid w:val="00507610"/>
    <w:rsid w:val="00511366"/>
    <w:rsid w:val="0053172D"/>
    <w:rsid w:val="005548A7"/>
    <w:rsid w:val="00574F46"/>
    <w:rsid w:val="005A23FC"/>
    <w:rsid w:val="005B535B"/>
    <w:rsid w:val="005B7B58"/>
    <w:rsid w:val="005B7C3F"/>
    <w:rsid w:val="005C03EB"/>
    <w:rsid w:val="005D1126"/>
    <w:rsid w:val="005D168B"/>
    <w:rsid w:val="005D22BC"/>
    <w:rsid w:val="005D26B9"/>
    <w:rsid w:val="005D68CD"/>
    <w:rsid w:val="005E2CC2"/>
    <w:rsid w:val="005F6105"/>
    <w:rsid w:val="006060D7"/>
    <w:rsid w:val="00607EEF"/>
    <w:rsid w:val="00614340"/>
    <w:rsid w:val="00634427"/>
    <w:rsid w:val="006447E8"/>
    <w:rsid w:val="006518FC"/>
    <w:rsid w:val="00655C8B"/>
    <w:rsid w:val="00662EF6"/>
    <w:rsid w:val="00663A4A"/>
    <w:rsid w:val="00675A99"/>
    <w:rsid w:val="00684F60"/>
    <w:rsid w:val="00687308"/>
    <w:rsid w:val="006A4CF0"/>
    <w:rsid w:val="006B2871"/>
    <w:rsid w:val="006B34DF"/>
    <w:rsid w:val="006B732B"/>
    <w:rsid w:val="006D1A62"/>
    <w:rsid w:val="006D323E"/>
    <w:rsid w:val="006F167B"/>
    <w:rsid w:val="006F37CD"/>
    <w:rsid w:val="006F5524"/>
    <w:rsid w:val="006F71C2"/>
    <w:rsid w:val="007039FE"/>
    <w:rsid w:val="0071528A"/>
    <w:rsid w:val="007168BE"/>
    <w:rsid w:val="00723AD4"/>
    <w:rsid w:val="007262AA"/>
    <w:rsid w:val="00740D58"/>
    <w:rsid w:val="00743900"/>
    <w:rsid w:val="0075225C"/>
    <w:rsid w:val="00773198"/>
    <w:rsid w:val="007741A8"/>
    <w:rsid w:val="00790C8C"/>
    <w:rsid w:val="007A3843"/>
    <w:rsid w:val="007B7080"/>
    <w:rsid w:val="007C5723"/>
    <w:rsid w:val="007C5FC5"/>
    <w:rsid w:val="007D4B74"/>
    <w:rsid w:val="007F57D1"/>
    <w:rsid w:val="00833F0C"/>
    <w:rsid w:val="00841767"/>
    <w:rsid w:val="0084757A"/>
    <w:rsid w:val="008530F3"/>
    <w:rsid w:val="008629BC"/>
    <w:rsid w:val="00870B08"/>
    <w:rsid w:val="008745FA"/>
    <w:rsid w:val="008853DC"/>
    <w:rsid w:val="008A7571"/>
    <w:rsid w:val="008B29B0"/>
    <w:rsid w:val="008B6D14"/>
    <w:rsid w:val="008C2063"/>
    <w:rsid w:val="008D3EE4"/>
    <w:rsid w:val="008D5E7E"/>
    <w:rsid w:val="008D668F"/>
    <w:rsid w:val="008E4DF6"/>
    <w:rsid w:val="008E5B77"/>
    <w:rsid w:val="00900148"/>
    <w:rsid w:val="00901CBB"/>
    <w:rsid w:val="00907D41"/>
    <w:rsid w:val="009107B2"/>
    <w:rsid w:val="00910ED1"/>
    <w:rsid w:val="00913DD0"/>
    <w:rsid w:val="00923DE0"/>
    <w:rsid w:val="00930E38"/>
    <w:rsid w:val="00947A04"/>
    <w:rsid w:val="00950E7B"/>
    <w:rsid w:val="00951B80"/>
    <w:rsid w:val="00952CFD"/>
    <w:rsid w:val="00961301"/>
    <w:rsid w:val="009620D9"/>
    <w:rsid w:val="009656DD"/>
    <w:rsid w:val="00977C9A"/>
    <w:rsid w:val="00982111"/>
    <w:rsid w:val="00982E72"/>
    <w:rsid w:val="00995D88"/>
    <w:rsid w:val="0099642C"/>
    <w:rsid w:val="0099799D"/>
    <w:rsid w:val="009A441B"/>
    <w:rsid w:val="009A6672"/>
    <w:rsid w:val="009B4278"/>
    <w:rsid w:val="009C0430"/>
    <w:rsid w:val="009C2EA2"/>
    <w:rsid w:val="009C6AC4"/>
    <w:rsid w:val="009D4C5B"/>
    <w:rsid w:val="009E46E4"/>
    <w:rsid w:val="009F01BA"/>
    <w:rsid w:val="00A14EF4"/>
    <w:rsid w:val="00A20922"/>
    <w:rsid w:val="00A2201A"/>
    <w:rsid w:val="00A22AFE"/>
    <w:rsid w:val="00A27855"/>
    <w:rsid w:val="00A45649"/>
    <w:rsid w:val="00A51EB9"/>
    <w:rsid w:val="00A5700F"/>
    <w:rsid w:val="00A57A36"/>
    <w:rsid w:val="00A649E0"/>
    <w:rsid w:val="00A74DFD"/>
    <w:rsid w:val="00A86E69"/>
    <w:rsid w:val="00AA73F8"/>
    <w:rsid w:val="00AC53CC"/>
    <w:rsid w:val="00AD3156"/>
    <w:rsid w:val="00AE06E2"/>
    <w:rsid w:val="00AF0B6A"/>
    <w:rsid w:val="00AF5B2E"/>
    <w:rsid w:val="00B00B15"/>
    <w:rsid w:val="00B010D8"/>
    <w:rsid w:val="00B37C85"/>
    <w:rsid w:val="00B41464"/>
    <w:rsid w:val="00B44688"/>
    <w:rsid w:val="00B52411"/>
    <w:rsid w:val="00B75975"/>
    <w:rsid w:val="00B77CBA"/>
    <w:rsid w:val="00B83022"/>
    <w:rsid w:val="00B837BD"/>
    <w:rsid w:val="00B9112D"/>
    <w:rsid w:val="00B91FCC"/>
    <w:rsid w:val="00B9264B"/>
    <w:rsid w:val="00B94B41"/>
    <w:rsid w:val="00B952C1"/>
    <w:rsid w:val="00BA6FE8"/>
    <w:rsid w:val="00BB12B0"/>
    <w:rsid w:val="00BB47BD"/>
    <w:rsid w:val="00BD5673"/>
    <w:rsid w:val="00BD61FC"/>
    <w:rsid w:val="00BD6BEA"/>
    <w:rsid w:val="00BE173A"/>
    <w:rsid w:val="00BE6481"/>
    <w:rsid w:val="00BF0EE0"/>
    <w:rsid w:val="00BF2D15"/>
    <w:rsid w:val="00BF3A75"/>
    <w:rsid w:val="00BF656A"/>
    <w:rsid w:val="00C00255"/>
    <w:rsid w:val="00C06E83"/>
    <w:rsid w:val="00C175AD"/>
    <w:rsid w:val="00C23B82"/>
    <w:rsid w:val="00C40979"/>
    <w:rsid w:val="00C46293"/>
    <w:rsid w:val="00C60C87"/>
    <w:rsid w:val="00C60D8B"/>
    <w:rsid w:val="00C84904"/>
    <w:rsid w:val="00C92460"/>
    <w:rsid w:val="00C970A6"/>
    <w:rsid w:val="00CA585C"/>
    <w:rsid w:val="00CB2B8F"/>
    <w:rsid w:val="00CD14C0"/>
    <w:rsid w:val="00CE1F6B"/>
    <w:rsid w:val="00CF0D27"/>
    <w:rsid w:val="00CF1F1A"/>
    <w:rsid w:val="00D04F1A"/>
    <w:rsid w:val="00D05564"/>
    <w:rsid w:val="00D1021C"/>
    <w:rsid w:val="00D20313"/>
    <w:rsid w:val="00D24C25"/>
    <w:rsid w:val="00D46E7C"/>
    <w:rsid w:val="00D50D3F"/>
    <w:rsid w:val="00D56663"/>
    <w:rsid w:val="00D570F0"/>
    <w:rsid w:val="00D61364"/>
    <w:rsid w:val="00D63C2F"/>
    <w:rsid w:val="00D6516D"/>
    <w:rsid w:val="00D706FC"/>
    <w:rsid w:val="00D7122E"/>
    <w:rsid w:val="00D749DC"/>
    <w:rsid w:val="00D751C9"/>
    <w:rsid w:val="00D828CC"/>
    <w:rsid w:val="00D85D3B"/>
    <w:rsid w:val="00DA28BB"/>
    <w:rsid w:val="00DA40A2"/>
    <w:rsid w:val="00DB05AE"/>
    <w:rsid w:val="00DB1EB9"/>
    <w:rsid w:val="00DC2B87"/>
    <w:rsid w:val="00DC6137"/>
    <w:rsid w:val="00DD1B90"/>
    <w:rsid w:val="00DD2414"/>
    <w:rsid w:val="00DD4B34"/>
    <w:rsid w:val="00DE7ED5"/>
    <w:rsid w:val="00DF24FA"/>
    <w:rsid w:val="00DF2DD1"/>
    <w:rsid w:val="00DF522A"/>
    <w:rsid w:val="00E049CF"/>
    <w:rsid w:val="00E149AA"/>
    <w:rsid w:val="00E16EE8"/>
    <w:rsid w:val="00E24809"/>
    <w:rsid w:val="00E31788"/>
    <w:rsid w:val="00E36111"/>
    <w:rsid w:val="00E442F5"/>
    <w:rsid w:val="00E5702C"/>
    <w:rsid w:val="00E62FCF"/>
    <w:rsid w:val="00E64DEE"/>
    <w:rsid w:val="00E667AE"/>
    <w:rsid w:val="00E70D9B"/>
    <w:rsid w:val="00E725FB"/>
    <w:rsid w:val="00E94115"/>
    <w:rsid w:val="00EA0D0F"/>
    <w:rsid w:val="00EA27BD"/>
    <w:rsid w:val="00EA3B97"/>
    <w:rsid w:val="00EB2D38"/>
    <w:rsid w:val="00EB33B7"/>
    <w:rsid w:val="00EC141B"/>
    <w:rsid w:val="00EC611F"/>
    <w:rsid w:val="00ED0B4B"/>
    <w:rsid w:val="00ED0C51"/>
    <w:rsid w:val="00ED3F19"/>
    <w:rsid w:val="00ED49F3"/>
    <w:rsid w:val="00EE06F4"/>
    <w:rsid w:val="00EE06F5"/>
    <w:rsid w:val="00EF6211"/>
    <w:rsid w:val="00F00120"/>
    <w:rsid w:val="00F114EC"/>
    <w:rsid w:val="00F2796C"/>
    <w:rsid w:val="00F350D1"/>
    <w:rsid w:val="00F40C5A"/>
    <w:rsid w:val="00F41BEB"/>
    <w:rsid w:val="00F54AF0"/>
    <w:rsid w:val="00F6614B"/>
    <w:rsid w:val="00F8730F"/>
    <w:rsid w:val="00F9093C"/>
    <w:rsid w:val="00F92865"/>
    <w:rsid w:val="00F928D6"/>
    <w:rsid w:val="00FA6A20"/>
    <w:rsid w:val="00FC5386"/>
    <w:rsid w:val="00FD1FDF"/>
    <w:rsid w:val="00FD5C3F"/>
    <w:rsid w:val="00FE3B69"/>
    <w:rsid w:val="00FF403E"/>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C81B9E9-A994-4BB1-A44F-E8E25519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9E46E4"/>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pPr>
      <w:keepNext/>
      <w:spacing w:after="240"/>
      <w:jc w:val="center"/>
      <w:outlineLvl w:val="3"/>
    </w:pPr>
    <w:rPr>
      <w:caps/>
      <w:spacing w:val="30"/>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pPr>
      <w:keepNext/>
      <w:framePr w:w="1800" w:wrap="around" w:vAnchor="text" w:hAnchor="page" w:x="1201" w:y="1"/>
      <w:outlineLvl w:val="5"/>
    </w:p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jc w:val="both"/>
    </w:pPr>
    <w:rPr>
      <w:spacing w:val="-5"/>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paragraph" w:customStyle="1" w:styleId="BlockQuotation">
    <w:name w:val="Block Quotation"/>
    <w:basedOn w:val="Normal"/>
    <w:next w:val="BodyText"/>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pPr>
      <w:keepNext/>
    </w:pPr>
  </w:style>
  <w:style w:type="paragraph" w:styleId="Caption">
    <w:name w:val="caption"/>
    <w:basedOn w:val="Normal"/>
    <w:next w:val="BodyText"/>
    <w:qFormat/>
    <w:pPr>
      <w:spacing w:after="240"/>
    </w:pPr>
    <w:rPr>
      <w:spacing w:val="-5"/>
    </w:rPr>
  </w:style>
  <w:style w:type="paragraph" w:customStyle="1" w:styleId="ChapterSubtitle">
    <w:name w:val="Chapter Subtitle"/>
    <w:basedOn w:val="Normal"/>
    <w:next w:val="BodyText"/>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character" w:styleId="Emphasis">
    <w:name w:val="Emphasis"/>
    <w:qFormat/>
    <w:rPr>
      <w:rFonts w:ascii="Arial Black" w:hAnsi="Arial Black"/>
      <w:sz w:val="18"/>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customStyle="1" w:styleId="Icon1">
    <w:name w:val="Icon 1"/>
    <w:basedOn w:val="Normal"/>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IndexHeading">
    <w:name w:val="index heading"/>
    <w:basedOn w:val="Normal"/>
    <w:next w:val="Index1"/>
    <w:semiHidden/>
    <w:pPr>
      <w:keepNext/>
      <w:spacing w:line="480" w:lineRule="exact"/>
    </w:pPr>
    <w:rPr>
      <w:caps/>
      <w:color w:val="808080"/>
      <w:kern w:val="28"/>
      <w:sz w:val="36"/>
    </w:rPr>
  </w:style>
  <w:style w:type="character" w:customStyle="1" w:styleId="Lead-inEmphasis">
    <w:name w:val="Lead-in Emphasis"/>
    <w:rPr>
      <w:caps/>
      <w:sz w:val="22"/>
    </w:rPr>
  </w:style>
  <w:style w:type="paragraph" w:styleId="ListBullet">
    <w:name w:val="List Bullet"/>
    <w:basedOn w:val="Normal"/>
    <w:rsid w:val="00684F60"/>
    <w:pPr>
      <w:numPr>
        <w:numId w:val="11"/>
      </w:numPr>
      <w:tabs>
        <w:tab w:val="clear" w:pos="360"/>
      </w:tabs>
      <w:spacing w:after="240"/>
      <w:ind w:right="360"/>
      <w:jc w:val="both"/>
    </w:pPr>
    <w:rPr>
      <w:spacing w:val="-5"/>
      <w:sz w:val="24"/>
    </w:rPr>
  </w:style>
  <w:style w:type="paragraph" w:styleId="ListBullet5">
    <w:name w:val="List Bullet 5"/>
    <w:basedOn w:val="Normal"/>
    <w:pPr>
      <w:framePr w:w="1860" w:wrap="around" w:vAnchor="text" w:hAnchor="page" w:x="1201" w:y="1"/>
      <w:numPr>
        <w:numId w:val="13"/>
      </w:numPr>
      <w:pBdr>
        <w:bottom w:val="single" w:sz="6" w:space="0" w:color="auto"/>
        <w:between w:val="single" w:sz="6" w:space="0" w:color="auto"/>
      </w:pBdr>
      <w:spacing w:line="320" w:lineRule="exact"/>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pPr>
      <w:keepNext/>
    </w:pPr>
  </w:style>
  <w:style w:type="paragraph" w:customStyle="1" w:styleId="ReturnAddress">
    <w:name w:val="Return Address"/>
    <w:basedOn w:val="Normal"/>
    <w:pPr>
      <w:jc w:val="center"/>
    </w:pPr>
    <w:rPr>
      <w:spacing w:val="-3"/>
      <w:sz w:val="20"/>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pPr>
      <w:tabs>
        <w:tab w:val="right" w:leader="dot" w:pos="8640"/>
      </w:tabs>
      <w:spacing w:after="240"/>
    </w:pPr>
    <w:rPr>
      <w:sz w:val="20"/>
    </w:r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line="320" w:lineRule="atLeast"/>
    </w:pPr>
    <w:rPr>
      <w:rFonts w:ascii="Arial" w:hAnsi="Arial"/>
      <w:sz w:val="28"/>
    </w:rPr>
  </w:style>
  <w:style w:type="paragraph" w:styleId="TOC2">
    <w:name w:val="toc 2"/>
    <w:basedOn w:val="TOC1"/>
    <w:autoRedefine/>
    <w:uiPriority w:val="39"/>
    <w:rsid w:val="00DA28BB"/>
    <w:pPr>
      <w:tabs>
        <w:tab w:val="right" w:leader="dot" w:pos="7910"/>
      </w:tabs>
      <w:ind w:left="720"/>
    </w:pPr>
    <w:rPr>
      <w:sz w:val="24"/>
    </w:rPr>
  </w:style>
  <w:style w:type="paragraph" w:styleId="TOC3">
    <w:name w:val="toc 3"/>
    <w:basedOn w:val="Normal"/>
    <w:next w:val="Normal"/>
    <w:autoRedefine/>
    <w:uiPriority w:val="39"/>
    <w:rsid w:val="00DA28BB"/>
    <w:pPr>
      <w:spacing w:line="320" w:lineRule="atLeast"/>
      <w:ind w:left="1440"/>
    </w:pPr>
    <w:rPr>
      <w:rFonts w:ascii="Arial" w:hAnsi="Arial"/>
      <w:sz w:val="20"/>
    </w:rPr>
  </w:style>
  <w:style w:type="paragraph" w:styleId="TOC4">
    <w:name w:val="toc 4"/>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customStyle="1" w:styleId="TOCBase">
    <w:name w:val="TOC Base"/>
    <w:basedOn w:val="TOC2"/>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CommentSubject">
    <w:name w:val="annotation subject"/>
    <w:basedOn w:val="CommentText"/>
    <w:next w:val="CommentText"/>
    <w:link w:val="CommentSubjectChar"/>
    <w:uiPriority w:val="99"/>
    <w:semiHidden/>
    <w:unhideWhenUsed/>
    <w:rsid w:val="00ED49F3"/>
    <w:pPr>
      <w:tabs>
        <w:tab w:val="clear" w:pos="187"/>
      </w:tabs>
      <w:spacing w:after="0" w:line="240" w:lineRule="auto"/>
      <w:ind w:left="0" w:firstLine="0"/>
    </w:pPr>
    <w:rPr>
      <w:b/>
      <w:bCs/>
      <w:sz w:val="20"/>
    </w:rPr>
  </w:style>
  <w:style w:type="character" w:customStyle="1" w:styleId="CommentTextChar">
    <w:name w:val="Comment Text Char"/>
    <w:basedOn w:val="DefaultParagraphFont"/>
    <w:link w:val="CommentText"/>
    <w:semiHidden/>
    <w:rsid w:val="00ED49F3"/>
    <w:rPr>
      <w:rFonts w:ascii="Garamond" w:hAnsi="Garamond"/>
      <w:sz w:val="16"/>
    </w:rPr>
  </w:style>
  <w:style w:type="character" w:customStyle="1" w:styleId="CommentSubjectChar">
    <w:name w:val="Comment Subject Char"/>
    <w:basedOn w:val="CommentTextChar"/>
    <w:link w:val="CommentSubject"/>
    <w:uiPriority w:val="99"/>
    <w:semiHidden/>
    <w:rsid w:val="00ED49F3"/>
    <w:rPr>
      <w:rFonts w:ascii="Garamond" w:hAnsi="Garamond"/>
      <w:b/>
      <w:bCs/>
      <w:sz w:val="16"/>
    </w:rPr>
  </w:style>
  <w:style w:type="paragraph" w:styleId="TOCHeading">
    <w:name w:val="TOC Heading"/>
    <w:basedOn w:val="Heading1"/>
    <w:next w:val="Normal"/>
    <w:uiPriority w:val="39"/>
    <w:unhideWhenUsed/>
    <w:qFormat/>
    <w:rsid w:val="00C46293"/>
    <w:pPr>
      <w:keepLines/>
      <w:spacing w:after="0" w:line="259" w:lineRule="auto"/>
      <w:outlineLvl w:val="9"/>
    </w:pPr>
    <w:rPr>
      <w:rFonts w:asciiTheme="majorHAnsi" w:eastAsiaTheme="majorEastAsia" w:hAnsiTheme="majorHAnsi" w:cstheme="majorBidi"/>
      <w:color w:val="31479E" w:themeColor="accent1" w:themeShade="BF"/>
      <w:spacing w:val="0"/>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9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ochner\Downloads\tf06207126.dot"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45BC5-F8E7-441A-9248-DD3913D7A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tf06207126.dot</Template>
  <TotalTime>0</TotalTime>
  <Pages>40</Pages>
  <Words>4772</Words>
  <Characters>27202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31911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Wochner</dc:creator>
  <cp:keywords/>
  <dc:description/>
  <cp:lastModifiedBy>David McMurtrie</cp:lastModifiedBy>
  <cp:revision>2</cp:revision>
  <cp:lastPrinted>2018-02-21T21:19:00Z</cp:lastPrinted>
  <dcterms:created xsi:type="dcterms:W3CDTF">2018-03-17T21:09:00Z</dcterms:created>
  <dcterms:modified xsi:type="dcterms:W3CDTF">2018-03-17T21:09:00Z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